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1.xml" ContentType="application/vnd.openxmlformats-officedocument.wordprocessingml.footer+xml"/>
  <Override PartName="/word/header8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278670465"/>
        <w:docPartObj>
          <w:docPartGallery w:val="Cover Pages"/>
          <w:docPartUnique/>
        </w:docPartObj>
      </w:sdtPr>
      <w:sdtContent>
        <w:p w:rsidR="00992361" w:rsidRDefault="00992361">
          <w:r>
            <w:rPr>
              <w:noProof/>
            </w:rPr>
            <w:pict>
              <v:group id="组 119" o:spid="_x0000_s1029" style="position:absolute;left:0;text-align:left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">
                <v:rect id="矩形 120" o:spid="_x0000_s1030" style="position:absolute;top:73152;width:68580;height:1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OZ08UA&#10;AADcAAAADwAAAGRycy9kb3ducmV2LnhtbESPQWvDMAyF74P+B6PCbqvTwsrI6pa2sLLj1pWy3USs&#10;xmGxbGKnSffrp8NgN4n39N6n1Wb0rbpSl5rABuazAhRxFWzDtYHTx8vDE6iUkS22gcnAjRJs1pO7&#10;FZY2DPxO12OulYRwKtGAyzmWWqfKkcc0C5FYtEvoPGZZu1rbDgcJ961eFMVSe2xYGhxG2juqvo+9&#10;NxAPp7evi9vFYXk7Px7Guv/8aXpj7qfj9hlUpjH/m/+uX63gLwRfnpEJ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s5nTxQAAANwAAAAPAAAAAAAAAAAAAAAAAJgCAABkcnMv&#10;ZG93bnJldi54bWxQSwUGAAAAAAQABAD1AAAAigMAAAAA&#10;" fillcolor="#4f81bd [3204]" stroked="f" strokeweight="2pt"/>
                <v:rect id="矩形 121" o:spid="_x0000_s1031" style="position:absolute;top:74390;width:68580;height:1832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V6RcEA&#10;AADcAAAADwAAAGRycy9kb3ducmV2LnhtbERP24rCMBB9X/Afwgj7IppWcJFqFF1WWBEEr89DM7bF&#10;ZlKSqPXvjbCwb3M415nOW1OLOzlfWVaQDhIQxLnVFRcKjodVfwzCB2SNtWVS8CQP81nnY4qZtg/e&#10;0X0fChFD2GeooAyhyaT0eUkG/cA2xJG7WGcwROgKqR0+Yrip5TBJvqTBimNDiQ19l5Rf9zej4PJz&#10;O642dttbunpxWqejLfXOpNRnt11MQARqw7/4z/2r4/xhCu9n4gVy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VekXBAAAA3AAAAA8AAAAAAAAAAAAAAAAAmAIAAGRycy9kb3du&#10;cmV2LnhtbFBLBQYAAAAABAAEAPUAAACGAwAAAAA=&#10;" fillcolor="#c0504d [3205]" stroked="f" strokeweight="2pt">
                  <v:textbox inset="36pt,14.4pt,36pt,36pt">
                    <w:txbxContent>
                      <w:sdt>
                        <w:sdtPr>
                          <w:rPr>
                            <w:color w:val="FFFFFF" w:themeColor="background1"/>
                            <w:sz w:val="32"/>
                            <w:szCs w:val="32"/>
                          </w:rPr>
                          <w:alias w:val="作者"/>
                          <w:tag w:val=""/>
                          <w:id w:val="884141857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p w:rsidR="00992361" w:rsidRDefault="00992361">
                            <w:pPr>
                              <w:pStyle w:val="afff9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张赛</w:t>
                            </w:r>
                            <w:proofErr w:type="gramEnd"/>
                          </w:p>
                        </w:sdtContent>
                      </w:sdt>
                      <w:p w:rsidR="00992361" w:rsidRDefault="00992361">
                        <w:pPr>
                          <w:pStyle w:val="afff9"/>
                          <w:rPr>
                            <w:caps/>
                            <w:color w:val="FFFFFF" w:themeColor="background1"/>
                          </w:rPr>
                        </w:pPr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地址"/>
                            <w:tag w:val=""/>
                            <w:id w:val="2113163453"/>
                            <w:showingPlcHdr/>
                            <w:dataBinding w:prefixMappings="xmlns:ns0='http://schemas.microsoft.com/office/2006/coverPageProps' " w:xpath="/ns0:CoverPageProperties[1]/ns0:CompanyAddress[1]" w:storeItemID="{55AF091B-3C7A-41E3-B477-F2FDAA23CFDA}"/>
                            <w:text/>
                          </w:sdtPr>
                          <w:sdtContent>
                            <w:r>
                              <w:rPr>
                                <w:caps/>
                                <w:color w:val="FFFFFF" w:themeColor="background1"/>
                              </w:rPr>
                              <w:t xml:space="preserve">     </w:t>
                            </w:r>
                          </w:sdtContent>
                        </w:sdt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22" o:spid="_x0000_s1032" type="#_x0000_t202" style="position:absolute;width:68580;height:73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 filled="f" stroked="f" strokeweight=".5pt">
                  <v:textbox inset="36pt,36pt,36pt,36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color w:val="595959" w:themeColor="text1" w:themeTint="A6"/>
                            <w:sz w:val="108"/>
                            <w:szCs w:val="108"/>
                          </w:rPr>
                          <w:alias w:val="标题"/>
                          <w:tag w:val=""/>
                          <w:id w:val="-1476986296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p w:rsidR="00992361" w:rsidRDefault="00992361">
                            <w:pPr>
                              <w:pStyle w:val="afff9"/>
                              <w:pBdr>
                                <w:bottom w:val="single" w:sz="6" w:space="4" w:color="7F7F7F" w:themeColor="text1" w:themeTint="80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t>J</w:t>
                            </w:r>
                            <w:r>
                              <w:rPr>
                                <w:rFonts w:asciiTheme="majorHAnsi" w:eastAsiaTheme="majorEastAsia" w:hAnsiTheme="majorHAnsi" w:cstheme="majorBidi" w:hint="eastAsia"/>
                                <w:color w:val="595959" w:themeColor="text1" w:themeTint="A6"/>
                                <w:sz w:val="108"/>
                                <w:szCs w:val="108"/>
                              </w:rPr>
                              <w:t>av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t>a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t>性能手册</w:t>
                            </w:r>
                          </w:p>
                        </w:sdtContent>
                      </w:sdt>
                      <w:p w:rsidR="00992361" w:rsidRDefault="009F6131">
                        <w:pPr>
                          <w:pStyle w:val="afff9"/>
                          <w:spacing w:before="240"/>
                          <w:rPr>
                            <w:caps/>
                            <w:color w:val="1F497D" w:themeColor="text2"/>
                            <w:sz w:val="36"/>
                            <w:szCs w:val="36"/>
                          </w:rPr>
                        </w:pPr>
                        <w:r>
                          <w:rPr>
                            <w:caps/>
                            <w:color w:val="1F497D" w:themeColor="text2"/>
                            <w:sz w:val="36"/>
                            <w:szCs w:val="36"/>
                          </w:rPr>
                          <w:t>J</w:t>
                        </w:r>
                        <w:r w:rsidR="007E2A1A">
                          <w:rPr>
                            <w:caps/>
                            <w:color w:val="1F497D" w:themeColor="text2"/>
                            <w:sz w:val="36"/>
                            <w:szCs w:val="36"/>
                          </w:rPr>
                          <w:t>ava</w:t>
                        </w:r>
                        <w:bookmarkStart w:id="0" w:name="_GoBack"/>
                        <w:bookmarkEnd w:id="0"/>
                        <w:r>
                          <w:rPr>
                            <w:caps/>
                            <w:color w:val="1F497D" w:themeColor="text2"/>
                            <w:sz w:val="36"/>
                            <w:szCs w:val="36"/>
                          </w:rPr>
                          <w:t>性能问题解决之道</w:t>
                        </w:r>
                      </w:p>
                    </w:txbxContent>
                  </v:textbox>
                </v:shape>
                <w10:wrap anchorx="page" anchory="page"/>
              </v:group>
            </w:pict>
          </w:r>
        </w:p>
        <w:sdt>
          <w:sdtPr>
            <w:rPr>
              <w:caps/>
              <w:color w:val="1F497D" w:themeColor="text2"/>
              <w:sz w:val="36"/>
              <w:szCs w:val="36"/>
            </w:rPr>
            <w:alias w:val="副标题"/>
            <w:tag w:val=""/>
            <w:id w:val="157346227"/>
            <w:showingPlcHdr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9F6131" w:rsidRDefault="009F6131" w:rsidP="009F6131">
              <w:pPr>
                <w:pStyle w:val="afff9"/>
                <w:spacing w:before="240"/>
                <w:rPr>
                  <w:rFonts w:ascii="Times New Roman" w:eastAsia="宋体" w:hAnsi="Times New Roman" w:cs="Arial"/>
                  <w:caps/>
                  <w:color w:val="1F497D" w:themeColor="text2"/>
                  <w:kern w:val="2"/>
                  <w:sz w:val="36"/>
                  <w:szCs w:val="36"/>
                </w:rPr>
              </w:pPr>
              <w:r>
                <w:rPr>
                  <w:caps/>
                  <w:color w:val="1F497D" w:themeColor="text2"/>
                  <w:sz w:val="36"/>
                  <w:szCs w:val="36"/>
                </w:rPr>
                <w:t xml:space="preserve">     </w:t>
              </w:r>
            </w:p>
          </w:sdtContent>
        </w:sdt>
        <w:p w:rsidR="00992361" w:rsidRDefault="009F6131" w:rsidP="009F6131">
          <w:pPr>
            <w:topLinePunct w:val="0"/>
            <w:adjustRightInd/>
            <w:snapToGrid/>
            <w:spacing w:before="0" w:after="0" w:line="240" w:lineRule="auto"/>
            <w:ind w:left="0"/>
          </w:pPr>
          <w:r>
            <w:t xml:space="preserve"> </w:t>
          </w:r>
          <w:r w:rsidR="00992361">
            <w:br w:type="page"/>
          </w:r>
        </w:p>
      </w:sdtContent>
    </w:sdt>
    <w:p w:rsidR="00606353" w:rsidRDefault="00606353" w:rsidP="00606353">
      <w:pPr>
        <w:sectPr w:rsidR="00606353" w:rsidSect="00992361">
          <w:headerReference w:type="even" r:id="rId8"/>
          <w:headerReference w:type="default" r:id="rId9"/>
          <w:pgSz w:w="11907" w:h="16840" w:code="9"/>
          <w:pgMar w:top="1701" w:right="1134" w:bottom="1701" w:left="1134" w:header="567" w:footer="567" w:gutter="0"/>
          <w:pgNumType w:fmt="lowerRoman" w:start="0"/>
          <w:cols w:space="425"/>
          <w:titlePg/>
          <w:docGrid w:linePitch="312"/>
        </w:sectPr>
      </w:pPr>
    </w:p>
    <w:p w:rsidR="00606353" w:rsidRDefault="00606353" w:rsidP="00606353">
      <w:pPr>
        <w:pStyle w:val="Contents"/>
        <w:tabs>
          <w:tab w:val="left" w:pos="1995"/>
        </w:tabs>
        <w:wordWrap w:val="0"/>
      </w:pPr>
      <w:r>
        <w:rPr>
          <w:rFonts w:hint="eastAsia"/>
        </w:rPr>
        <w:lastRenderedPageBreak/>
        <w:t>目</w:t>
      </w:r>
      <w:r>
        <w:rPr>
          <w:rFonts w:hint="eastAsia"/>
        </w:rPr>
        <w:t xml:space="preserve">  </w:t>
      </w:r>
      <w:r>
        <w:rPr>
          <w:rFonts w:hint="eastAsia"/>
        </w:rPr>
        <w:t>录</w:t>
      </w:r>
    </w:p>
    <w:p w:rsidR="004F672F" w:rsidRDefault="00911199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fldChar w:fldCharType="begin"/>
      </w:r>
      <w:r w:rsidR="00606353">
        <w:instrText xml:space="preserve"> TOC \o "1-1" \h \z \t "</w:instrText>
      </w:r>
      <w:r w:rsidR="00606353">
        <w:instrText>标题</w:instrText>
      </w:r>
      <w:r w:rsidR="00606353">
        <w:instrText xml:space="preserve"> 2,2,</w:instrText>
      </w:r>
      <w:r w:rsidR="00606353">
        <w:instrText>标题</w:instrText>
      </w:r>
      <w:r w:rsidR="00606353">
        <w:instrText xml:space="preserve"> 3,3,</w:instrText>
      </w:r>
      <w:r w:rsidR="00606353">
        <w:instrText>标题</w:instrText>
      </w:r>
      <w:r w:rsidR="00606353">
        <w:instrText xml:space="preserve"> 4,4,</w:instrText>
      </w:r>
      <w:r w:rsidR="00606353">
        <w:instrText>标题</w:instrText>
      </w:r>
      <w:r w:rsidR="00606353">
        <w:instrText xml:space="preserve"> 5,5,Appendix heading 2,2,Appendix heading 3,3,Appendix heading 4,4,Appendix heading 5,5" </w:instrText>
      </w:r>
      <w:r>
        <w:fldChar w:fldCharType="separate"/>
      </w:r>
      <w:hyperlink w:anchor="_Toc382659488" w:history="1">
        <w:r w:rsidR="004F672F" w:rsidRPr="009B51A0">
          <w:rPr>
            <w:rStyle w:val="ac"/>
            <w:rFonts w:hint="eastAsia"/>
            <w:noProof/>
          </w:rPr>
          <w:t>前</w:t>
        </w:r>
        <w:r w:rsidR="004F672F" w:rsidRPr="009B51A0">
          <w:rPr>
            <w:rStyle w:val="ac"/>
            <w:noProof/>
          </w:rPr>
          <w:t xml:space="preserve">  </w:t>
        </w:r>
        <w:r w:rsidR="004F672F" w:rsidRPr="009B51A0">
          <w:rPr>
            <w:rStyle w:val="ac"/>
            <w:rFonts w:hint="eastAsia"/>
            <w:noProof/>
          </w:rPr>
          <w:t>言</w:t>
        </w:r>
        <w:r w:rsidR="004F672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F672F">
          <w:rPr>
            <w:noProof/>
            <w:webHidden/>
          </w:rPr>
          <w:instrText xml:space="preserve"> PAGEREF _Toc382659488 \h </w:instrText>
        </w:r>
        <w:r>
          <w:rPr>
            <w:noProof/>
            <w:webHidden/>
          </w:rPr>
          <w:fldChar w:fldCharType="separate"/>
        </w:r>
        <w:r w:rsidR="005B5086">
          <w:rPr>
            <w:rFonts w:hint="eastAsia"/>
            <w:b w:val="0"/>
            <w:bCs w:val="0"/>
            <w:noProof/>
            <w:webHidden/>
          </w:rPr>
          <w:t>错误</w:t>
        </w:r>
        <w:r w:rsidR="005B5086">
          <w:rPr>
            <w:rFonts w:hint="eastAsia"/>
            <w:b w:val="0"/>
            <w:bCs w:val="0"/>
            <w:noProof/>
            <w:webHidden/>
          </w:rPr>
          <w:t>!</w:t>
        </w:r>
        <w:r w:rsidR="005B5086">
          <w:rPr>
            <w:rFonts w:hint="eastAsia"/>
            <w:b w:val="0"/>
            <w:bCs w:val="0"/>
            <w:noProof/>
            <w:webHidden/>
          </w:rPr>
          <w:t>未定义书签。</w:t>
        </w:r>
        <w:r>
          <w:rPr>
            <w:noProof/>
            <w:webHidden/>
          </w:rPr>
          <w:fldChar w:fldCharType="end"/>
        </w:r>
      </w:hyperlink>
    </w:p>
    <w:p w:rsidR="004F672F" w:rsidRDefault="001D0FE9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hyperlink w:anchor="_Toc382659489" w:history="1">
        <w:r w:rsidR="004F672F" w:rsidRPr="009B51A0">
          <w:rPr>
            <w:rStyle w:val="ac"/>
            <w:noProof/>
          </w:rPr>
          <w:t>1</w:t>
        </w:r>
        <w:r w:rsidR="004F672F" w:rsidRPr="009B51A0">
          <w:rPr>
            <w:rStyle w:val="ac"/>
            <w:rFonts w:hint="eastAsia"/>
            <w:noProof/>
          </w:rPr>
          <w:t xml:space="preserve"> </w:t>
        </w:r>
        <w:r w:rsidR="004F672F" w:rsidRPr="009B51A0">
          <w:rPr>
            <w:rStyle w:val="ac"/>
            <w:rFonts w:hint="eastAsia"/>
            <w:noProof/>
          </w:rPr>
          <w:t>原理篇</w:t>
        </w:r>
        <w:r w:rsidR="004F672F">
          <w:rPr>
            <w:noProof/>
            <w:webHidden/>
          </w:rPr>
          <w:tab/>
        </w:r>
        <w:r w:rsidR="00911199">
          <w:rPr>
            <w:noProof/>
            <w:webHidden/>
          </w:rPr>
          <w:fldChar w:fldCharType="begin"/>
        </w:r>
        <w:r w:rsidR="004F672F">
          <w:rPr>
            <w:noProof/>
            <w:webHidden/>
          </w:rPr>
          <w:instrText xml:space="preserve"> PAGEREF _Toc382659489 \h </w:instrText>
        </w:r>
        <w:r w:rsidR="00911199">
          <w:rPr>
            <w:noProof/>
            <w:webHidden/>
          </w:rPr>
        </w:r>
        <w:r w:rsidR="00911199">
          <w:rPr>
            <w:noProof/>
            <w:webHidden/>
          </w:rPr>
          <w:fldChar w:fldCharType="separate"/>
        </w:r>
        <w:r w:rsidR="005B5086">
          <w:rPr>
            <w:noProof/>
            <w:webHidden/>
          </w:rPr>
          <w:t>1</w:t>
        </w:r>
        <w:r w:rsidR="00911199">
          <w:rPr>
            <w:noProof/>
            <w:webHidden/>
          </w:rPr>
          <w:fldChar w:fldCharType="end"/>
        </w:r>
      </w:hyperlink>
    </w:p>
    <w:p w:rsidR="004F672F" w:rsidRDefault="001D0FE9">
      <w:pPr>
        <w:pStyle w:val="2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490" w:history="1">
        <w:r w:rsidR="004F672F" w:rsidRPr="009B51A0">
          <w:rPr>
            <w:rStyle w:val="ac"/>
            <w:snapToGrid w:val="0"/>
          </w:rPr>
          <w:t>1.1</w:t>
        </w:r>
        <w:r w:rsidR="004F672F" w:rsidRPr="009B51A0">
          <w:rPr>
            <w:rStyle w:val="ac"/>
          </w:rPr>
          <w:t xml:space="preserve"> JVM</w:t>
        </w:r>
        <w:r w:rsidR="004F672F" w:rsidRPr="009B51A0">
          <w:rPr>
            <w:rStyle w:val="ac"/>
            <w:rFonts w:hint="eastAsia"/>
          </w:rPr>
          <w:t>内存管理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_Toc382659490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1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491" w:history="1">
        <w:r w:rsidR="004F672F" w:rsidRPr="009B51A0">
          <w:rPr>
            <w:rStyle w:val="ac"/>
            <w:rFonts w:cs="Book Antiqua"/>
            <w:bCs/>
            <w:snapToGrid w:val="0"/>
          </w:rPr>
          <w:t>1.1.1</w:t>
        </w:r>
        <w:r w:rsidR="004F672F" w:rsidRPr="009B51A0">
          <w:rPr>
            <w:rStyle w:val="ac"/>
            <w:rFonts w:hint="eastAsia"/>
          </w:rPr>
          <w:t xml:space="preserve"> </w:t>
        </w:r>
        <w:r w:rsidR="004F672F" w:rsidRPr="009B51A0">
          <w:rPr>
            <w:rStyle w:val="ac"/>
            <w:rFonts w:hint="eastAsia"/>
          </w:rPr>
          <w:t>内存组成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_Toc382659491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1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492" w:history="1">
        <w:r w:rsidR="004F672F" w:rsidRPr="009B51A0">
          <w:rPr>
            <w:rStyle w:val="ac"/>
            <w:rFonts w:cs="Book Antiqua"/>
            <w:bCs/>
            <w:snapToGrid w:val="0"/>
          </w:rPr>
          <w:t>1.1.2</w:t>
        </w:r>
        <w:r w:rsidR="004F672F" w:rsidRPr="009B51A0">
          <w:rPr>
            <w:rStyle w:val="ac"/>
          </w:rPr>
          <w:t xml:space="preserve"> GC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_Toc382659492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2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493" w:history="1">
        <w:r w:rsidR="004F672F" w:rsidRPr="009B51A0">
          <w:rPr>
            <w:rStyle w:val="ac"/>
            <w:rFonts w:cs="Book Antiqua"/>
            <w:bCs/>
            <w:snapToGrid w:val="0"/>
          </w:rPr>
          <w:t>1.1.3</w:t>
        </w:r>
        <w:r w:rsidR="004F672F" w:rsidRPr="009B51A0">
          <w:rPr>
            <w:rStyle w:val="ac"/>
            <w:rFonts w:hint="eastAsia"/>
          </w:rPr>
          <w:t xml:space="preserve"> </w:t>
        </w:r>
        <w:r w:rsidR="004F672F" w:rsidRPr="009B51A0">
          <w:rPr>
            <w:rStyle w:val="ac"/>
            <w:rFonts w:hint="eastAsia"/>
          </w:rPr>
          <w:t>参数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_Toc382659493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2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2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494" w:history="1">
        <w:r w:rsidR="004F672F" w:rsidRPr="009B51A0">
          <w:rPr>
            <w:rStyle w:val="ac"/>
            <w:snapToGrid w:val="0"/>
          </w:rPr>
          <w:t>1.2</w:t>
        </w:r>
        <w:r w:rsidR="004F672F" w:rsidRPr="009B51A0">
          <w:rPr>
            <w:rStyle w:val="ac"/>
            <w:rFonts w:hint="eastAsia"/>
          </w:rPr>
          <w:t xml:space="preserve"> </w:t>
        </w:r>
        <w:r w:rsidR="004F672F" w:rsidRPr="009B51A0">
          <w:rPr>
            <w:rStyle w:val="ac"/>
            <w:rFonts w:hint="eastAsia"/>
          </w:rPr>
          <w:t>线程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_Toc382659494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3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495" w:history="1">
        <w:r w:rsidR="004F672F" w:rsidRPr="009B51A0">
          <w:rPr>
            <w:rStyle w:val="ac"/>
            <w:rFonts w:cs="Book Antiqua"/>
            <w:bCs/>
            <w:snapToGrid w:val="0"/>
          </w:rPr>
          <w:t>1.2.1</w:t>
        </w:r>
        <w:r w:rsidR="004F672F" w:rsidRPr="009B51A0">
          <w:rPr>
            <w:rStyle w:val="ac"/>
          </w:rPr>
          <w:t xml:space="preserve"> Runnable</w:t>
        </w:r>
        <w:r w:rsidR="004F672F" w:rsidRPr="009B51A0">
          <w:rPr>
            <w:rStyle w:val="ac"/>
            <w:rFonts w:hint="eastAsia"/>
          </w:rPr>
          <w:t>状态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_Toc382659495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4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496" w:history="1">
        <w:r w:rsidR="004F672F" w:rsidRPr="009B51A0">
          <w:rPr>
            <w:rStyle w:val="ac"/>
            <w:rFonts w:cs="Book Antiqua"/>
            <w:bCs/>
            <w:snapToGrid w:val="0"/>
          </w:rPr>
          <w:t>1.2.2</w:t>
        </w:r>
        <w:r w:rsidR="004F672F" w:rsidRPr="009B51A0">
          <w:rPr>
            <w:rStyle w:val="ac"/>
          </w:rPr>
          <w:t xml:space="preserve"> Wait to</w:t>
        </w:r>
        <w:r w:rsidR="004F672F" w:rsidRPr="009B51A0">
          <w:rPr>
            <w:rStyle w:val="ac"/>
            <w:rFonts w:hint="eastAsia"/>
          </w:rPr>
          <w:t>状态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_Toc382659496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5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497" w:history="1">
        <w:r w:rsidR="004F672F" w:rsidRPr="009B51A0">
          <w:rPr>
            <w:rStyle w:val="ac"/>
            <w:rFonts w:cs="Book Antiqua"/>
            <w:bCs/>
            <w:snapToGrid w:val="0"/>
          </w:rPr>
          <w:t>1.2.3</w:t>
        </w:r>
        <w:r w:rsidR="004F672F" w:rsidRPr="009B51A0">
          <w:rPr>
            <w:rStyle w:val="ac"/>
          </w:rPr>
          <w:t xml:space="preserve"> Wait on</w:t>
        </w:r>
        <w:r w:rsidR="004F672F" w:rsidRPr="009B51A0">
          <w:rPr>
            <w:rStyle w:val="ac"/>
            <w:rFonts w:hint="eastAsia"/>
          </w:rPr>
          <w:t>状态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_Toc382659497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5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498" w:history="1">
        <w:r w:rsidR="004F672F" w:rsidRPr="009B51A0">
          <w:rPr>
            <w:rStyle w:val="ac"/>
            <w:rFonts w:cs="Book Antiqua"/>
            <w:bCs/>
            <w:snapToGrid w:val="0"/>
          </w:rPr>
          <w:t>1.2.4</w:t>
        </w:r>
        <w:r w:rsidR="004F672F" w:rsidRPr="009B51A0">
          <w:rPr>
            <w:rStyle w:val="ac"/>
          </w:rPr>
          <w:t xml:space="preserve"> Sleep</w:t>
        </w:r>
        <w:r w:rsidR="004F672F" w:rsidRPr="009B51A0">
          <w:rPr>
            <w:rStyle w:val="ac"/>
            <w:rFonts w:hint="eastAsia"/>
          </w:rPr>
          <w:t>状态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_Toc382659498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6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499" w:history="1">
        <w:r w:rsidR="004F672F" w:rsidRPr="009B51A0">
          <w:rPr>
            <w:rStyle w:val="ac"/>
            <w:rFonts w:cs="Book Antiqua"/>
            <w:bCs/>
            <w:snapToGrid w:val="0"/>
          </w:rPr>
          <w:t>1.2.5</w:t>
        </w:r>
        <w:r w:rsidR="004F672F" w:rsidRPr="009B51A0">
          <w:rPr>
            <w:rStyle w:val="ac"/>
          </w:rPr>
          <w:t xml:space="preserve"> Blocked</w:t>
        </w:r>
        <w:r w:rsidR="004F672F" w:rsidRPr="009B51A0">
          <w:rPr>
            <w:rStyle w:val="ac"/>
            <w:rFonts w:hint="eastAsia"/>
          </w:rPr>
          <w:t>状态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_Toc382659499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6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00" w:history="1">
        <w:r w:rsidR="004F672F" w:rsidRPr="009B51A0">
          <w:rPr>
            <w:rStyle w:val="ac"/>
            <w:rFonts w:cs="Book Antiqua"/>
            <w:bCs/>
            <w:snapToGrid w:val="0"/>
          </w:rPr>
          <w:t>1.2.6</w:t>
        </w:r>
        <w:r w:rsidR="004F672F" w:rsidRPr="009B51A0">
          <w:rPr>
            <w:rStyle w:val="ac"/>
          </w:rPr>
          <w:t xml:space="preserve"> Waiting</w:t>
        </w:r>
        <w:r w:rsidR="004F672F" w:rsidRPr="009B51A0">
          <w:rPr>
            <w:rStyle w:val="ac"/>
            <w:rFonts w:hint="eastAsia"/>
          </w:rPr>
          <w:t>状态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_Toc382659500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6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01" w:history="1">
        <w:r w:rsidR="004F672F" w:rsidRPr="009B51A0">
          <w:rPr>
            <w:rStyle w:val="ac"/>
            <w:rFonts w:cs="Book Antiqua"/>
            <w:bCs/>
            <w:snapToGrid w:val="0"/>
          </w:rPr>
          <w:t>1.2.7</w:t>
        </w:r>
        <w:r w:rsidR="004F672F" w:rsidRPr="009B51A0">
          <w:rPr>
            <w:rStyle w:val="ac"/>
          </w:rPr>
          <w:t xml:space="preserve"> TIMED_WAITING </w:t>
        </w:r>
        <w:r w:rsidR="004F672F" w:rsidRPr="009B51A0">
          <w:rPr>
            <w:rStyle w:val="ac"/>
            <w:rFonts w:hint="eastAsia"/>
          </w:rPr>
          <w:t>状态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_Toc382659501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7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02" w:history="1">
        <w:r w:rsidR="004F672F" w:rsidRPr="009B51A0">
          <w:rPr>
            <w:rStyle w:val="ac"/>
            <w:rFonts w:cs="Book Antiqua"/>
            <w:bCs/>
            <w:snapToGrid w:val="0"/>
          </w:rPr>
          <w:t>1.2.8</w:t>
        </w:r>
        <w:r w:rsidR="004F672F" w:rsidRPr="009B51A0">
          <w:rPr>
            <w:rStyle w:val="ac"/>
            <w:rFonts w:hint="eastAsia"/>
          </w:rPr>
          <w:t xml:space="preserve"> </w:t>
        </w:r>
        <w:r w:rsidR="004F672F" w:rsidRPr="009B51A0">
          <w:rPr>
            <w:rStyle w:val="ac"/>
            <w:rFonts w:hint="eastAsia"/>
          </w:rPr>
          <w:t>死锁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_Toc382659502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7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hyperlink w:anchor="_Toc382659503" w:history="1">
        <w:r w:rsidR="004F672F" w:rsidRPr="009B51A0">
          <w:rPr>
            <w:rStyle w:val="ac"/>
            <w:noProof/>
          </w:rPr>
          <w:t>2</w:t>
        </w:r>
        <w:r w:rsidR="004F672F" w:rsidRPr="009B51A0">
          <w:rPr>
            <w:rStyle w:val="ac"/>
            <w:rFonts w:hint="eastAsia"/>
            <w:noProof/>
          </w:rPr>
          <w:t xml:space="preserve"> </w:t>
        </w:r>
        <w:r w:rsidR="004F672F" w:rsidRPr="009B51A0">
          <w:rPr>
            <w:rStyle w:val="ac"/>
            <w:rFonts w:hint="eastAsia"/>
            <w:noProof/>
          </w:rPr>
          <w:t>预防篇</w:t>
        </w:r>
        <w:r w:rsidR="004F672F">
          <w:rPr>
            <w:noProof/>
            <w:webHidden/>
          </w:rPr>
          <w:tab/>
        </w:r>
        <w:r w:rsidR="00911199">
          <w:rPr>
            <w:noProof/>
            <w:webHidden/>
          </w:rPr>
          <w:fldChar w:fldCharType="begin"/>
        </w:r>
        <w:r w:rsidR="004F672F">
          <w:rPr>
            <w:noProof/>
            <w:webHidden/>
          </w:rPr>
          <w:instrText xml:space="preserve"> PAGEREF _Toc382659503 \h </w:instrText>
        </w:r>
        <w:r w:rsidR="00911199">
          <w:rPr>
            <w:noProof/>
            <w:webHidden/>
          </w:rPr>
        </w:r>
        <w:r w:rsidR="00911199">
          <w:rPr>
            <w:noProof/>
            <w:webHidden/>
          </w:rPr>
          <w:fldChar w:fldCharType="separate"/>
        </w:r>
        <w:r w:rsidR="005B5086">
          <w:rPr>
            <w:noProof/>
            <w:webHidden/>
          </w:rPr>
          <w:t>1</w:t>
        </w:r>
        <w:r w:rsidR="00911199">
          <w:rPr>
            <w:noProof/>
            <w:webHidden/>
          </w:rPr>
          <w:fldChar w:fldCharType="end"/>
        </w:r>
      </w:hyperlink>
    </w:p>
    <w:p w:rsidR="004F672F" w:rsidRDefault="001D0FE9">
      <w:pPr>
        <w:pStyle w:val="2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04" w:history="1">
        <w:r w:rsidR="004F672F" w:rsidRPr="009B51A0">
          <w:rPr>
            <w:rStyle w:val="ac"/>
            <w:snapToGrid w:val="0"/>
          </w:rPr>
          <w:t>2.1</w:t>
        </w:r>
        <w:r w:rsidR="004F672F" w:rsidRPr="009B51A0">
          <w:rPr>
            <w:rStyle w:val="ac"/>
            <w:rFonts w:hint="eastAsia"/>
          </w:rPr>
          <w:t xml:space="preserve"> </w:t>
        </w:r>
        <w:r w:rsidR="004F672F" w:rsidRPr="009B51A0">
          <w:rPr>
            <w:rStyle w:val="ac"/>
            <w:rFonts w:hint="eastAsia"/>
          </w:rPr>
          <w:t>调优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_Toc382659504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1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05" w:history="1">
        <w:r w:rsidR="004F672F" w:rsidRPr="009B51A0">
          <w:rPr>
            <w:rStyle w:val="ac"/>
            <w:rFonts w:cs="Book Antiqua"/>
            <w:bCs/>
            <w:snapToGrid w:val="0"/>
          </w:rPr>
          <w:t>2.1.1</w:t>
        </w:r>
        <w:r w:rsidR="004F672F" w:rsidRPr="009B51A0">
          <w:rPr>
            <w:rStyle w:val="ac"/>
          </w:rPr>
          <w:t xml:space="preserve"> PT</w:t>
        </w:r>
        <w:r w:rsidR="004F672F" w:rsidRPr="009B51A0">
          <w:rPr>
            <w:rStyle w:val="ac"/>
            <w:rFonts w:hint="eastAsia"/>
          </w:rPr>
          <w:t>数据库调优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_Toc382659505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1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06" w:history="1">
        <w:r w:rsidR="004F672F" w:rsidRPr="009B51A0">
          <w:rPr>
            <w:rStyle w:val="ac"/>
            <w:rFonts w:cs="Book Antiqua"/>
            <w:bCs/>
            <w:snapToGrid w:val="0"/>
          </w:rPr>
          <w:t>2.1.2</w:t>
        </w:r>
        <w:r w:rsidR="004F672F" w:rsidRPr="009B51A0">
          <w:rPr>
            <w:rStyle w:val="ac"/>
          </w:rPr>
          <w:t xml:space="preserve"> JVM</w:t>
        </w:r>
        <w:r w:rsidR="004F672F" w:rsidRPr="009B51A0">
          <w:rPr>
            <w:rStyle w:val="ac"/>
            <w:rFonts w:hint="eastAsia"/>
          </w:rPr>
          <w:t>调优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_Toc382659506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2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4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2659507" w:history="1">
        <w:r w:rsidR="004F672F" w:rsidRPr="009B51A0">
          <w:rPr>
            <w:rStyle w:val="ac"/>
            <w:rFonts w:cs="Book Antiqua"/>
            <w:bCs/>
            <w:noProof/>
          </w:rPr>
          <w:t>2.1.2.1</w:t>
        </w:r>
        <w:r w:rsidR="004F672F" w:rsidRPr="009B51A0">
          <w:rPr>
            <w:rStyle w:val="ac"/>
            <w:rFonts w:hint="eastAsia"/>
            <w:noProof/>
          </w:rPr>
          <w:t xml:space="preserve"> </w:t>
        </w:r>
        <w:r w:rsidR="004F672F" w:rsidRPr="009B51A0">
          <w:rPr>
            <w:rStyle w:val="ac"/>
            <w:rFonts w:hint="eastAsia"/>
            <w:noProof/>
          </w:rPr>
          <w:t>关键点</w:t>
        </w:r>
        <w:r w:rsidR="004F672F">
          <w:rPr>
            <w:noProof/>
            <w:webHidden/>
          </w:rPr>
          <w:tab/>
        </w:r>
        <w:r w:rsidR="00911199">
          <w:rPr>
            <w:noProof/>
            <w:webHidden/>
          </w:rPr>
          <w:fldChar w:fldCharType="begin"/>
        </w:r>
        <w:r w:rsidR="004F672F">
          <w:rPr>
            <w:noProof/>
            <w:webHidden/>
          </w:rPr>
          <w:instrText xml:space="preserve"> PAGEREF _Toc382659507 \h </w:instrText>
        </w:r>
        <w:r w:rsidR="00911199">
          <w:rPr>
            <w:noProof/>
            <w:webHidden/>
          </w:rPr>
        </w:r>
        <w:r w:rsidR="00911199">
          <w:rPr>
            <w:noProof/>
            <w:webHidden/>
          </w:rPr>
          <w:fldChar w:fldCharType="separate"/>
        </w:r>
        <w:r w:rsidR="005B5086">
          <w:rPr>
            <w:noProof/>
            <w:webHidden/>
          </w:rPr>
          <w:t>2</w:t>
        </w:r>
        <w:r w:rsidR="00911199">
          <w:rPr>
            <w:noProof/>
            <w:webHidden/>
          </w:rPr>
          <w:fldChar w:fldCharType="end"/>
        </w:r>
      </w:hyperlink>
    </w:p>
    <w:p w:rsidR="004F672F" w:rsidRDefault="001D0FE9">
      <w:pPr>
        <w:pStyle w:val="4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2659508" w:history="1">
        <w:r w:rsidR="004F672F" w:rsidRPr="009B51A0">
          <w:rPr>
            <w:rStyle w:val="ac"/>
            <w:rFonts w:cs="Book Antiqua"/>
            <w:bCs/>
            <w:noProof/>
          </w:rPr>
          <w:t>2.1.2.2</w:t>
        </w:r>
        <w:r w:rsidR="004F672F" w:rsidRPr="009B51A0">
          <w:rPr>
            <w:rStyle w:val="ac"/>
            <w:rFonts w:hint="eastAsia"/>
            <w:noProof/>
          </w:rPr>
          <w:t xml:space="preserve"> </w:t>
        </w:r>
        <w:r w:rsidR="004F672F" w:rsidRPr="009B51A0">
          <w:rPr>
            <w:rStyle w:val="ac"/>
            <w:rFonts w:hint="eastAsia"/>
            <w:noProof/>
          </w:rPr>
          <w:t>优化概述</w:t>
        </w:r>
        <w:r w:rsidR="004F672F">
          <w:rPr>
            <w:noProof/>
            <w:webHidden/>
          </w:rPr>
          <w:tab/>
        </w:r>
        <w:r w:rsidR="00911199">
          <w:rPr>
            <w:noProof/>
            <w:webHidden/>
          </w:rPr>
          <w:fldChar w:fldCharType="begin"/>
        </w:r>
        <w:r w:rsidR="004F672F">
          <w:rPr>
            <w:noProof/>
            <w:webHidden/>
          </w:rPr>
          <w:instrText xml:space="preserve"> PAGEREF _Toc382659508 \h </w:instrText>
        </w:r>
        <w:r w:rsidR="00911199">
          <w:rPr>
            <w:noProof/>
            <w:webHidden/>
          </w:rPr>
        </w:r>
        <w:r w:rsidR="00911199">
          <w:rPr>
            <w:noProof/>
            <w:webHidden/>
          </w:rPr>
          <w:fldChar w:fldCharType="separate"/>
        </w:r>
        <w:r w:rsidR="005B5086">
          <w:rPr>
            <w:noProof/>
            <w:webHidden/>
          </w:rPr>
          <w:t>2</w:t>
        </w:r>
        <w:r w:rsidR="00911199">
          <w:rPr>
            <w:noProof/>
            <w:webHidden/>
          </w:rPr>
          <w:fldChar w:fldCharType="end"/>
        </w:r>
      </w:hyperlink>
    </w:p>
    <w:p w:rsidR="004F672F" w:rsidRDefault="001D0FE9">
      <w:pPr>
        <w:pStyle w:val="4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2659509" w:history="1">
        <w:r w:rsidR="004F672F" w:rsidRPr="009B51A0">
          <w:rPr>
            <w:rStyle w:val="ac"/>
            <w:rFonts w:cs="Book Antiqua"/>
            <w:bCs/>
            <w:noProof/>
          </w:rPr>
          <w:t>2.1.2.3</w:t>
        </w:r>
        <w:r w:rsidR="004F672F" w:rsidRPr="009B51A0">
          <w:rPr>
            <w:rStyle w:val="ac"/>
            <w:noProof/>
          </w:rPr>
          <w:t xml:space="preserve"> Young</w:t>
        </w:r>
        <w:r w:rsidR="004F672F" w:rsidRPr="009B51A0">
          <w:rPr>
            <w:rStyle w:val="ac"/>
            <w:rFonts w:hint="eastAsia"/>
            <w:noProof/>
          </w:rPr>
          <w:t>区优化</w:t>
        </w:r>
        <w:r w:rsidR="004F672F">
          <w:rPr>
            <w:noProof/>
            <w:webHidden/>
          </w:rPr>
          <w:tab/>
        </w:r>
        <w:r w:rsidR="00911199">
          <w:rPr>
            <w:noProof/>
            <w:webHidden/>
          </w:rPr>
          <w:fldChar w:fldCharType="begin"/>
        </w:r>
        <w:r w:rsidR="004F672F">
          <w:rPr>
            <w:noProof/>
            <w:webHidden/>
          </w:rPr>
          <w:instrText xml:space="preserve"> PAGEREF _Toc382659509 \h </w:instrText>
        </w:r>
        <w:r w:rsidR="00911199">
          <w:rPr>
            <w:noProof/>
            <w:webHidden/>
          </w:rPr>
        </w:r>
        <w:r w:rsidR="00911199">
          <w:rPr>
            <w:noProof/>
            <w:webHidden/>
          </w:rPr>
          <w:fldChar w:fldCharType="separate"/>
        </w:r>
        <w:r w:rsidR="005B5086">
          <w:rPr>
            <w:noProof/>
            <w:webHidden/>
          </w:rPr>
          <w:t>2</w:t>
        </w:r>
        <w:r w:rsidR="00911199">
          <w:rPr>
            <w:noProof/>
            <w:webHidden/>
          </w:rPr>
          <w:fldChar w:fldCharType="end"/>
        </w:r>
      </w:hyperlink>
    </w:p>
    <w:p w:rsidR="004F672F" w:rsidRDefault="001D0FE9">
      <w:pPr>
        <w:pStyle w:val="4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2659510" w:history="1">
        <w:r w:rsidR="004F672F" w:rsidRPr="009B51A0">
          <w:rPr>
            <w:rStyle w:val="ac"/>
            <w:rFonts w:cs="Book Antiqua"/>
            <w:bCs/>
            <w:noProof/>
          </w:rPr>
          <w:t>2.1.2.4</w:t>
        </w:r>
        <w:r w:rsidR="004F672F" w:rsidRPr="009B51A0">
          <w:rPr>
            <w:rStyle w:val="ac"/>
            <w:noProof/>
          </w:rPr>
          <w:t xml:space="preserve"> Tenured</w:t>
        </w:r>
        <w:r w:rsidR="004F672F" w:rsidRPr="009B51A0">
          <w:rPr>
            <w:rStyle w:val="ac"/>
            <w:rFonts w:hint="eastAsia"/>
            <w:noProof/>
          </w:rPr>
          <w:t>区优化</w:t>
        </w:r>
        <w:r w:rsidR="004F672F">
          <w:rPr>
            <w:noProof/>
            <w:webHidden/>
          </w:rPr>
          <w:tab/>
        </w:r>
        <w:r w:rsidR="00911199">
          <w:rPr>
            <w:noProof/>
            <w:webHidden/>
          </w:rPr>
          <w:fldChar w:fldCharType="begin"/>
        </w:r>
        <w:r w:rsidR="004F672F">
          <w:rPr>
            <w:noProof/>
            <w:webHidden/>
          </w:rPr>
          <w:instrText xml:space="preserve"> PAGEREF _Toc382659510 \h </w:instrText>
        </w:r>
        <w:r w:rsidR="00911199">
          <w:rPr>
            <w:noProof/>
            <w:webHidden/>
          </w:rPr>
        </w:r>
        <w:r w:rsidR="00911199">
          <w:rPr>
            <w:noProof/>
            <w:webHidden/>
          </w:rPr>
          <w:fldChar w:fldCharType="separate"/>
        </w:r>
        <w:r w:rsidR="005B5086">
          <w:rPr>
            <w:noProof/>
            <w:webHidden/>
          </w:rPr>
          <w:t>3</w:t>
        </w:r>
        <w:r w:rsidR="00911199">
          <w:rPr>
            <w:noProof/>
            <w:webHidden/>
          </w:rPr>
          <w:fldChar w:fldCharType="end"/>
        </w:r>
      </w:hyperlink>
    </w:p>
    <w:p w:rsidR="004F672F" w:rsidRDefault="001D0FE9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11" w:history="1">
        <w:r w:rsidR="004F672F" w:rsidRPr="009B51A0">
          <w:rPr>
            <w:rStyle w:val="ac"/>
            <w:rFonts w:cs="Book Antiqua"/>
            <w:bCs/>
            <w:snapToGrid w:val="0"/>
          </w:rPr>
          <w:t>2.1.3</w:t>
        </w:r>
        <w:r w:rsidR="004F672F" w:rsidRPr="009B51A0">
          <w:rPr>
            <w:rStyle w:val="ac"/>
          </w:rPr>
          <w:t xml:space="preserve"> Linux</w:t>
        </w:r>
        <w:r w:rsidR="004F672F" w:rsidRPr="009B51A0">
          <w:rPr>
            <w:rStyle w:val="ac"/>
            <w:rFonts w:hint="eastAsia"/>
          </w:rPr>
          <w:t>环境调优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_Toc382659511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3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4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2659512" w:history="1">
        <w:r w:rsidR="004F672F" w:rsidRPr="009B51A0">
          <w:rPr>
            <w:rStyle w:val="ac"/>
            <w:rFonts w:cs="Book Antiqua"/>
            <w:bCs/>
            <w:noProof/>
          </w:rPr>
          <w:t>2.1.3.1</w:t>
        </w:r>
        <w:r w:rsidR="004F672F" w:rsidRPr="009B51A0">
          <w:rPr>
            <w:rStyle w:val="ac"/>
            <w:rFonts w:hint="eastAsia"/>
            <w:noProof/>
          </w:rPr>
          <w:t xml:space="preserve"> </w:t>
        </w:r>
        <w:r w:rsidR="004F672F" w:rsidRPr="009B51A0">
          <w:rPr>
            <w:rStyle w:val="ac"/>
            <w:rFonts w:hint="eastAsia"/>
            <w:noProof/>
          </w:rPr>
          <w:t>句柄</w:t>
        </w:r>
        <w:r w:rsidR="004F672F">
          <w:rPr>
            <w:noProof/>
            <w:webHidden/>
          </w:rPr>
          <w:tab/>
        </w:r>
        <w:r w:rsidR="00911199">
          <w:rPr>
            <w:noProof/>
            <w:webHidden/>
          </w:rPr>
          <w:fldChar w:fldCharType="begin"/>
        </w:r>
        <w:r w:rsidR="004F672F">
          <w:rPr>
            <w:noProof/>
            <w:webHidden/>
          </w:rPr>
          <w:instrText xml:space="preserve"> PAGEREF _Toc382659512 \h </w:instrText>
        </w:r>
        <w:r w:rsidR="00911199">
          <w:rPr>
            <w:noProof/>
            <w:webHidden/>
          </w:rPr>
        </w:r>
        <w:r w:rsidR="00911199">
          <w:rPr>
            <w:noProof/>
            <w:webHidden/>
          </w:rPr>
          <w:fldChar w:fldCharType="separate"/>
        </w:r>
        <w:r w:rsidR="005B5086">
          <w:rPr>
            <w:noProof/>
            <w:webHidden/>
          </w:rPr>
          <w:t>3</w:t>
        </w:r>
        <w:r w:rsidR="00911199">
          <w:rPr>
            <w:noProof/>
            <w:webHidden/>
          </w:rPr>
          <w:fldChar w:fldCharType="end"/>
        </w:r>
      </w:hyperlink>
    </w:p>
    <w:p w:rsidR="004F672F" w:rsidRDefault="001D0FE9">
      <w:pPr>
        <w:pStyle w:val="4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2659513" w:history="1">
        <w:r w:rsidR="004F672F" w:rsidRPr="009B51A0">
          <w:rPr>
            <w:rStyle w:val="ac"/>
            <w:rFonts w:cs="Book Antiqua"/>
            <w:bCs/>
            <w:noProof/>
          </w:rPr>
          <w:t>2.1.3.2</w:t>
        </w:r>
        <w:r w:rsidR="004F672F" w:rsidRPr="009B51A0">
          <w:rPr>
            <w:rStyle w:val="ac"/>
            <w:rFonts w:hint="eastAsia"/>
            <w:noProof/>
          </w:rPr>
          <w:t xml:space="preserve"> </w:t>
        </w:r>
        <w:r w:rsidR="004F672F" w:rsidRPr="009B51A0">
          <w:rPr>
            <w:rStyle w:val="ac"/>
            <w:rFonts w:hint="eastAsia"/>
            <w:noProof/>
          </w:rPr>
          <w:t>端口</w:t>
        </w:r>
        <w:r w:rsidR="004F672F">
          <w:rPr>
            <w:noProof/>
            <w:webHidden/>
          </w:rPr>
          <w:tab/>
        </w:r>
        <w:r w:rsidR="00911199">
          <w:rPr>
            <w:noProof/>
            <w:webHidden/>
          </w:rPr>
          <w:fldChar w:fldCharType="begin"/>
        </w:r>
        <w:r w:rsidR="004F672F">
          <w:rPr>
            <w:noProof/>
            <w:webHidden/>
          </w:rPr>
          <w:instrText xml:space="preserve"> PAGEREF _Toc382659513 \h </w:instrText>
        </w:r>
        <w:r w:rsidR="00911199">
          <w:rPr>
            <w:noProof/>
            <w:webHidden/>
          </w:rPr>
        </w:r>
        <w:r w:rsidR="00911199">
          <w:rPr>
            <w:noProof/>
            <w:webHidden/>
          </w:rPr>
          <w:fldChar w:fldCharType="separate"/>
        </w:r>
        <w:r w:rsidR="005B5086">
          <w:rPr>
            <w:noProof/>
            <w:webHidden/>
          </w:rPr>
          <w:t>4</w:t>
        </w:r>
        <w:r w:rsidR="00911199">
          <w:rPr>
            <w:noProof/>
            <w:webHidden/>
          </w:rPr>
          <w:fldChar w:fldCharType="end"/>
        </w:r>
      </w:hyperlink>
    </w:p>
    <w:p w:rsidR="004F672F" w:rsidRDefault="001D0FE9">
      <w:pPr>
        <w:pStyle w:val="2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14" w:history="1">
        <w:r w:rsidR="004F672F" w:rsidRPr="009B51A0">
          <w:rPr>
            <w:rStyle w:val="ac"/>
            <w:snapToGrid w:val="0"/>
          </w:rPr>
          <w:t>2.2</w:t>
        </w:r>
        <w:r w:rsidR="004F672F" w:rsidRPr="009B51A0">
          <w:rPr>
            <w:rStyle w:val="ac"/>
            <w:rFonts w:hint="eastAsia"/>
          </w:rPr>
          <w:t xml:space="preserve"> </w:t>
        </w:r>
        <w:r w:rsidR="004F672F" w:rsidRPr="009B51A0">
          <w:rPr>
            <w:rStyle w:val="ac"/>
            <w:rFonts w:hint="eastAsia"/>
          </w:rPr>
          <w:t>性能编程军规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_Toc382659514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5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15" w:history="1">
        <w:r w:rsidR="004F672F" w:rsidRPr="009B51A0">
          <w:rPr>
            <w:rStyle w:val="ac"/>
            <w:rFonts w:cs="Book Antiqua"/>
            <w:bCs/>
            <w:snapToGrid w:val="0"/>
          </w:rPr>
          <w:t>2.2.1</w:t>
        </w:r>
        <w:r w:rsidR="004F672F" w:rsidRPr="009B51A0">
          <w:rPr>
            <w:rStyle w:val="ac"/>
          </w:rPr>
          <w:t xml:space="preserve"> SQL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_Toc382659515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5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4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2659516" w:history="1">
        <w:r w:rsidR="004F672F" w:rsidRPr="009B51A0">
          <w:rPr>
            <w:rStyle w:val="ac"/>
            <w:rFonts w:cs="Book Antiqua"/>
            <w:bCs/>
            <w:noProof/>
          </w:rPr>
          <w:t>2.2.1.1</w:t>
        </w:r>
        <w:r w:rsidR="004F672F" w:rsidRPr="009B51A0">
          <w:rPr>
            <w:rStyle w:val="ac"/>
            <w:rFonts w:hint="eastAsia"/>
            <w:noProof/>
          </w:rPr>
          <w:t xml:space="preserve"> </w:t>
        </w:r>
        <w:r w:rsidR="004F672F" w:rsidRPr="009B51A0">
          <w:rPr>
            <w:rStyle w:val="ac"/>
            <w:rFonts w:hint="eastAsia"/>
            <w:noProof/>
          </w:rPr>
          <w:t>【创建必要的索引】</w:t>
        </w:r>
        <w:r w:rsidR="004F672F">
          <w:rPr>
            <w:noProof/>
            <w:webHidden/>
          </w:rPr>
          <w:tab/>
        </w:r>
        <w:r w:rsidR="00911199">
          <w:rPr>
            <w:noProof/>
            <w:webHidden/>
          </w:rPr>
          <w:fldChar w:fldCharType="begin"/>
        </w:r>
        <w:r w:rsidR="004F672F">
          <w:rPr>
            <w:noProof/>
            <w:webHidden/>
          </w:rPr>
          <w:instrText xml:space="preserve"> PAGEREF _Toc382659516 \h </w:instrText>
        </w:r>
        <w:r w:rsidR="00911199">
          <w:rPr>
            <w:noProof/>
            <w:webHidden/>
          </w:rPr>
        </w:r>
        <w:r w:rsidR="00911199">
          <w:rPr>
            <w:noProof/>
            <w:webHidden/>
          </w:rPr>
          <w:fldChar w:fldCharType="separate"/>
        </w:r>
        <w:r w:rsidR="005B5086">
          <w:rPr>
            <w:noProof/>
            <w:webHidden/>
          </w:rPr>
          <w:t>5</w:t>
        </w:r>
        <w:r w:rsidR="00911199">
          <w:rPr>
            <w:noProof/>
            <w:webHidden/>
          </w:rPr>
          <w:fldChar w:fldCharType="end"/>
        </w:r>
      </w:hyperlink>
    </w:p>
    <w:p w:rsidR="004F672F" w:rsidRDefault="001D0FE9">
      <w:pPr>
        <w:pStyle w:val="4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2659517" w:history="1">
        <w:r w:rsidR="004F672F" w:rsidRPr="009B51A0">
          <w:rPr>
            <w:rStyle w:val="ac"/>
            <w:rFonts w:cs="Book Antiqua"/>
            <w:bCs/>
            <w:noProof/>
          </w:rPr>
          <w:t>2.2.1.2</w:t>
        </w:r>
        <w:r w:rsidR="004F672F" w:rsidRPr="009B51A0">
          <w:rPr>
            <w:rStyle w:val="ac"/>
            <w:rFonts w:hint="eastAsia"/>
            <w:noProof/>
          </w:rPr>
          <w:t xml:space="preserve"> </w:t>
        </w:r>
        <w:r w:rsidR="004F672F" w:rsidRPr="009B51A0">
          <w:rPr>
            <w:rStyle w:val="ac"/>
            <w:rFonts w:hint="eastAsia"/>
            <w:noProof/>
          </w:rPr>
          <w:t>【尽量避免在循环中调用</w:t>
        </w:r>
        <w:r w:rsidR="004F672F" w:rsidRPr="009B51A0">
          <w:rPr>
            <w:rStyle w:val="ac"/>
            <w:noProof/>
          </w:rPr>
          <w:t>SQL</w:t>
        </w:r>
        <w:r w:rsidR="004F672F" w:rsidRPr="009B51A0">
          <w:rPr>
            <w:rStyle w:val="ac"/>
            <w:rFonts w:hint="eastAsia"/>
            <w:noProof/>
          </w:rPr>
          <w:t>】</w:t>
        </w:r>
        <w:r w:rsidR="004F672F">
          <w:rPr>
            <w:noProof/>
            <w:webHidden/>
          </w:rPr>
          <w:tab/>
        </w:r>
        <w:r w:rsidR="00911199">
          <w:rPr>
            <w:noProof/>
            <w:webHidden/>
          </w:rPr>
          <w:fldChar w:fldCharType="begin"/>
        </w:r>
        <w:r w:rsidR="004F672F">
          <w:rPr>
            <w:noProof/>
            <w:webHidden/>
          </w:rPr>
          <w:instrText xml:space="preserve"> PAGEREF _Toc382659517 \h </w:instrText>
        </w:r>
        <w:r w:rsidR="00911199">
          <w:rPr>
            <w:noProof/>
            <w:webHidden/>
          </w:rPr>
        </w:r>
        <w:r w:rsidR="00911199">
          <w:rPr>
            <w:noProof/>
            <w:webHidden/>
          </w:rPr>
          <w:fldChar w:fldCharType="separate"/>
        </w:r>
        <w:r w:rsidR="005B5086">
          <w:rPr>
            <w:noProof/>
            <w:webHidden/>
          </w:rPr>
          <w:t>5</w:t>
        </w:r>
        <w:r w:rsidR="00911199">
          <w:rPr>
            <w:noProof/>
            <w:webHidden/>
          </w:rPr>
          <w:fldChar w:fldCharType="end"/>
        </w:r>
      </w:hyperlink>
    </w:p>
    <w:p w:rsidR="004F672F" w:rsidRDefault="001D0FE9">
      <w:pPr>
        <w:pStyle w:val="4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2659518" w:history="1">
        <w:r w:rsidR="004F672F" w:rsidRPr="009B51A0">
          <w:rPr>
            <w:rStyle w:val="ac"/>
            <w:rFonts w:cs="Book Antiqua"/>
            <w:bCs/>
            <w:noProof/>
          </w:rPr>
          <w:t>2.2.1.3</w:t>
        </w:r>
        <w:r w:rsidR="004F672F" w:rsidRPr="009B51A0">
          <w:rPr>
            <w:rStyle w:val="ac"/>
            <w:rFonts w:hint="eastAsia"/>
            <w:noProof/>
          </w:rPr>
          <w:t xml:space="preserve"> </w:t>
        </w:r>
        <w:r w:rsidR="004F672F" w:rsidRPr="009B51A0">
          <w:rPr>
            <w:rStyle w:val="ac"/>
            <w:rFonts w:hint="eastAsia"/>
            <w:noProof/>
          </w:rPr>
          <w:t>【尽量避免索引失效场景】</w:t>
        </w:r>
        <w:r w:rsidR="004F672F">
          <w:rPr>
            <w:noProof/>
            <w:webHidden/>
          </w:rPr>
          <w:tab/>
        </w:r>
        <w:r w:rsidR="00911199">
          <w:rPr>
            <w:noProof/>
            <w:webHidden/>
          </w:rPr>
          <w:fldChar w:fldCharType="begin"/>
        </w:r>
        <w:r w:rsidR="004F672F">
          <w:rPr>
            <w:noProof/>
            <w:webHidden/>
          </w:rPr>
          <w:instrText xml:space="preserve"> PAGEREF _Toc382659518 \h </w:instrText>
        </w:r>
        <w:r w:rsidR="00911199">
          <w:rPr>
            <w:noProof/>
            <w:webHidden/>
          </w:rPr>
        </w:r>
        <w:r w:rsidR="00911199">
          <w:rPr>
            <w:noProof/>
            <w:webHidden/>
          </w:rPr>
          <w:fldChar w:fldCharType="separate"/>
        </w:r>
        <w:r w:rsidR="005B5086">
          <w:rPr>
            <w:noProof/>
            <w:webHidden/>
          </w:rPr>
          <w:t>5</w:t>
        </w:r>
        <w:r w:rsidR="00911199">
          <w:rPr>
            <w:noProof/>
            <w:webHidden/>
          </w:rPr>
          <w:fldChar w:fldCharType="end"/>
        </w:r>
      </w:hyperlink>
    </w:p>
    <w:p w:rsidR="004F672F" w:rsidRDefault="001D0FE9">
      <w:pPr>
        <w:pStyle w:val="4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2659519" w:history="1">
        <w:r w:rsidR="004F672F" w:rsidRPr="009B51A0">
          <w:rPr>
            <w:rStyle w:val="ac"/>
            <w:rFonts w:cs="Book Antiqua"/>
            <w:bCs/>
            <w:noProof/>
          </w:rPr>
          <w:t>2.2.1.4</w:t>
        </w:r>
        <w:r w:rsidR="004F672F" w:rsidRPr="009B51A0">
          <w:rPr>
            <w:rStyle w:val="ac"/>
            <w:rFonts w:hint="eastAsia"/>
            <w:noProof/>
          </w:rPr>
          <w:t xml:space="preserve"> </w:t>
        </w:r>
        <w:r w:rsidR="004F672F" w:rsidRPr="009B51A0">
          <w:rPr>
            <w:rStyle w:val="ac"/>
            <w:rFonts w:hint="eastAsia"/>
            <w:noProof/>
          </w:rPr>
          <w:t>【避免使用</w:t>
        </w:r>
        <w:r w:rsidR="004F672F" w:rsidRPr="009B51A0">
          <w:rPr>
            <w:rStyle w:val="ac"/>
            <w:noProof/>
          </w:rPr>
          <w:t>SELECT *</w:t>
        </w:r>
        <w:r w:rsidR="004F672F" w:rsidRPr="009B51A0">
          <w:rPr>
            <w:rStyle w:val="ac"/>
            <w:rFonts w:hint="eastAsia"/>
            <w:noProof/>
          </w:rPr>
          <w:t>】</w:t>
        </w:r>
        <w:r w:rsidR="004F672F">
          <w:rPr>
            <w:noProof/>
            <w:webHidden/>
          </w:rPr>
          <w:tab/>
        </w:r>
        <w:r w:rsidR="00911199">
          <w:rPr>
            <w:noProof/>
            <w:webHidden/>
          </w:rPr>
          <w:fldChar w:fldCharType="begin"/>
        </w:r>
        <w:r w:rsidR="004F672F">
          <w:rPr>
            <w:noProof/>
            <w:webHidden/>
          </w:rPr>
          <w:instrText xml:space="preserve"> PAGEREF _Toc382659519 \h </w:instrText>
        </w:r>
        <w:r w:rsidR="00911199">
          <w:rPr>
            <w:noProof/>
            <w:webHidden/>
          </w:rPr>
        </w:r>
        <w:r w:rsidR="00911199">
          <w:rPr>
            <w:noProof/>
            <w:webHidden/>
          </w:rPr>
          <w:fldChar w:fldCharType="separate"/>
        </w:r>
        <w:r w:rsidR="005B5086">
          <w:rPr>
            <w:noProof/>
            <w:webHidden/>
          </w:rPr>
          <w:t>5</w:t>
        </w:r>
        <w:r w:rsidR="00911199">
          <w:rPr>
            <w:noProof/>
            <w:webHidden/>
          </w:rPr>
          <w:fldChar w:fldCharType="end"/>
        </w:r>
      </w:hyperlink>
    </w:p>
    <w:p w:rsidR="004F672F" w:rsidRDefault="001D0FE9">
      <w:pPr>
        <w:pStyle w:val="4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2659520" w:history="1">
        <w:r w:rsidR="004F672F" w:rsidRPr="009B51A0">
          <w:rPr>
            <w:rStyle w:val="ac"/>
            <w:rFonts w:cs="Book Antiqua"/>
            <w:bCs/>
            <w:noProof/>
          </w:rPr>
          <w:t>2.2.1.5</w:t>
        </w:r>
        <w:r w:rsidR="004F672F" w:rsidRPr="009B51A0">
          <w:rPr>
            <w:rStyle w:val="ac"/>
            <w:rFonts w:hint="eastAsia"/>
            <w:noProof/>
          </w:rPr>
          <w:t xml:space="preserve"> </w:t>
        </w:r>
        <w:r w:rsidR="004F672F" w:rsidRPr="009B51A0">
          <w:rPr>
            <w:rStyle w:val="ac"/>
            <w:rFonts w:hint="eastAsia"/>
            <w:noProof/>
          </w:rPr>
          <w:t>【尽量避免使用不必要的函数】</w:t>
        </w:r>
        <w:r w:rsidR="004F672F">
          <w:rPr>
            <w:noProof/>
            <w:webHidden/>
          </w:rPr>
          <w:tab/>
        </w:r>
        <w:r w:rsidR="00911199">
          <w:rPr>
            <w:noProof/>
            <w:webHidden/>
          </w:rPr>
          <w:fldChar w:fldCharType="begin"/>
        </w:r>
        <w:r w:rsidR="004F672F">
          <w:rPr>
            <w:noProof/>
            <w:webHidden/>
          </w:rPr>
          <w:instrText xml:space="preserve"> PAGEREF _Toc382659520 \h </w:instrText>
        </w:r>
        <w:r w:rsidR="00911199">
          <w:rPr>
            <w:noProof/>
            <w:webHidden/>
          </w:rPr>
        </w:r>
        <w:r w:rsidR="00911199">
          <w:rPr>
            <w:noProof/>
            <w:webHidden/>
          </w:rPr>
          <w:fldChar w:fldCharType="separate"/>
        </w:r>
        <w:r w:rsidR="005B5086">
          <w:rPr>
            <w:noProof/>
            <w:webHidden/>
          </w:rPr>
          <w:t>6</w:t>
        </w:r>
        <w:r w:rsidR="00911199">
          <w:rPr>
            <w:noProof/>
            <w:webHidden/>
          </w:rPr>
          <w:fldChar w:fldCharType="end"/>
        </w:r>
      </w:hyperlink>
    </w:p>
    <w:p w:rsidR="004F672F" w:rsidRDefault="001D0FE9">
      <w:pPr>
        <w:pStyle w:val="4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2659521" w:history="1">
        <w:r w:rsidR="004F672F" w:rsidRPr="009B51A0">
          <w:rPr>
            <w:rStyle w:val="ac"/>
            <w:rFonts w:cs="Book Antiqua"/>
            <w:bCs/>
            <w:noProof/>
          </w:rPr>
          <w:t>2.2.1.6</w:t>
        </w:r>
        <w:r w:rsidR="004F672F" w:rsidRPr="009B51A0">
          <w:rPr>
            <w:rStyle w:val="ac"/>
            <w:rFonts w:hint="eastAsia"/>
            <w:noProof/>
          </w:rPr>
          <w:t xml:space="preserve"> </w:t>
        </w:r>
        <w:r w:rsidR="004F672F" w:rsidRPr="009B51A0">
          <w:rPr>
            <w:rStyle w:val="ac"/>
            <w:rFonts w:hint="eastAsia"/>
            <w:noProof/>
          </w:rPr>
          <w:t>【尽量避免使用</w:t>
        </w:r>
        <w:r w:rsidR="004F672F" w:rsidRPr="009B51A0">
          <w:rPr>
            <w:rStyle w:val="ac"/>
            <w:noProof/>
          </w:rPr>
          <w:t>OFFSET</w:t>
        </w:r>
        <w:r w:rsidR="004F672F" w:rsidRPr="009B51A0">
          <w:rPr>
            <w:rStyle w:val="ac"/>
            <w:rFonts w:hint="eastAsia"/>
            <w:noProof/>
          </w:rPr>
          <w:t>】</w:t>
        </w:r>
        <w:r w:rsidR="004F672F">
          <w:rPr>
            <w:noProof/>
            <w:webHidden/>
          </w:rPr>
          <w:tab/>
        </w:r>
        <w:r w:rsidR="00911199">
          <w:rPr>
            <w:noProof/>
            <w:webHidden/>
          </w:rPr>
          <w:fldChar w:fldCharType="begin"/>
        </w:r>
        <w:r w:rsidR="004F672F">
          <w:rPr>
            <w:noProof/>
            <w:webHidden/>
          </w:rPr>
          <w:instrText xml:space="preserve"> PAGEREF _Toc382659521 \h </w:instrText>
        </w:r>
        <w:r w:rsidR="00911199">
          <w:rPr>
            <w:noProof/>
            <w:webHidden/>
          </w:rPr>
        </w:r>
        <w:r w:rsidR="00911199">
          <w:rPr>
            <w:noProof/>
            <w:webHidden/>
          </w:rPr>
          <w:fldChar w:fldCharType="separate"/>
        </w:r>
        <w:r w:rsidR="005B5086">
          <w:rPr>
            <w:noProof/>
            <w:webHidden/>
          </w:rPr>
          <w:t>6</w:t>
        </w:r>
        <w:r w:rsidR="00911199">
          <w:rPr>
            <w:noProof/>
            <w:webHidden/>
          </w:rPr>
          <w:fldChar w:fldCharType="end"/>
        </w:r>
      </w:hyperlink>
    </w:p>
    <w:p w:rsidR="004F672F" w:rsidRDefault="001D0FE9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22" w:history="1">
        <w:r w:rsidR="004F672F" w:rsidRPr="009B51A0">
          <w:rPr>
            <w:rStyle w:val="ac"/>
            <w:rFonts w:cs="Book Antiqua"/>
            <w:bCs/>
            <w:snapToGrid w:val="0"/>
          </w:rPr>
          <w:t>2.2.2</w:t>
        </w:r>
        <w:r w:rsidR="004F672F" w:rsidRPr="009B51A0">
          <w:rPr>
            <w:rStyle w:val="ac"/>
          </w:rPr>
          <w:t xml:space="preserve"> JAVA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_Toc382659522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6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4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2659523" w:history="1">
        <w:r w:rsidR="004F672F" w:rsidRPr="009B51A0">
          <w:rPr>
            <w:rStyle w:val="ac"/>
            <w:rFonts w:cs="Book Antiqua"/>
            <w:bCs/>
            <w:noProof/>
          </w:rPr>
          <w:t>2.2.2.1</w:t>
        </w:r>
        <w:r w:rsidR="004F672F" w:rsidRPr="009B51A0">
          <w:rPr>
            <w:rStyle w:val="ac"/>
            <w:rFonts w:hint="eastAsia"/>
            <w:noProof/>
          </w:rPr>
          <w:t xml:space="preserve"> </w:t>
        </w:r>
        <w:r w:rsidR="004F672F" w:rsidRPr="009B51A0">
          <w:rPr>
            <w:rStyle w:val="ac"/>
            <w:rFonts w:hint="eastAsia"/>
            <w:noProof/>
          </w:rPr>
          <w:t>【确保程序不再持有无用对象的引用，避免程序内存泄露。】</w:t>
        </w:r>
        <w:r w:rsidR="004F672F">
          <w:rPr>
            <w:noProof/>
            <w:webHidden/>
          </w:rPr>
          <w:tab/>
        </w:r>
        <w:r w:rsidR="00911199">
          <w:rPr>
            <w:noProof/>
            <w:webHidden/>
          </w:rPr>
          <w:fldChar w:fldCharType="begin"/>
        </w:r>
        <w:r w:rsidR="004F672F">
          <w:rPr>
            <w:noProof/>
            <w:webHidden/>
          </w:rPr>
          <w:instrText xml:space="preserve"> PAGEREF _Toc382659523 \h </w:instrText>
        </w:r>
        <w:r w:rsidR="00911199">
          <w:rPr>
            <w:noProof/>
            <w:webHidden/>
          </w:rPr>
        </w:r>
        <w:r w:rsidR="00911199">
          <w:rPr>
            <w:noProof/>
            <w:webHidden/>
          </w:rPr>
          <w:fldChar w:fldCharType="separate"/>
        </w:r>
        <w:r w:rsidR="005B5086">
          <w:rPr>
            <w:noProof/>
            <w:webHidden/>
          </w:rPr>
          <w:t>6</w:t>
        </w:r>
        <w:r w:rsidR="00911199">
          <w:rPr>
            <w:noProof/>
            <w:webHidden/>
          </w:rPr>
          <w:fldChar w:fldCharType="end"/>
        </w:r>
      </w:hyperlink>
    </w:p>
    <w:p w:rsidR="004F672F" w:rsidRDefault="001D0FE9">
      <w:pPr>
        <w:pStyle w:val="4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2659524" w:history="1">
        <w:r w:rsidR="004F672F" w:rsidRPr="009B51A0">
          <w:rPr>
            <w:rStyle w:val="ac"/>
            <w:rFonts w:cs="Book Antiqua"/>
            <w:bCs/>
            <w:noProof/>
          </w:rPr>
          <w:t>2.2.2.2</w:t>
        </w:r>
        <w:r w:rsidR="004F672F" w:rsidRPr="009B51A0">
          <w:rPr>
            <w:rStyle w:val="ac"/>
            <w:rFonts w:hint="eastAsia"/>
            <w:noProof/>
          </w:rPr>
          <w:t xml:space="preserve"> </w:t>
        </w:r>
        <w:r w:rsidR="004F672F" w:rsidRPr="009B51A0">
          <w:rPr>
            <w:rStyle w:val="ac"/>
            <w:rFonts w:hint="eastAsia"/>
            <w:noProof/>
          </w:rPr>
          <w:t>【在进行三个字符串</w:t>
        </w:r>
        <w:r w:rsidR="004F672F" w:rsidRPr="009B51A0">
          <w:rPr>
            <w:rStyle w:val="ac"/>
            <w:rFonts w:cs="Times New Roman"/>
            <w:noProof/>
          </w:rPr>
          <w:t>(</w:t>
        </w:r>
        <w:r w:rsidR="004F672F" w:rsidRPr="009B51A0">
          <w:rPr>
            <w:rStyle w:val="ac"/>
            <w:rFonts w:hint="eastAsia"/>
            <w:noProof/>
          </w:rPr>
          <w:t>不包含三个</w:t>
        </w:r>
        <w:r w:rsidR="004F672F" w:rsidRPr="009B51A0">
          <w:rPr>
            <w:rStyle w:val="ac"/>
            <w:rFonts w:cs="Times New Roman"/>
            <w:noProof/>
          </w:rPr>
          <w:t>)</w:t>
        </w:r>
        <w:r w:rsidR="004F672F" w:rsidRPr="009B51A0">
          <w:rPr>
            <w:rStyle w:val="ac"/>
            <w:rFonts w:hint="eastAsia"/>
            <w:noProof/>
          </w:rPr>
          <w:t>以上的串联操作时必须使用</w:t>
        </w:r>
        <w:r w:rsidR="004F672F" w:rsidRPr="009B51A0">
          <w:rPr>
            <w:rStyle w:val="ac"/>
            <w:rFonts w:cs="Times New Roman"/>
            <w:noProof/>
          </w:rPr>
          <w:t>StringBuilder</w:t>
        </w:r>
        <w:r w:rsidR="004F672F" w:rsidRPr="009B51A0">
          <w:rPr>
            <w:rStyle w:val="ac"/>
            <w:rFonts w:hint="eastAsia"/>
            <w:noProof/>
          </w:rPr>
          <w:t>或</w:t>
        </w:r>
        <w:r w:rsidR="004F672F" w:rsidRPr="009B51A0">
          <w:rPr>
            <w:rStyle w:val="ac"/>
            <w:rFonts w:cs="Times New Roman"/>
            <w:noProof/>
          </w:rPr>
          <w:t>StringBuffer</w:t>
        </w:r>
        <w:r w:rsidR="004F672F" w:rsidRPr="009B51A0">
          <w:rPr>
            <w:rStyle w:val="ac"/>
            <w:rFonts w:hint="eastAsia"/>
            <w:noProof/>
          </w:rPr>
          <w:t>，禁止使用“</w:t>
        </w:r>
        <w:r w:rsidR="004F672F" w:rsidRPr="009B51A0">
          <w:rPr>
            <w:rStyle w:val="ac"/>
            <w:rFonts w:cs="Times New Roman"/>
            <w:noProof/>
          </w:rPr>
          <w:t>+</w:t>
        </w:r>
        <w:r w:rsidR="004F672F" w:rsidRPr="009B51A0">
          <w:rPr>
            <w:rStyle w:val="ac"/>
            <w:rFonts w:hint="eastAsia"/>
            <w:noProof/>
          </w:rPr>
          <w:t>”。】</w:t>
        </w:r>
        <w:r w:rsidR="004F672F">
          <w:rPr>
            <w:noProof/>
            <w:webHidden/>
          </w:rPr>
          <w:tab/>
        </w:r>
        <w:r w:rsidR="00911199">
          <w:rPr>
            <w:noProof/>
            <w:webHidden/>
          </w:rPr>
          <w:fldChar w:fldCharType="begin"/>
        </w:r>
        <w:r w:rsidR="004F672F">
          <w:rPr>
            <w:noProof/>
            <w:webHidden/>
          </w:rPr>
          <w:instrText xml:space="preserve"> PAGEREF _Toc382659524 \h </w:instrText>
        </w:r>
        <w:r w:rsidR="00911199">
          <w:rPr>
            <w:noProof/>
            <w:webHidden/>
          </w:rPr>
        </w:r>
        <w:r w:rsidR="00911199">
          <w:rPr>
            <w:noProof/>
            <w:webHidden/>
          </w:rPr>
          <w:fldChar w:fldCharType="separate"/>
        </w:r>
        <w:r w:rsidR="005B5086">
          <w:rPr>
            <w:noProof/>
            <w:webHidden/>
          </w:rPr>
          <w:t>6</w:t>
        </w:r>
        <w:r w:rsidR="00911199">
          <w:rPr>
            <w:noProof/>
            <w:webHidden/>
          </w:rPr>
          <w:fldChar w:fldCharType="end"/>
        </w:r>
      </w:hyperlink>
    </w:p>
    <w:p w:rsidR="004F672F" w:rsidRDefault="001D0FE9">
      <w:pPr>
        <w:pStyle w:val="4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2659525" w:history="1">
        <w:r w:rsidR="004F672F" w:rsidRPr="009B51A0">
          <w:rPr>
            <w:rStyle w:val="ac"/>
            <w:rFonts w:cs="Book Antiqua"/>
            <w:bCs/>
            <w:noProof/>
          </w:rPr>
          <w:t>2.2.2.3</w:t>
        </w:r>
        <w:r w:rsidR="004F672F" w:rsidRPr="009B51A0">
          <w:rPr>
            <w:rStyle w:val="ac"/>
            <w:rFonts w:hint="eastAsia"/>
            <w:noProof/>
          </w:rPr>
          <w:t xml:space="preserve"> </w:t>
        </w:r>
        <w:r w:rsidR="004F672F" w:rsidRPr="009B51A0">
          <w:rPr>
            <w:rStyle w:val="ac"/>
            <w:rFonts w:hint="eastAsia"/>
            <w:noProof/>
          </w:rPr>
          <w:t>【根据应用场景选择最适合的容器，避免因为容器选择不当造成程序性能问题。】</w:t>
        </w:r>
        <w:r w:rsidR="004F672F">
          <w:rPr>
            <w:noProof/>
            <w:webHidden/>
          </w:rPr>
          <w:tab/>
        </w:r>
        <w:r w:rsidR="00911199">
          <w:rPr>
            <w:noProof/>
            <w:webHidden/>
          </w:rPr>
          <w:fldChar w:fldCharType="begin"/>
        </w:r>
        <w:r w:rsidR="004F672F">
          <w:rPr>
            <w:noProof/>
            <w:webHidden/>
          </w:rPr>
          <w:instrText xml:space="preserve"> PAGEREF _Toc382659525 \h </w:instrText>
        </w:r>
        <w:r w:rsidR="00911199">
          <w:rPr>
            <w:noProof/>
            <w:webHidden/>
          </w:rPr>
        </w:r>
        <w:r w:rsidR="00911199">
          <w:rPr>
            <w:noProof/>
            <w:webHidden/>
          </w:rPr>
          <w:fldChar w:fldCharType="separate"/>
        </w:r>
        <w:r w:rsidR="005B5086">
          <w:rPr>
            <w:noProof/>
            <w:webHidden/>
          </w:rPr>
          <w:t>6</w:t>
        </w:r>
        <w:r w:rsidR="00911199">
          <w:rPr>
            <w:noProof/>
            <w:webHidden/>
          </w:rPr>
          <w:fldChar w:fldCharType="end"/>
        </w:r>
      </w:hyperlink>
    </w:p>
    <w:p w:rsidR="004F672F" w:rsidRDefault="001D0FE9">
      <w:pPr>
        <w:pStyle w:val="4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2659526" w:history="1">
        <w:r w:rsidR="004F672F" w:rsidRPr="009B51A0">
          <w:rPr>
            <w:rStyle w:val="ac"/>
            <w:rFonts w:cs="Book Antiqua"/>
            <w:bCs/>
            <w:noProof/>
          </w:rPr>
          <w:t>2.2.2.4</w:t>
        </w:r>
        <w:r w:rsidR="004F672F" w:rsidRPr="009B51A0">
          <w:rPr>
            <w:rStyle w:val="ac"/>
            <w:rFonts w:hint="eastAsia"/>
            <w:noProof/>
          </w:rPr>
          <w:t xml:space="preserve"> </w:t>
        </w:r>
        <w:r w:rsidR="004F672F" w:rsidRPr="009B51A0">
          <w:rPr>
            <w:rStyle w:val="ac"/>
            <w:rFonts w:hint="eastAsia"/>
            <w:noProof/>
          </w:rPr>
          <w:t>【必须在进行</w:t>
        </w:r>
        <w:r w:rsidR="004F672F" w:rsidRPr="009B51A0">
          <w:rPr>
            <w:rStyle w:val="ac"/>
            <w:rFonts w:cs="Times New Roman"/>
            <w:noProof/>
          </w:rPr>
          <w:t>I/O</w:t>
        </w:r>
        <w:r w:rsidR="004F672F" w:rsidRPr="009B51A0">
          <w:rPr>
            <w:rStyle w:val="ac"/>
            <w:rFonts w:hint="eastAsia"/>
            <w:noProof/>
          </w:rPr>
          <w:t>操作时使用缓存。】</w:t>
        </w:r>
        <w:r w:rsidR="004F672F">
          <w:rPr>
            <w:noProof/>
            <w:webHidden/>
          </w:rPr>
          <w:tab/>
        </w:r>
        <w:r w:rsidR="00911199">
          <w:rPr>
            <w:noProof/>
            <w:webHidden/>
          </w:rPr>
          <w:fldChar w:fldCharType="begin"/>
        </w:r>
        <w:r w:rsidR="004F672F">
          <w:rPr>
            <w:noProof/>
            <w:webHidden/>
          </w:rPr>
          <w:instrText xml:space="preserve"> PAGEREF _Toc382659526 \h </w:instrText>
        </w:r>
        <w:r w:rsidR="00911199">
          <w:rPr>
            <w:noProof/>
            <w:webHidden/>
          </w:rPr>
        </w:r>
        <w:r w:rsidR="00911199">
          <w:rPr>
            <w:noProof/>
            <w:webHidden/>
          </w:rPr>
          <w:fldChar w:fldCharType="separate"/>
        </w:r>
        <w:r w:rsidR="005B5086">
          <w:rPr>
            <w:noProof/>
            <w:webHidden/>
          </w:rPr>
          <w:t>7</w:t>
        </w:r>
        <w:r w:rsidR="00911199">
          <w:rPr>
            <w:noProof/>
            <w:webHidden/>
          </w:rPr>
          <w:fldChar w:fldCharType="end"/>
        </w:r>
      </w:hyperlink>
    </w:p>
    <w:p w:rsidR="004F672F" w:rsidRDefault="001D0FE9">
      <w:pPr>
        <w:pStyle w:val="4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2659527" w:history="1">
        <w:r w:rsidR="004F672F" w:rsidRPr="009B51A0">
          <w:rPr>
            <w:rStyle w:val="ac"/>
            <w:rFonts w:cs="Book Antiqua"/>
            <w:bCs/>
            <w:noProof/>
          </w:rPr>
          <w:t>2.2.2.5</w:t>
        </w:r>
        <w:r w:rsidR="004F672F" w:rsidRPr="009B51A0">
          <w:rPr>
            <w:rStyle w:val="ac"/>
            <w:rFonts w:hint="eastAsia"/>
            <w:noProof/>
          </w:rPr>
          <w:t xml:space="preserve"> </w:t>
        </w:r>
        <w:r w:rsidR="004F672F" w:rsidRPr="009B51A0">
          <w:rPr>
            <w:rStyle w:val="ac"/>
            <w:rFonts w:hint="eastAsia"/>
            <w:noProof/>
          </w:rPr>
          <w:t>【在程序中必须考虑对象重用，避免创建不必要的垃圾对象。】</w:t>
        </w:r>
        <w:r w:rsidR="004F672F">
          <w:rPr>
            <w:noProof/>
            <w:webHidden/>
          </w:rPr>
          <w:tab/>
        </w:r>
        <w:r w:rsidR="00911199">
          <w:rPr>
            <w:noProof/>
            <w:webHidden/>
          </w:rPr>
          <w:fldChar w:fldCharType="begin"/>
        </w:r>
        <w:r w:rsidR="004F672F">
          <w:rPr>
            <w:noProof/>
            <w:webHidden/>
          </w:rPr>
          <w:instrText xml:space="preserve"> PAGEREF _Toc382659527 \h </w:instrText>
        </w:r>
        <w:r w:rsidR="00911199">
          <w:rPr>
            <w:noProof/>
            <w:webHidden/>
          </w:rPr>
        </w:r>
        <w:r w:rsidR="00911199">
          <w:rPr>
            <w:noProof/>
            <w:webHidden/>
          </w:rPr>
          <w:fldChar w:fldCharType="separate"/>
        </w:r>
        <w:r w:rsidR="005B5086">
          <w:rPr>
            <w:noProof/>
            <w:webHidden/>
          </w:rPr>
          <w:t>7</w:t>
        </w:r>
        <w:r w:rsidR="00911199">
          <w:rPr>
            <w:noProof/>
            <w:webHidden/>
          </w:rPr>
          <w:fldChar w:fldCharType="end"/>
        </w:r>
      </w:hyperlink>
    </w:p>
    <w:p w:rsidR="004F672F" w:rsidRDefault="001D0FE9">
      <w:pPr>
        <w:pStyle w:val="4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2659528" w:history="1">
        <w:r w:rsidR="004F672F" w:rsidRPr="009B51A0">
          <w:rPr>
            <w:rStyle w:val="ac"/>
            <w:rFonts w:cs="Book Antiqua"/>
            <w:bCs/>
            <w:noProof/>
          </w:rPr>
          <w:t>2.2.2.6</w:t>
        </w:r>
        <w:r w:rsidR="004F672F" w:rsidRPr="009B51A0">
          <w:rPr>
            <w:rStyle w:val="ac"/>
            <w:rFonts w:hint="eastAsia"/>
            <w:noProof/>
          </w:rPr>
          <w:t xml:space="preserve"> </w:t>
        </w:r>
        <w:r w:rsidR="004F672F" w:rsidRPr="009B51A0">
          <w:rPr>
            <w:rStyle w:val="ac"/>
            <w:rFonts w:hint="eastAsia"/>
            <w:noProof/>
          </w:rPr>
          <w:t>【对多线程访问的变量、方法，必须加锁保护，避免出现多线程并发访问引起的问题。】</w:t>
        </w:r>
        <w:r w:rsidR="004F672F">
          <w:rPr>
            <w:noProof/>
            <w:webHidden/>
          </w:rPr>
          <w:tab/>
        </w:r>
        <w:r w:rsidR="00911199">
          <w:rPr>
            <w:noProof/>
            <w:webHidden/>
          </w:rPr>
          <w:fldChar w:fldCharType="begin"/>
        </w:r>
        <w:r w:rsidR="004F672F">
          <w:rPr>
            <w:noProof/>
            <w:webHidden/>
          </w:rPr>
          <w:instrText xml:space="preserve"> PAGEREF _Toc382659528 \h </w:instrText>
        </w:r>
        <w:r w:rsidR="00911199">
          <w:rPr>
            <w:noProof/>
            <w:webHidden/>
          </w:rPr>
        </w:r>
        <w:r w:rsidR="00911199">
          <w:rPr>
            <w:noProof/>
            <w:webHidden/>
          </w:rPr>
          <w:fldChar w:fldCharType="separate"/>
        </w:r>
        <w:r w:rsidR="005B5086">
          <w:rPr>
            <w:noProof/>
            <w:webHidden/>
          </w:rPr>
          <w:t>7</w:t>
        </w:r>
        <w:r w:rsidR="00911199">
          <w:rPr>
            <w:noProof/>
            <w:webHidden/>
          </w:rPr>
          <w:fldChar w:fldCharType="end"/>
        </w:r>
      </w:hyperlink>
    </w:p>
    <w:p w:rsidR="004F672F" w:rsidRDefault="001D0FE9">
      <w:pPr>
        <w:pStyle w:val="4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2659529" w:history="1">
        <w:r w:rsidR="004F672F" w:rsidRPr="009B51A0">
          <w:rPr>
            <w:rStyle w:val="ac"/>
            <w:rFonts w:cs="Book Antiqua"/>
            <w:bCs/>
            <w:noProof/>
          </w:rPr>
          <w:t>2.2.2.7</w:t>
        </w:r>
        <w:r w:rsidR="004F672F" w:rsidRPr="009B51A0">
          <w:rPr>
            <w:rStyle w:val="ac"/>
            <w:rFonts w:hint="eastAsia"/>
            <w:noProof/>
          </w:rPr>
          <w:t xml:space="preserve"> </w:t>
        </w:r>
        <w:r w:rsidR="004F672F" w:rsidRPr="009B51A0">
          <w:rPr>
            <w:rStyle w:val="ac"/>
            <w:rFonts w:hint="eastAsia"/>
            <w:noProof/>
          </w:rPr>
          <w:t>【新起一个线程，都要使用</w:t>
        </w:r>
        <w:r w:rsidR="004F672F" w:rsidRPr="009B51A0">
          <w:rPr>
            <w:rStyle w:val="ac"/>
            <w:rFonts w:cs="Times New Roman"/>
            <w:noProof/>
          </w:rPr>
          <w:t>Thread.setName(</w:t>
        </w:r>
        <w:r w:rsidR="004F672F" w:rsidRPr="009B51A0">
          <w:rPr>
            <w:rStyle w:val="ac"/>
            <w:noProof/>
          </w:rPr>
          <w:t>“</w:t>
        </w:r>
        <w:r w:rsidR="004F672F" w:rsidRPr="009B51A0">
          <w:rPr>
            <w:rStyle w:val="ac"/>
            <w:rFonts w:ascii="宋体" w:hAnsi="宋体"/>
            <w:noProof/>
          </w:rPr>
          <w:t>xx</w:t>
        </w:r>
        <w:r w:rsidR="004F672F" w:rsidRPr="009B51A0">
          <w:rPr>
            <w:rStyle w:val="ac"/>
            <w:noProof/>
          </w:rPr>
          <w:t>”</w:t>
        </w:r>
        <w:r w:rsidR="004F672F" w:rsidRPr="009B51A0">
          <w:rPr>
            <w:rStyle w:val="ac"/>
            <w:rFonts w:cs="Times New Roman"/>
            <w:noProof/>
          </w:rPr>
          <w:t>)</w:t>
        </w:r>
        <w:r w:rsidR="004F672F" w:rsidRPr="009B51A0">
          <w:rPr>
            <w:rStyle w:val="ac"/>
            <w:rFonts w:hint="eastAsia"/>
            <w:noProof/>
          </w:rPr>
          <w:t>设置线程名。】</w:t>
        </w:r>
        <w:r w:rsidR="004F672F">
          <w:rPr>
            <w:noProof/>
            <w:webHidden/>
          </w:rPr>
          <w:tab/>
        </w:r>
        <w:r w:rsidR="00911199">
          <w:rPr>
            <w:noProof/>
            <w:webHidden/>
          </w:rPr>
          <w:fldChar w:fldCharType="begin"/>
        </w:r>
        <w:r w:rsidR="004F672F">
          <w:rPr>
            <w:noProof/>
            <w:webHidden/>
          </w:rPr>
          <w:instrText xml:space="preserve"> PAGEREF _Toc382659529 \h </w:instrText>
        </w:r>
        <w:r w:rsidR="00911199">
          <w:rPr>
            <w:noProof/>
            <w:webHidden/>
          </w:rPr>
        </w:r>
        <w:r w:rsidR="00911199">
          <w:rPr>
            <w:noProof/>
            <w:webHidden/>
          </w:rPr>
          <w:fldChar w:fldCharType="separate"/>
        </w:r>
        <w:r w:rsidR="005B5086">
          <w:rPr>
            <w:noProof/>
            <w:webHidden/>
          </w:rPr>
          <w:t>7</w:t>
        </w:r>
        <w:r w:rsidR="00911199">
          <w:rPr>
            <w:noProof/>
            <w:webHidden/>
          </w:rPr>
          <w:fldChar w:fldCharType="end"/>
        </w:r>
      </w:hyperlink>
    </w:p>
    <w:p w:rsidR="004F672F" w:rsidRDefault="001D0FE9">
      <w:pPr>
        <w:pStyle w:val="4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2659530" w:history="1">
        <w:r w:rsidR="004F672F" w:rsidRPr="009B51A0">
          <w:rPr>
            <w:rStyle w:val="ac"/>
            <w:rFonts w:cs="Book Antiqua"/>
            <w:bCs/>
            <w:noProof/>
          </w:rPr>
          <w:t>2.2.2.8</w:t>
        </w:r>
        <w:r w:rsidR="004F672F" w:rsidRPr="009B51A0">
          <w:rPr>
            <w:rStyle w:val="ac"/>
            <w:rFonts w:hint="eastAsia"/>
            <w:noProof/>
          </w:rPr>
          <w:t xml:space="preserve"> </w:t>
        </w:r>
        <w:r w:rsidR="004F672F" w:rsidRPr="009B51A0">
          <w:rPr>
            <w:rStyle w:val="ac"/>
            <w:rFonts w:hint="eastAsia"/>
            <w:noProof/>
          </w:rPr>
          <w:t>【线程使用时，要在代码框架中使用线程池，避免创建不可复用的线程。禁止在循环中创建新线程，否则会引起</w:t>
        </w:r>
        <w:r w:rsidR="004F672F" w:rsidRPr="009B51A0">
          <w:rPr>
            <w:rStyle w:val="ac"/>
            <w:rFonts w:cs="Times New Roman"/>
            <w:noProof/>
          </w:rPr>
          <w:t>JVM</w:t>
        </w:r>
        <w:r w:rsidR="004F672F" w:rsidRPr="009B51A0">
          <w:rPr>
            <w:rStyle w:val="ac"/>
            <w:rFonts w:hint="eastAsia"/>
            <w:noProof/>
          </w:rPr>
          <w:t>资源耗尽。】</w:t>
        </w:r>
        <w:r w:rsidR="004F672F">
          <w:rPr>
            <w:noProof/>
            <w:webHidden/>
          </w:rPr>
          <w:tab/>
        </w:r>
        <w:r w:rsidR="00911199">
          <w:rPr>
            <w:noProof/>
            <w:webHidden/>
          </w:rPr>
          <w:fldChar w:fldCharType="begin"/>
        </w:r>
        <w:r w:rsidR="004F672F">
          <w:rPr>
            <w:noProof/>
            <w:webHidden/>
          </w:rPr>
          <w:instrText xml:space="preserve"> PAGEREF _Toc382659530 \h </w:instrText>
        </w:r>
        <w:r w:rsidR="00911199">
          <w:rPr>
            <w:noProof/>
            <w:webHidden/>
          </w:rPr>
        </w:r>
        <w:r w:rsidR="00911199">
          <w:rPr>
            <w:noProof/>
            <w:webHidden/>
          </w:rPr>
          <w:fldChar w:fldCharType="separate"/>
        </w:r>
        <w:r w:rsidR="005B5086">
          <w:rPr>
            <w:noProof/>
            <w:webHidden/>
          </w:rPr>
          <w:t>7</w:t>
        </w:r>
        <w:r w:rsidR="00911199">
          <w:rPr>
            <w:noProof/>
            <w:webHidden/>
          </w:rPr>
          <w:fldChar w:fldCharType="end"/>
        </w:r>
      </w:hyperlink>
    </w:p>
    <w:p w:rsidR="004F672F" w:rsidRDefault="001D0FE9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hyperlink w:anchor="_Toc382659531" w:history="1">
        <w:r w:rsidR="004F672F" w:rsidRPr="009B51A0">
          <w:rPr>
            <w:rStyle w:val="ac"/>
            <w:noProof/>
          </w:rPr>
          <w:t>3</w:t>
        </w:r>
        <w:r w:rsidR="004F672F" w:rsidRPr="009B51A0">
          <w:rPr>
            <w:rStyle w:val="ac"/>
            <w:rFonts w:hint="eastAsia"/>
            <w:noProof/>
          </w:rPr>
          <w:t xml:space="preserve"> </w:t>
        </w:r>
        <w:r w:rsidR="004F672F" w:rsidRPr="009B51A0">
          <w:rPr>
            <w:rStyle w:val="ac"/>
            <w:rFonts w:hint="eastAsia"/>
            <w:noProof/>
          </w:rPr>
          <w:t>定位篇</w:t>
        </w:r>
        <w:r w:rsidR="004F672F">
          <w:rPr>
            <w:noProof/>
            <w:webHidden/>
          </w:rPr>
          <w:tab/>
        </w:r>
        <w:r w:rsidR="00911199">
          <w:rPr>
            <w:noProof/>
            <w:webHidden/>
          </w:rPr>
          <w:fldChar w:fldCharType="begin"/>
        </w:r>
        <w:r w:rsidR="004F672F">
          <w:rPr>
            <w:noProof/>
            <w:webHidden/>
          </w:rPr>
          <w:instrText xml:space="preserve"> PAGEREF _Toc382659531 \h </w:instrText>
        </w:r>
        <w:r w:rsidR="00911199">
          <w:rPr>
            <w:noProof/>
            <w:webHidden/>
          </w:rPr>
        </w:r>
        <w:r w:rsidR="00911199">
          <w:rPr>
            <w:noProof/>
            <w:webHidden/>
          </w:rPr>
          <w:fldChar w:fldCharType="separate"/>
        </w:r>
        <w:r w:rsidR="005B5086">
          <w:rPr>
            <w:noProof/>
            <w:webHidden/>
          </w:rPr>
          <w:t>1</w:t>
        </w:r>
        <w:r w:rsidR="00911199">
          <w:rPr>
            <w:noProof/>
            <w:webHidden/>
          </w:rPr>
          <w:fldChar w:fldCharType="end"/>
        </w:r>
      </w:hyperlink>
    </w:p>
    <w:p w:rsidR="004F672F" w:rsidRDefault="001D0FE9">
      <w:pPr>
        <w:pStyle w:val="2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32" w:history="1">
        <w:r w:rsidR="004F672F" w:rsidRPr="009B51A0">
          <w:rPr>
            <w:rStyle w:val="ac"/>
            <w:snapToGrid w:val="0"/>
          </w:rPr>
          <w:t>3.1</w:t>
        </w:r>
        <w:r w:rsidR="004F672F" w:rsidRPr="009B51A0">
          <w:rPr>
            <w:rStyle w:val="ac"/>
          </w:rPr>
          <w:t xml:space="preserve"> CPU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_Toc382659532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1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33" w:history="1">
        <w:r w:rsidR="004F672F" w:rsidRPr="009B51A0">
          <w:rPr>
            <w:rStyle w:val="ac"/>
            <w:rFonts w:cs="Book Antiqua"/>
            <w:bCs/>
            <w:snapToGrid w:val="0"/>
          </w:rPr>
          <w:t>3.1.1</w:t>
        </w:r>
        <w:r w:rsidR="004F672F" w:rsidRPr="009B51A0">
          <w:rPr>
            <w:rStyle w:val="ac"/>
            <w:rFonts w:hint="eastAsia"/>
          </w:rPr>
          <w:t xml:space="preserve"> </w:t>
        </w:r>
        <w:r w:rsidR="004F672F" w:rsidRPr="009B51A0">
          <w:rPr>
            <w:rStyle w:val="ac"/>
            <w:rFonts w:hint="eastAsia"/>
          </w:rPr>
          <w:t>监控线程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_Toc382659533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1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34" w:history="1">
        <w:r w:rsidR="004F672F" w:rsidRPr="009B51A0">
          <w:rPr>
            <w:rStyle w:val="ac"/>
            <w:rFonts w:cs="Book Antiqua"/>
            <w:bCs/>
            <w:snapToGrid w:val="0"/>
          </w:rPr>
          <w:t>3.1.2</w:t>
        </w:r>
        <w:r w:rsidR="004F672F" w:rsidRPr="009B51A0">
          <w:rPr>
            <w:rStyle w:val="ac"/>
            <w:rFonts w:hint="eastAsia"/>
          </w:rPr>
          <w:t xml:space="preserve"> </w:t>
        </w:r>
        <w:r w:rsidR="004F672F" w:rsidRPr="009B51A0">
          <w:rPr>
            <w:rStyle w:val="ac"/>
            <w:rFonts w:hint="eastAsia"/>
          </w:rPr>
          <w:t>获取堆栈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_Toc382659534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2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35" w:history="1">
        <w:r w:rsidR="004F672F" w:rsidRPr="009B51A0">
          <w:rPr>
            <w:rStyle w:val="ac"/>
            <w:rFonts w:cs="Book Antiqua"/>
            <w:bCs/>
            <w:snapToGrid w:val="0"/>
          </w:rPr>
          <w:t>3.1.3</w:t>
        </w:r>
        <w:r w:rsidR="004F672F" w:rsidRPr="009B51A0">
          <w:rPr>
            <w:rStyle w:val="ac"/>
            <w:rFonts w:hint="eastAsia"/>
          </w:rPr>
          <w:t xml:space="preserve"> </w:t>
        </w:r>
        <w:r w:rsidR="004F672F" w:rsidRPr="009B51A0">
          <w:rPr>
            <w:rStyle w:val="ac"/>
            <w:rFonts w:hint="eastAsia"/>
          </w:rPr>
          <w:t>线程栈分析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_Toc382659535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2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2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36" w:history="1">
        <w:r w:rsidR="004F672F" w:rsidRPr="009B51A0">
          <w:rPr>
            <w:rStyle w:val="ac"/>
            <w:snapToGrid w:val="0"/>
          </w:rPr>
          <w:t>3.2</w:t>
        </w:r>
        <w:r w:rsidR="004F672F" w:rsidRPr="009B51A0">
          <w:rPr>
            <w:rStyle w:val="ac"/>
          </w:rPr>
          <w:t xml:space="preserve"> Memory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_Toc382659536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2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37" w:history="1">
        <w:r w:rsidR="004F672F" w:rsidRPr="009B51A0">
          <w:rPr>
            <w:rStyle w:val="ac"/>
            <w:rFonts w:cs="Book Antiqua"/>
            <w:bCs/>
            <w:snapToGrid w:val="0"/>
          </w:rPr>
          <w:t>3.2.1</w:t>
        </w:r>
        <w:r w:rsidR="004F672F" w:rsidRPr="009B51A0">
          <w:rPr>
            <w:rStyle w:val="ac"/>
            <w:rFonts w:hint="eastAsia"/>
          </w:rPr>
          <w:t xml:space="preserve"> </w:t>
        </w:r>
        <w:r w:rsidR="004F672F" w:rsidRPr="009B51A0">
          <w:rPr>
            <w:rStyle w:val="ac"/>
            <w:rFonts w:hint="eastAsia"/>
          </w:rPr>
          <w:t>判断溢出类型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_Toc382659537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2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38" w:history="1">
        <w:r w:rsidR="004F672F" w:rsidRPr="009B51A0">
          <w:rPr>
            <w:rStyle w:val="ac"/>
            <w:rFonts w:cs="Book Antiqua"/>
            <w:bCs/>
            <w:snapToGrid w:val="0"/>
          </w:rPr>
          <w:t>3.2.2</w:t>
        </w:r>
        <w:r w:rsidR="004F672F" w:rsidRPr="009B51A0">
          <w:rPr>
            <w:rStyle w:val="ac"/>
            <w:rFonts w:hint="eastAsia"/>
          </w:rPr>
          <w:t xml:space="preserve"> </w:t>
        </w:r>
        <w:r w:rsidR="004F672F" w:rsidRPr="009B51A0">
          <w:rPr>
            <w:rStyle w:val="ac"/>
            <w:rFonts w:hint="eastAsia"/>
          </w:rPr>
          <w:t>溢出分析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_Toc382659538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4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4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2659539" w:history="1">
        <w:r w:rsidR="004F672F" w:rsidRPr="009B51A0">
          <w:rPr>
            <w:rStyle w:val="ac"/>
            <w:rFonts w:cs="Book Antiqua"/>
            <w:bCs/>
            <w:noProof/>
          </w:rPr>
          <w:t>3.2.2.1</w:t>
        </w:r>
        <w:r w:rsidR="004F672F" w:rsidRPr="009B51A0">
          <w:rPr>
            <w:rStyle w:val="ac"/>
            <w:rFonts w:hint="eastAsia"/>
            <w:noProof/>
          </w:rPr>
          <w:t xml:space="preserve"> </w:t>
        </w:r>
        <w:r w:rsidR="004F672F" w:rsidRPr="009B51A0">
          <w:rPr>
            <w:rStyle w:val="ac"/>
            <w:rFonts w:hint="eastAsia"/>
            <w:noProof/>
          </w:rPr>
          <w:t>堆内存分析</w:t>
        </w:r>
        <w:r w:rsidR="004F672F">
          <w:rPr>
            <w:noProof/>
            <w:webHidden/>
          </w:rPr>
          <w:tab/>
        </w:r>
        <w:r w:rsidR="00911199">
          <w:rPr>
            <w:noProof/>
            <w:webHidden/>
          </w:rPr>
          <w:fldChar w:fldCharType="begin"/>
        </w:r>
        <w:r w:rsidR="004F672F">
          <w:rPr>
            <w:noProof/>
            <w:webHidden/>
          </w:rPr>
          <w:instrText xml:space="preserve"> PAGEREF _Toc382659539 \h </w:instrText>
        </w:r>
        <w:r w:rsidR="00911199">
          <w:rPr>
            <w:noProof/>
            <w:webHidden/>
          </w:rPr>
        </w:r>
        <w:r w:rsidR="00911199">
          <w:rPr>
            <w:noProof/>
            <w:webHidden/>
          </w:rPr>
          <w:fldChar w:fldCharType="separate"/>
        </w:r>
        <w:r w:rsidR="005B5086">
          <w:rPr>
            <w:noProof/>
            <w:webHidden/>
          </w:rPr>
          <w:t>4</w:t>
        </w:r>
        <w:r w:rsidR="00911199">
          <w:rPr>
            <w:noProof/>
            <w:webHidden/>
          </w:rPr>
          <w:fldChar w:fldCharType="end"/>
        </w:r>
      </w:hyperlink>
    </w:p>
    <w:p w:rsidR="004F672F" w:rsidRDefault="001D0FE9">
      <w:pPr>
        <w:pStyle w:val="4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2659540" w:history="1">
        <w:r w:rsidR="004F672F" w:rsidRPr="009B51A0">
          <w:rPr>
            <w:rStyle w:val="ac"/>
            <w:rFonts w:cs="Book Antiqua"/>
            <w:bCs/>
            <w:noProof/>
          </w:rPr>
          <w:t>3.2.2.2</w:t>
        </w:r>
        <w:r w:rsidR="004F672F" w:rsidRPr="009B51A0">
          <w:rPr>
            <w:rStyle w:val="ac"/>
            <w:rFonts w:hint="eastAsia"/>
            <w:noProof/>
          </w:rPr>
          <w:t xml:space="preserve"> </w:t>
        </w:r>
        <w:r w:rsidR="004F672F" w:rsidRPr="009B51A0">
          <w:rPr>
            <w:rStyle w:val="ac"/>
            <w:rFonts w:hint="eastAsia"/>
            <w:noProof/>
          </w:rPr>
          <w:t>永久区内存分析</w:t>
        </w:r>
        <w:r w:rsidR="004F672F">
          <w:rPr>
            <w:noProof/>
            <w:webHidden/>
          </w:rPr>
          <w:tab/>
        </w:r>
        <w:r w:rsidR="00911199">
          <w:rPr>
            <w:noProof/>
            <w:webHidden/>
          </w:rPr>
          <w:fldChar w:fldCharType="begin"/>
        </w:r>
        <w:r w:rsidR="004F672F">
          <w:rPr>
            <w:noProof/>
            <w:webHidden/>
          </w:rPr>
          <w:instrText xml:space="preserve"> PAGEREF _Toc382659540 \h </w:instrText>
        </w:r>
        <w:r w:rsidR="00911199">
          <w:rPr>
            <w:noProof/>
            <w:webHidden/>
          </w:rPr>
        </w:r>
        <w:r w:rsidR="00911199">
          <w:rPr>
            <w:noProof/>
            <w:webHidden/>
          </w:rPr>
          <w:fldChar w:fldCharType="separate"/>
        </w:r>
        <w:r w:rsidR="005B5086">
          <w:rPr>
            <w:noProof/>
            <w:webHidden/>
          </w:rPr>
          <w:t>4</w:t>
        </w:r>
        <w:r w:rsidR="00911199">
          <w:rPr>
            <w:noProof/>
            <w:webHidden/>
          </w:rPr>
          <w:fldChar w:fldCharType="end"/>
        </w:r>
      </w:hyperlink>
    </w:p>
    <w:p w:rsidR="004F672F" w:rsidRDefault="001D0FE9">
      <w:pPr>
        <w:pStyle w:val="4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2659541" w:history="1">
        <w:r w:rsidR="004F672F" w:rsidRPr="009B51A0">
          <w:rPr>
            <w:rStyle w:val="ac"/>
            <w:rFonts w:cs="Book Antiqua"/>
            <w:bCs/>
            <w:noProof/>
          </w:rPr>
          <w:t>3.2.2.3</w:t>
        </w:r>
        <w:r w:rsidR="004F672F" w:rsidRPr="009B51A0">
          <w:rPr>
            <w:rStyle w:val="ac"/>
            <w:rFonts w:hint="eastAsia"/>
            <w:noProof/>
          </w:rPr>
          <w:t xml:space="preserve"> </w:t>
        </w:r>
        <w:r w:rsidR="004F672F" w:rsidRPr="009B51A0">
          <w:rPr>
            <w:rStyle w:val="ac"/>
            <w:rFonts w:hint="eastAsia"/>
            <w:noProof/>
          </w:rPr>
          <w:t>本地内存溢出分析</w:t>
        </w:r>
        <w:r w:rsidR="004F672F">
          <w:rPr>
            <w:noProof/>
            <w:webHidden/>
          </w:rPr>
          <w:tab/>
        </w:r>
        <w:r w:rsidR="00911199">
          <w:rPr>
            <w:noProof/>
            <w:webHidden/>
          </w:rPr>
          <w:fldChar w:fldCharType="begin"/>
        </w:r>
        <w:r w:rsidR="004F672F">
          <w:rPr>
            <w:noProof/>
            <w:webHidden/>
          </w:rPr>
          <w:instrText xml:space="preserve"> PAGEREF _Toc382659541 \h </w:instrText>
        </w:r>
        <w:r w:rsidR="00911199">
          <w:rPr>
            <w:noProof/>
            <w:webHidden/>
          </w:rPr>
        </w:r>
        <w:r w:rsidR="00911199">
          <w:rPr>
            <w:noProof/>
            <w:webHidden/>
          </w:rPr>
          <w:fldChar w:fldCharType="separate"/>
        </w:r>
        <w:r w:rsidR="005B5086">
          <w:rPr>
            <w:noProof/>
            <w:webHidden/>
          </w:rPr>
          <w:t>4</w:t>
        </w:r>
        <w:r w:rsidR="00911199">
          <w:rPr>
            <w:noProof/>
            <w:webHidden/>
          </w:rPr>
          <w:fldChar w:fldCharType="end"/>
        </w:r>
      </w:hyperlink>
    </w:p>
    <w:p w:rsidR="004F672F" w:rsidRDefault="001D0FE9">
      <w:pPr>
        <w:pStyle w:val="2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42" w:history="1">
        <w:r w:rsidR="004F672F" w:rsidRPr="009B51A0">
          <w:rPr>
            <w:rStyle w:val="ac"/>
            <w:snapToGrid w:val="0"/>
          </w:rPr>
          <w:t>3.3</w:t>
        </w:r>
        <w:r w:rsidR="004F672F" w:rsidRPr="009B51A0">
          <w:rPr>
            <w:rStyle w:val="ac"/>
          </w:rPr>
          <w:t xml:space="preserve"> IO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_Toc382659542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5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2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43" w:history="1">
        <w:r w:rsidR="004F672F" w:rsidRPr="009B51A0">
          <w:rPr>
            <w:rStyle w:val="ac"/>
            <w:snapToGrid w:val="0"/>
          </w:rPr>
          <w:t>3.4</w:t>
        </w:r>
        <w:r w:rsidR="004F672F" w:rsidRPr="009B51A0">
          <w:rPr>
            <w:rStyle w:val="ac"/>
          </w:rPr>
          <w:t xml:space="preserve"> SQL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_Toc382659543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6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2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44" w:history="1">
        <w:r w:rsidR="004F672F" w:rsidRPr="009B51A0">
          <w:rPr>
            <w:rStyle w:val="ac"/>
            <w:snapToGrid w:val="0"/>
          </w:rPr>
          <w:t>3.5</w:t>
        </w:r>
        <w:r w:rsidR="004F672F" w:rsidRPr="009B51A0">
          <w:rPr>
            <w:rStyle w:val="ac"/>
          </w:rPr>
          <w:t xml:space="preserve"> JS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_Toc382659544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7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hyperlink w:anchor="_Toc382659545" w:history="1">
        <w:r w:rsidR="004F672F" w:rsidRPr="009B51A0">
          <w:rPr>
            <w:rStyle w:val="ac"/>
            <w:noProof/>
          </w:rPr>
          <w:t>4</w:t>
        </w:r>
        <w:r w:rsidR="004F672F" w:rsidRPr="009B51A0">
          <w:rPr>
            <w:rStyle w:val="ac"/>
            <w:rFonts w:hint="eastAsia"/>
            <w:noProof/>
          </w:rPr>
          <w:t xml:space="preserve"> </w:t>
        </w:r>
        <w:r w:rsidR="004F672F" w:rsidRPr="009B51A0">
          <w:rPr>
            <w:rStyle w:val="ac"/>
            <w:rFonts w:hint="eastAsia"/>
            <w:noProof/>
          </w:rPr>
          <w:t>工具篇</w:t>
        </w:r>
        <w:r w:rsidR="004F672F">
          <w:rPr>
            <w:noProof/>
            <w:webHidden/>
          </w:rPr>
          <w:tab/>
        </w:r>
        <w:r w:rsidR="00911199">
          <w:rPr>
            <w:noProof/>
            <w:webHidden/>
          </w:rPr>
          <w:fldChar w:fldCharType="begin"/>
        </w:r>
        <w:r w:rsidR="004F672F">
          <w:rPr>
            <w:noProof/>
            <w:webHidden/>
          </w:rPr>
          <w:instrText xml:space="preserve"> PAGEREF _Toc382659545 \h </w:instrText>
        </w:r>
        <w:r w:rsidR="00911199">
          <w:rPr>
            <w:noProof/>
            <w:webHidden/>
          </w:rPr>
        </w:r>
        <w:r w:rsidR="00911199">
          <w:rPr>
            <w:noProof/>
            <w:webHidden/>
          </w:rPr>
          <w:fldChar w:fldCharType="separate"/>
        </w:r>
        <w:r w:rsidR="005B5086">
          <w:rPr>
            <w:noProof/>
            <w:webHidden/>
          </w:rPr>
          <w:t>1</w:t>
        </w:r>
        <w:r w:rsidR="00911199">
          <w:rPr>
            <w:noProof/>
            <w:webHidden/>
          </w:rPr>
          <w:fldChar w:fldCharType="end"/>
        </w:r>
      </w:hyperlink>
    </w:p>
    <w:p w:rsidR="004F672F" w:rsidRDefault="001D0FE9">
      <w:pPr>
        <w:pStyle w:val="2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46" w:history="1">
        <w:r w:rsidR="004F672F" w:rsidRPr="009B51A0">
          <w:rPr>
            <w:rStyle w:val="ac"/>
            <w:snapToGrid w:val="0"/>
          </w:rPr>
          <w:t>4.1</w:t>
        </w:r>
        <w:r w:rsidR="004F672F" w:rsidRPr="009B51A0">
          <w:rPr>
            <w:rStyle w:val="ac"/>
          </w:rPr>
          <w:t xml:space="preserve"> MAT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_Toc382659546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2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47" w:history="1">
        <w:r w:rsidR="004F672F" w:rsidRPr="009B51A0">
          <w:rPr>
            <w:rStyle w:val="ac"/>
            <w:rFonts w:cs="Book Antiqua"/>
            <w:bCs/>
            <w:snapToGrid w:val="0"/>
          </w:rPr>
          <w:t>4.1.1</w:t>
        </w:r>
        <w:r w:rsidR="004F672F" w:rsidRPr="009B51A0">
          <w:rPr>
            <w:rStyle w:val="ac"/>
            <w:rFonts w:hint="eastAsia"/>
          </w:rPr>
          <w:t xml:space="preserve"> </w:t>
        </w:r>
        <w:r w:rsidR="004F672F" w:rsidRPr="009B51A0">
          <w:rPr>
            <w:rStyle w:val="ac"/>
            <w:rFonts w:hint="eastAsia"/>
          </w:rPr>
          <w:t>工具安装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_Toc382659547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2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48" w:history="1">
        <w:r w:rsidR="004F672F" w:rsidRPr="009B51A0">
          <w:rPr>
            <w:rStyle w:val="ac"/>
            <w:rFonts w:cs="Book Antiqua"/>
            <w:bCs/>
            <w:snapToGrid w:val="0"/>
          </w:rPr>
          <w:t>4.1.2</w:t>
        </w:r>
        <w:r w:rsidR="004F672F" w:rsidRPr="009B51A0">
          <w:rPr>
            <w:rStyle w:val="ac"/>
            <w:rFonts w:hint="eastAsia"/>
          </w:rPr>
          <w:t xml:space="preserve"> </w:t>
        </w:r>
        <w:r w:rsidR="004F672F" w:rsidRPr="009B51A0">
          <w:rPr>
            <w:rStyle w:val="ac"/>
            <w:rFonts w:hint="eastAsia"/>
          </w:rPr>
          <w:t>分析文件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_Toc382659548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2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2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49" w:history="1">
        <w:r w:rsidR="004F672F" w:rsidRPr="009B51A0">
          <w:rPr>
            <w:rStyle w:val="ac"/>
            <w:snapToGrid w:val="0"/>
          </w:rPr>
          <w:t>4.2</w:t>
        </w:r>
        <w:r w:rsidR="004F672F" w:rsidRPr="009B51A0">
          <w:rPr>
            <w:rStyle w:val="ac"/>
          </w:rPr>
          <w:t xml:space="preserve"> TDA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_Toc382659549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4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2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50" w:history="1">
        <w:r w:rsidR="004F672F" w:rsidRPr="009B51A0">
          <w:rPr>
            <w:rStyle w:val="ac"/>
            <w:snapToGrid w:val="0"/>
          </w:rPr>
          <w:t>4.3</w:t>
        </w:r>
        <w:r w:rsidR="004F672F" w:rsidRPr="009B51A0">
          <w:rPr>
            <w:rStyle w:val="ac"/>
          </w:rPr>
          <w:t xml:space="preserve"> JvisualVM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_Toc382659550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5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51" w:history="1">
        <w:r w:rsidR="004F672F" w:rsidRPr="009B51A0">
          <w:rPr>
            <w:rStyle w:val="ac"/>
            <w:rFonts w:cs="Book Antiqua"/>
            <w:bCs/>
            <w:snapToGrid w:val="0"/>
          </w:rPr>
          <w:t>4.3.1</w:t>
        </w:r>
        <w:r w:rsidR="004F672F" w:rsidRPr="009B51A0">
          <w:rPr>
            <w:rStyle w:val="ac"/>
          </w:rPr>
          <w:t xml:space="preserve"> VisualVM</w:t>
        </w:r>
        <w:r w:rsidR="004F672F" w:rsidRPr="009B51A0">
          <w:rPr>
            <w:rStyle w:val="ac"/>
            <w:rFonts w:hint="eastAsia"/>
          </w:rPr>
          <w:t>安装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_Toc382659551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5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52" w:history="1">
        <w:r w:rsidR="004F672F" w:rsidRPr="009B51A0">
          <w:rPr>
            <w:rStyle w:val="ac"/>
            <w:rFonts w:cs="Book Antiqua"/>
            <w:bCs/>
            <w:snapToGrid w:val="0"/>
          </w:rPr>
          <w:t>4.3.2</w:t>
        </w:r>
        <w:r w:rsidR="004F672F" w:rsidRPr="009B51A0">
          <w:rPr>
            <w:rStyle w:val="ac"/>
            <w:rFonts w:hint="eastAsia"/>
          </w:rPr>
          <w:t xml:space="preserve"> </w:t>
        </w:r>
        <w:r w:rsidR="004F672F" w:rsidRPr="009B51A0">
          <w:rPr>
            <w:rStyle w:val="ac"/>
            <w:rFonts w:hint="eastAsia"/>
          </w:rPr>
          <w:t>运行连接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_Toc382659552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6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53" w:history="1">
        <w:r w:rsidR="004F672F" w:rsidRPr="009B51A0">
          <w:rPr>
            <w:rStyle w:val="ac"/>
            <w:rFonts w:cs="Book Antiqua"/>
            <w:bCs/>
            <w:snapToGrid w:val="0"/>
          </w:rPr>
          <w:t>4.3.3</w:t>
        </w:r>
        <w:r w:rsidR="004F672F" w:rsidRPr="009B51A0">
          <w:rPr>
            <w:rStyle w:val="ac"/>
            <w:rFonts w:hint="eastAsia"/>
          </w:rPr>
          <w:t xml:space="preserve"> </w:t>
        </w:r>
        <w:r w:rsidR="004F672F" w:rsidRPr="009B51A0">
          <w:rPr>
            <w:rStyle w:val="ac"/>
            <w:rFonts w:hint="eastAsia"/>
          </w:rPr>
          <w:t>监控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_Toc382659553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7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54" w:history="1">
        <w:r w:rsidR="004F672F" w:rsidRPr="009B51A0">
          <w:rPr>
            <w:rStyle w:val="ac"/>
            <w:rFonts w:cs="Book Antiqua"/>
            <w:bCs/>
            <w:snapToGrid w:val="0"/>
          </w:rPr>
          <w:t>4.3.4</w:t>
        </w:r>
        <w:r w:rsidR="004F672F" w:rsidRPr="009B51A0">
          <w:rPr>
            <w:rStyle w:val="ac"/>
            <w:rFonts w:hint="eastAsia"/>
          </w:rPr>
          <w:t xml:space="preserve"> </w:t>
        </w:r>
        <w:r w:rsidR="004F672F" w:rsidRPr="009B51A0">
          <w:rPr>
            <w:rStyle w:val="ac"/>
            <w:rFonts w:hint="eastAsia"/>
          </w:rPr>
          <w:t>动态日志跟踪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_Toc382659554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9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2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55" w:history="1">
        <w:r w:rsidR="004F672F" w:rsidRPr="009B51A0">
          <w:rPr>
            <w:rStyle w:val="ac"/>
            <w:snapToGrid w:val="0"/>
          </w:rPr>
          <w:t>4.4</w:t>
        </w:r>
        <w:r w:rsidR="004F672F" w:rsidRPr="009B51A0">
          <w:rPr>
            <w:rStyle w:val="ac"/>
          </w:rPr>
          <w:t xml:space="preserve"> Jstack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_Toc382659555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10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2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56" w:history="1">
        <w:r w:rsidR="004F672F" w:rsidRPr="009B51A0">
          <w:rPr>
            <w:rStyle w:val="ac"/>
            <w:snapToGrid w:val="0"/>
          </w:rPr>
          <w:t>4.5</w:t>
        </w:r>
        <w:r w:rsidR="004F672F" w:rsidRPr="009B51A0">
          <w:rPr>
            <w:rStyle w:val="ac"/>
          </w:rPr>
          <w:t xml:space="preserve"> Jdb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_Toc382659556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10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57" w:history="1">
        <w:r w:rsidR="004F672F" w:rsidRPr="009B51A0">
          <w:rPr>
            <w:rStyle w:val="ac"/>
            <w:rFonts w:cs="Book Antiqua"/>
            <w:bCs/>
            <w:snapToGrid w:val="0"/>
          </w:rPr>
          <w:t>4.5.1</w:t>
        </w:r>
        <w:r w:rsidR="004F672F" w:rsidRPr="009B51A0">
          <w:rPr>
            <w:rStyle w:val="ac"/>
          </w:rPr>
          <w:t xml:space="preserve"> Jdb</w:t>
        </w:r>
        <w:r w:rsidR="004F672F" w:rsidRPr="009B51A0">
          <w:rPr>
            <w:rStyle w:val="ac"/>
            <w:rFonts w:hint="eastAsia"/>
          </w:rPr>
          <w:t>的启动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_Toc382659557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10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4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2659558" w:history="1">
        <w:r w:rsidR="004F672F" w:rsidRPr="009B51A0">
          <w:rPr>
            <w:rStyle w:val="ac"/>
            <w:rFonts w:cs="Book Antiqua"/>
            <w:bCs/>
            <w:noProof/>
          </w:rPr>
          <w:t>4.5.1.1</w:t>
        </w:r>
        <w:r w:rsidR="004F672F" w:rsidRPr="009B51A0">
          <w:rPr>
            <w:rStyle w:val="ac"/>
            <w:rFonts w:hint="eastAsia"/>
            <w:noProof/>
          </w:rPr>
          <w:t xml:space="preserve"> </w:t>
        </w:r>
        <w:r w:rsidR="004F672F" w:rsidRPr="009B51A0">
          <w:rPr>
            <w:rStyle w:val="ac"/>
            <w:rFonts w:hint="eastAsia"/>
            <w:noProof/>
          </w:rPr>
          <w:t>调试已启动进程</w:t>
        </w:r>
        <w:r w:rsidR="004F672F">
          <w:rPr>
            <w:noProof/>
            <w:webHidden/>
          </w:rPr>
          <w:tab/>
        </w:r>
        <w:r w:rsidR="00911199">
          <w:rPr>
            <w:noProof/>
            <w:webHidden/>
          </w:rPr>
          <w:fldChar w:fldCharType="begin"/>
        </w:r>
        <w:r w:rsidR="004F672F">
          <w:rPr>
            <w:noProof/>
            <w:webHidden/>
          </w:rPr>
          <w:instrText xml:space="preserve"> PAGEREF _Toc382659558 \h </w:instrText>
        </w:r>
        <w:r w:rsidR="00911199">
          <w:rPr>
            <w:noProof/>
            <w:webHidden/>
          </w:rPr>
        </w:r>
        <w:r w:rsidR="00911199">
          <w:rPr>
            <w:noProof/>
            <w:webHidden/>
          </w:rPr>
          <w:fldChar w:fldCharType="separate"/>
        </w:r>
        <w:r w:rsidR="005B5086">
          <w:rPr>
            <w:noProof/>
            <w:webHidden/>
          </w:rPr>
          <w:t>10</w:t>
        </w:r>
        <w:r w:rsidR="00911199">
          <w:rPr>
            <w:noProof/>
            <w:webHidden/>
          </w:rPr>
          <w:fldChar w:fldCharType="end"/>
        </w:r>
      </w:hyperlink>
    </w:p>
    <w:p w:rsidR="004F672F" w:rsidRDefault="001D0FE9">
      <w:pPr>
        <w:pStyle w:val="4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2659559" w:history="1">
        <w:r w:rsidR="004F672F" w:rsidRPr="009B51A0">
          <w:rPr>
            <w:rStyle w:val="ac"/>
            <w:rFonts w:cs="Book Antiqua"/>
            <w:bCs/>
            <w:noProof/>
          </w:rPr>
          <w:t>4.5.1.2</w:t>
        </w:r>
        <w:r w:rsidR="004F672F" w:rsidRPr="009B51A0">
          <w:rPr>
            <w:rStyle w:val="ac"/>
            <w:rFonts w:hint="eastAsia"/>
            <w:noProof/>
          </w:rPr>
          <w:t xml:space="preserve"> </w:t>
        </w:r>
        <w:r w:rsidR="004F672F" w:rsidRPr="009B51A0">
          <w:rPr>
            <w:rStyle w:val="ac"/>
            <w:rFonts w:hint="eastAsia"/>
            <w:noProof/>
          </w:rPr>
          <w:t>调试</w:t>
        </w:r>
        <w:r w:rsidR="004F672F" w:rsidRPr="009B51A0">
          <w:rPr>
            <w:rStyle w:val="ac"/>
            <w:noProof/>
          </w:rPr>
          <w:t>Java</w:t>
        </w:r>
        <w:r w:rsidR="004F672F" w:rsidRPr="009B51A0">
          <w:rPr>
            <w:rStyle w:val="ac"/>
            <w:rFonts w:hint="eastAsia"/>
            <w:noProof/>
          </w:rPr>
          <w:t>类</w:t>
        </w:r>
        <w:r w:rsidR="004F672F">
          <w:rPr>
            <w:noProof/>
            <w:webHidden/>
          </w:rPr>
          <w:tab/>
        </w:r>
        <w:r w:rsidR="00911199">
          <w:rPr>
            <w:noProof/>
            <w:webHidden/>
          </w:rPr>
          <w:fldChar w:fldCharType="begin"/>
        </w:r>
        <w:r w:rsidR="004F672F">
          <w:rPr>
            <w:noProof/>
            <w:webHidden/>
          </w:rPr>
          <w:instrText xml:space="preserve"> PAGEREF _Toc382659559 \h </w:instrText>
        </w:r>
        <w:r w:rsidR="00911199">
          <w:rPr>
            <w:noProof/>
            <w:webHidden/>
          </w:rPr>
        </w:r>
        <w:r w:rsidR="00911199">
          <w:rPr>
            <w:noProof/>
            <w:webHidden/>
          </w:rPr>
          <w:fldChar w:fldCharType="separate"/>
        </w:r>
        <w:r w:rsidR="005B5086">
          <w:rPr>
            <w:noProof/>
            <w:webHidden/>
          </w:rPr>
          <w:t>11</w:t>
        </w:r>
        <w:r w:rsidR="00911199">
          <w:rPr>
            <w:noProof/>
            <w:webHidden/>
          </w:rPr>
          <w:fldChar w:fldCharType="end"/>
        </w:r>
      </w:hyperlink>
    </w:p>
    <w:p w:rsidR="004F672F" w:rsidRDefault="001D0FE9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60" w:history="1">
        <w:r w:rsidR="004F672F" w:rsidRPr="009B51A0">
          <w:rPr>
            <w:rStyle w:val="ac"/>
            <w:rFonts w:cs="Book Antiqua"/>
            <w:bCs/>
            <w:snapToGrid w:val="0"/>
          </w:rPr>
          <w:t>4.5.2</w:t>
        </w:r>
        <w:r w:rsidR="004F672F" w:rsidRPr="009B51A0">
          <w:rPr>
            <w:rStyle w:val="ac"/>
          </w:rPr>
          <w:t xml:space="preserve"> Jdb</w:t>
        </w:r>
        <w:r w:rsidR="004F672F" w:rsidRPr="009B51A0">
          <w:rPr>
            <w:rStyle w:val="ac"/>
            <w:rFonts w:hint="eastAsia"/>
          </w:rPr>
          <w:t>命令简介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_Toc382659560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11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2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61" w:history="1">
        <w:r w:rsidR="004F672F" w:rsidRPr="009B51A0">
          <w:rPr>
            <w:rStyle w:val="ac"/>
            <w:snapToGrid w:val="0"/>
          </w:rPr>
          <w:t>4.6</w:t>
        </w:r>
        <w:r w:rsidR="004F672F" w:rsidRPr="009B51A0">
          <w:rPr>
            <w:rStyle w:val="ac"/>
          </w:rPr>
          <w:t xml:space="preserve"> Jstat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_Toc382659561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16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2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62" w:history="1">
        <w:r w:rsidR="004F672F" w:rsidRPr="009B51A0">
          <w:rPr>
            <w:rStyle w:val="ac"/>
            <w:snapToGrid w:val="0"/>
          </w:rPr>
          <w:t>4.7</w:t>
        </w:r>
        <w:r w:rsidR="004F672F" w:rsidRPr="009B51A0">
          <w:rPr>
            <w:rStyle w:val="ac"/>
          </w:rPr>
          <w:t xml:space="preserve"> Jmap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_Toc382659562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17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2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63" w:history="1">
        <w:r w:rsidR="004F672F" w:rsidRPr="009B51A0">
          <w:rPr>
            <w:rStyle w:val="ac"/>
            <w:snapToGrid w:val="0"/>
          </w:rPr>
          <w:t>4.8</w:t>
        </w:r>
        <w:r w:rsidR="004F672F" w:rsidRPr="009B51A0">
          <w:rPr>
            <w:rStyle w:val="ac"/>
          </w:rPr>
          <w:t xml:space="preserve"> Linux</w:t>
        </w:r>
        <w:r w:rsidR="004F672F" w:rsidRPr="009B51A0">
          <w:rPr>
            <w:rStyle w:val="ac"/>
            <w:rFonts w:hint="eastAsia"/>
          </w:rPr>
          <w:t>重要命令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_Toc382659563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18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64" w:history="1">
        <w:r w:rsidR="004F672F" w:rsidRPr="009B51A0">
          <w:rPr>
            <w:rStyle w:val="ac"/>
            <w:rFonts w:cs="Book Antiqua"/>
            <w:bCs/>
            <w:snapToGrid w:val="0"/>
          </w:rPr>
          <w:t>4.8.1</w:t>
        </w:r>
        <w:r w:rsidR="004F672F" w:rsidRPr="009B51A0">
          <w:rPr>
            <w:rStyle w:val="ac"/>
          </w:rPr>
          <w:t xml:space="preserve"> top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_Toc382659564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18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65" w:history="1">
        <w:r w:rsidR="004F672F" w:rsidRPr="009B51A0">
          <w:rPr>
            <w:rStyle w:val="ac"/>
            <w:rFonts w:cs="Book Antiqua"/>
            <w:bCs/>
            <w:snapToGrid w:val="0"/>
          </w:rPr>
          <w:t>4.8.2</w:t>
        </w:r>
        <w:r w:rsidR="004F672F" w:rsidRPr="009B51A0">
          <w:rPr>
            <w:rStyle w:val="ac"/>
          </w:rPr>
          <w:t xml:space="preserve"> lsof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_Toc382659565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20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66" w:history="1">
        <w:r w:rsidR="004F672F" w:rsidRPr="009B51A0">
          <w:rPr>
            <w:rStyle w:val="ac"/>
            <w:rFonts w:cs="Book Antiqua"/>
            <w:bCs/>
            <w:snapToGrid w:val="0"/>
          </w:rPr>
          <w:t>4.8.3</w:t>
        </w:r>
        <w:r w:rsidR="004F672F" w:rsidRPr="009B51A0">
          <w:rPr>
            <w:rStyle w:val="ac"/>
          </w:rPr>
          <w:t xml:space="preserve"> netstat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_Toc382659566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20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67" w:history="1">
        <w:r w:rsidR="004F672F" w:rsidRPr="009B51A0">
          <w:rPr>
            <w:rStyle w:val="ac"/>
            <w:rFonts w:cs="Book Antiqua"/>
            <w:bCs/>
            <w:snapToGrid w:val="0"/>
          </w:rPr>
          <w:t>4.8.4</w:t>
        </w:r>
        <w:r w:rsidR="004F672F" w:rsidRPr="009B51A0">
          <w:rPr>
            <w:rStyle w:val="ac"/>
          </w:rPr>
          <w:t xml:space="preserve"> strace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_Toc382659567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21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68" w:history="1">
        <w:r w:rsidR="004F672F" w:rsidRPr="009B51A0">
          <w:rPr>
            <w:rStyle w:val="ac"/>
            <w:rFonts w:cs="Book Antiqua"/>
            <w:bCs/>
            <w:snapToGrid w:val="0"/>
          </w:rPr>
          <w:t>4.8.5</w:t>
        </w:r>
        <w:r w:rsidR="004F672F" w:rsidRPr="009B51A0">
          <w:rPr>
            <w:rStyle w:val="ac"/>
          </w:rPr>
          <w:t xml:space="preserve"> kill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_Toc382659568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23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69" w:history="1">
        <w:r w:rsidR="004F672F" w:rsidRPr="009B51A0">
          <w:rPr>
            <w:rStyle w:val="ac"/>
            <w:rFonts w:cs="Book Antiqua"/>
            <w:bCs/>
            <w:snapToGrid w:val="0"/>
          </w:rPr>
          <w:t>4.8.6</w:t>
        </w:r>
        <w:r w:rsidR="004F672F" w:rsidRPr="009B51A0">
          <w:rPr>
            <w:rStyle w:val="ac"/>
          </w:rPr>
          <w:t xml:space="preserve"> tcpdump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_Toc382659569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23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70" w:history="1">
        <w:r w:rsidR="004F672F" w:rsidRPr="009B51A0">
          <w:rPr>
            <w:rStyle w:val="ac"/>
            <w:rFonts w:cs="Book Antiqua"/>
            <w:bCs/>
            <w:snapToGrid w:val="0"/>
          </w:rPr>
          <w:t>4.8.7</w:t>
        </w:r>
        <w:r w:rsidR="004F672F" w:rsidRPr="009B51A0">
          <w:rPr>
            <w:rStyle w:val="ac"/>
          </w:rPr>
          <w:t xml:space="preserve"> iostat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_Toc382659570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24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4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2659571" w:history="1">
        <w:r w:rsidR="004F672F" w:rsidRPr="009B51A0">
          <w:rPr>
            <w:rStyle w:val="ac"/>
            <w:rFonts w:cs="Book Antiqua"/>
            <w:bCs/>
            <w:noProof/>
          </w:rPr>
          <w:t>4.8.7.1</w:t>
        </w:r>
        <w:r w:rsidR="004F672F" w:rsidRPr="009B51A0">
          <w:rPr>
            <w:rStyle w:val="ac"/>
            <w:rFonts w:hint="eastAsia"/>
            <w:noProof/>
          </w:rPr>
          <w:t xml:space="preserve"> </w:t>
        </w:r>
        <w:r w:rsidR="004F672F" w:rsidRPr="009B51A0">
          <w:rPr>
            <w:rStyle w:val="ac"/>
            <w:rFonts w:hint="eastAsia"/>
            <w:noProof/>
          </w:rPr>
          <w:t>安装</w:t>
        </w:r>
        <w:r w:rsidR="004F672F">
          <w:rPr>
            <w:noProof/>
            <w:webHidden/>
          </w:rPr>
          <w:tab/>
        </w:r>
        <w:r w:rsidR="00911199">
          <w:rPr>
            <w:noProof/>
            <w:webHidden/>
          </w:rPr>
          <w:fldChar w:fldCharType="begin"/>
        </w:r>
        <w:r w:rsidR="004F672F">
          <w:rPr>
            <w:noProof/>
            <w:webHidden/>
          </w:rPr>
          <w:instrText xml:space="preserve"> PAGEREF _Toc382659571 \h </w:instrText>
        </w:r>
        <w:r w:rsidR="00911199">
          <w:rPr>
            <w:noProof/>
            <w:webHidden/>
          </w:rPr>
        </w:r>
        <w:r w:rsidR="00911199">
          <w:rPr>
            <w:noProof/>
            <w:webHidden/>
          </w:rPr>
          <w:fldChar w:fldCharType="separate"/>
        </w:r>
        <w:r w:rsidR="005B5086">
          <w:rPr>
            <w:noProof/>
            <w:webHidden/>
          </w:rPr>
          <w:t>24</w:t>
        </w:r>
        <w:r w:rsidR="00911199">
          <w:rPr>
            <w:noProof/>
            <w:webHidden/>
          </w:rPr>
          <w:fldChar w:fldCharType="end"/>
        </w:r>
      </w:hyperlink>
    </w:p>
    <w:p w:rsidR="004F672F" w:rsidRDefault="001D0FE9">
      <w:pPr>
        <w:pStyle w:val="4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2659572" w:history="1">
        <w:r w:rsidR="004F672F" w:rsidRPr="009B51A0">
          <w:rPr>
            <w:rStyle w:val="ac"/>
            <w:rFonts w:cs="Book Antiqua"/>
            <w:bCs/>
            <w:noProof/>
          </w:rPr>
          <w:t>4.8.7.2</w:t>
        </w:r>
        <w:r w:rsidR="004F672F" w:rsidRPr="009B51A0">
          <w:rPr>
            <w:rStyle w:val="ac"/>
            <w:rFonts w:hint="eastAsia"/>
            <w:noProof/>
          </w:rPr>
          <w:t xml:space="preserve"> </w:t>
        </w:r>
        <w:r w:rsidR="004F672F" w:rsidRPr="009B51A0">
          <w:rPr>
            <w:rStyle w:val="ac"/>
            <w:rFonts w:hint="eastAsia"/>
            <w:noProof/>
          </w:rPr>
          <w:t>监控</w:t>
        </w:r>
        <w:r w:rsidR="004F672F">
          <w:rPr>
            <w:noProof/>
            <w:webHidden/>
          </w:rPr>
          <w:tab/>
        </w:r>
        <w:r w:rsidR="00911199">
          <w:rPr>
            <w:noProof/>
            <w:webHidden/>
          </w:rPr>
          <w:fldChar w:fldCharType="begin"/>
        </w:r>
        <w:r w:rsidR="004F672F">
          <w:rPr>
            <w:noProof/>
            <w:webHidden/>
          </w:rPr>
          <w:instrText xml:space="preserve"> PAGEREF _Toc382659572 \h </w:instrText>
        </w:r>
        <w:r w:rsidR="00911199">
          <w:rPr>
            <w:noProof/>
            <w:webHidden/>
          </w:rPr>
        </w:r>
        <w:r w:rsidR="00911199">
          <w:rPr>
            <w:noProof/>
            <w:webHidden/>
          </w:rPr>
          <w:fldChar w:fldCharType="separate"/>
        </w:r>
        <w:r w:rsidR="005B5086">
          <w:rPr>
            <w:noProof/>
            <w:webHidden/>
          </w:rPr>
          <w:t>24</w:t>
        </w:r>
        <w:r w:rsidR="00911199">
          <w:rPr>
            <w:noProof/>
            <w:webHidden/>
          </w:rPr>
          <w:fldChar w:fldCharType="end"/>
        </w:r>
      </w:hyperlink>
    </w:p>
    <w:p w:rsidR="004F672F" w:rsidRDefault="001D0FE9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73" w:history="1">
        <w:r w:rsidR="004F672F" w:rsidRPr="009B51A0">
          <w:rPr>
            <w:rStyle w:val="ac"/>
            <w:rFonts w:cs="Book Antiqua"/>
            <w:bCs/>
            <w:snapToGrid w:val="0"/>
          </w:rPr>
          <w:t>4.8.8</w:t>
        </w:r>
        <w:r w:rsidR="004F672F" w:rsidRPr="009B51A0">
          <w:rPr>
            <w:rStyle w:val="ac"/>
          </w:rPr>
          <w:t xml:space="preserve"> pmap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_Toc382659573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26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2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74" w:history="1">
        <w:r w:rsidR="004F672F" w:rsidRPr="009B51A0">
          <w:rPr>
            <w:rStyle w:val="ac"/>
            <w:snapToGrid w:val="0"/>
          </w:rPr>
          <w:t>4.9</w:t>
        </w:r>
        <w:r w:rsidR="004F672F" w:rsidRPr="009B51A0">
          <w:rPr>
            <w:rStyle w:val="ac"/>
          </w:rPr>
          <w:t xml:space="preserve"> BTrace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_Toc382659574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27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75" w:history="1">
        <w:r w:rsidR="004F672F" w:rsidRPr="009B51A0">
          <w:rPr>
            <w:rStyle w:val="ac"/>
            <w:rFonts w:cs="Book Antiqua"/>
            <w:bCs/>
            <w:snapToGrid w:val="0"/>
          </w:rPr>
          <w:t>4.9.1</w:t>
        </w:r>
        <w:r w:rsidR="004F672F" w:rsidRPr="009B51A0">
          <w:rPr>
            <w:rStyle w:val="ac"/>
            <w:rFonts w:hint="eastAsia"/>
          </w:rPr>
          <w:t xml:space="preserve"> </w:t>
        </w:r>
        <w:r w:rsidR="004F672F" w:rsidRPr="009B51A0">
          <w:rPr>
            <w:rStyle w:val="ac"/>
            <w:rFonts w:hint="eastAsia"/>
          </w:rPr>
          <w:t>下载部署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_Toc382659575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27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76" w:history="1">
        <w:r w:rsidR="004F672F" w:rsidRPr="009B51A0">
          <w:rPr>
            <w:rStyle w:val="ac"/>
            <w:rFonts w:cs="Book Antiqua"/>
            <w:bCs/>
            <w:snapToGrid w:val="0"/>
          </w:rPr>
          <w:t>4.9.2</w:t>
        </w:r>
        <w:r w:rsidR="004F672F" w:rsidRPr="009B51A0">
          <w:rPr>
            <w:rStyle w:val="ac"/>
            <w:rFonts w:hint="eastAsia"/>
          </w:rPr>
          <w:t xml:space="preserve"> </w:t>
        </w:r>
        <w:r w:rsidR="004F672F" w:rsidRPr="009B51A0">
          <w:rPr>
            <w:rStyle w:val="ac"/>
            <w:rFonts w:hint="eastAsia"/>
          </w:rPr>
          <w:t>编写脚本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_Toc382659576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27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4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2659577" w:history="1">
        <w:r w:rsidR="004F672F" w:rsidRPr="009B51A0">
          <w:rPr>
            <w:rStyle w:val="ac"/>
            <w:rFonts w:cs="Book Antiqua"/>
            <w:bCs/>
            <w:noProof/>
          </w:rPr>
          <w:t>4.9.2.1</w:t>
        </w:r>
        <w:r w:rsidR="004F672F" w:rsidRPr="009B51A0">
          <w:rPr>
            <w:rStyle w:val="ac"/>
            <w:rFonts w:hint="eastAsia"/>
            <w:noProof/>
          </w:rPr>
          <w:t xml:space="preserve"> </w:t>
        </w:r>
        <w:r w:rsidR="004F672F" w:rsidRPr="009B51A0">
          <w:rPr>
            <w:rStyle w:val="ac"/>
            <w:rFonts w:hint="eastAsia"/>
            <w:noProof/>
          </w:rPr>
          <w:t>跟踪函数入参和返回值</w:t>
        </w:r>
        <w:r w:rsidR="004F672F">
          <w:rPr>
            <w:noProof/>
            <w:webHidden/>
          </w:rPr>
          <w:tab/>
        </w:r>
        <w:r w:rsidR="00911199">
          <w:rPr>
            <w:noProof/>
            <w:webHidden/>
          </w:rPr>
          <w:fldChar w:fldCharType="begin"/>
        </w:r>
        <w:r w:rsidR="004F672F">
          <w:rPr>
            <w:noProof/>
            <w:webHidden/>
          </w:rPr>
          <w:instrText xml:space="preserve"> PAGEREF _Toc382659577 \h </w:instrText>
        </w:r>
        <w:r w:rsidR="00911199">
          <w:rPr>
            <w:noProof/>
            <w:webHidden/>
          </w:rPr>
        </w:r>
        <w:r w:rsidR="00911199">
          <w:rPr>
            <w:noProof/>
            <w:webHidden/>
          </w:rPr>
          <w:fldChar w:fldCharType="separate"/>
        </w:r>
        <w:r w:rsidR="005B5086">
          <w:rPr>
            <w:noProof/>
            <w:webHidden/>
          </w:rPr>
          <w:t>27</w:t>
        </w:r>
        <w:r w:rsidR="00911199">
          <w:rPr>
            <w:noProof/>
            <w:webHidden/>
          </w:rPr>
          <w:fldChar w:fldCharType="end"/>
        </w:r>
      </w:hyperlink>
    </w:p>
    <w:p w:rsidR="004F672F" w:rsidRDefault="001D0FE9">
      <w:pPr>
        <w:pStyle w:val="4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2659578" w:history="1">
        <w:r w:rsidR="004F672F" w:rsidRPr="009B51A0">
          <w:rPr>
            <w:rStyle w:val="ac"/>
            <w:rFonts w:cs="Book Antiqua"/>
            <w:bCs/>
            <w:noProof/>
          </w:rPr>
          <w:t>4.9.2.2</w:t>
        </w:r>
        <w:r w:rsidR="004F672F" w:rsidRPr="009B51A0">
          <w:rPr>
            <w:rStyle w:val="ac"/>
            <w:rFonts w:hint="eastAsia"/>
            <w:noProof/>
          </w:rPr>
          <w:t xml:space="preserve"> </w:t>
        </w:r>
        <w:r w:rsidR="004F672F" w:rsidRPr="009B51A0">
          <w:rPr>
            <w:rStyle w:val="ac"/>
            <w:rFonts w:hint="eastAsia"/>
            <w:noProof/>
          </w:rPr>
          <w:t>跟踪函数运行时间</w:t>
        </w:r>
        <w:r w:rsidR="004F672F">
          <w:rPr>
            <w:noProof/>
            <w:webHidden/>
          </w:rPr>
          <w:tab/>
        </w:r>
        <w:r w:rsidR="00911199">
          <w:rPr>
            <w:noProof/>
            <w:webHidden/>
          </w:rPr>
          <w:fldChar w:fldCharType="begin"/>
        </w:r>
        <w:r w:rsidR="004F672F">
          <w:rPr>
            <w:noProof/>
            <w:webHidden/>
          </w:rPr>
          <w:instrText xml:space="preserve"> PAGEREF _Toc382659578 \h </w:instrText>
        </w:r>
        <w:r w:rsidR="00911199">
          <w:rPr>
            <w:noProof/>
            <w:webHidden/>
          </w:rPr>
        </w:r>
        <w:r w:rsidR="00911199">
          <w:rPr>
            <w:noProof/>
            <w:webHidden/>
          </w:rPr>
          <w:fldChar w:fldCharType="separate"/>
        </w:r>
        <w:r w:rsidR="005B5086">
          <w:rPr>
            <w:noProof/>
            <w:webHidden/>
          </w:rPr>
          <w:t>27</w:t>
        </w:r>
        <w:r w:rsidR="00911199">
          <w:rPr>
            <w:noProof/>
            <w:webHidden/>
          </w:rPr>
          <w:fldChar w:fldCharType="end"/>
        </w:r>
      </w:hyperlink>
    </w:p>
    <w:p w:rsidR="004F672F" w:rsidRDefault="001D0FE9">
      <w:pPr>
        <w:pStyle w:val="4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2659579" w:history="1">
        <w:r w:rsidR="004F672F" w:rsidRPr="009B51A0">
          <w:rPr>
            <w:rStyle w:val="ac"/>
            <w:rFonts w:cs="Book Antiqua"/>
            <w:bCs/>
            <w:noProof/>
          </w:rPr>
          <w:t>4.9.2.3</w:t>
        </w:r>
        <w:r w:rsidR="004F672F" w:rsidRPr="009B51A0">
          <w:rPr>
            <w:rStyle w:val="ac"/>
            <w:rFonts w:hint="eastAsia"/>
            <w:noProof/>
          </w:rPr>
          <w:t xml:space="preserve"> </w:t>
        </w:r>
        <w:r w:rsidR="004F672F" w:rsidRPr="009B51A0">
          <w:rPr>
            <w:rStyle w:val="ac"/>
            <w:rFonts w:hint="eastAsia"/>
            <w:noProof/>
          </w:rPr>
          <w:t>跟踪函数调用栈</w:t>
        </w:r>
        <w:r w:rsidR="004F672F">
          <w:rPr>
            <w:noProof/>
            <w:webHidden/>
          </w:rPr>
          <w:tab/>
        </w:r>
        <w:r w:rsidR="00911199">
          <w:rPr>
            <w:noProof/>
            <w:webHidden/>
          </w:rPr>
          <w:fldChar w:fldCharType="begin"/>
        </w:r>
        <w:r w:rsidR="004F672F">
          <w:rPr>
            <w:noProof/>
            <w:webHidden/>
          </w:rPr>
          <w:instrText xml:space="preserve"> PAGEREF _Toc382659579 \h </w:instrText>
        </w:r>
        <w:r w:rsidR="00911199">
          <w:rPr>
            <w:noProof/>
            <w:webHidden/>
          </w:rPr>
        </w:r>
        <w:r w:rsidR="00911199">
          <w:rPr>
            <w:noProof/>
            <w:webHidden/>
          </w:rPr>
          <w:fldChar w:fldCharType="separate"/>
        </w:r>
        <w:r w:rsidR="005B5086">
          <w:rPr>
            <w:noProof/>
            <w:webHidden/>
          </w:rPr>
          <w:t>28</w:t>
        </w:r>
        <w:r w:rsidR="00911199">
          <w:rPr>
            <w:noProof/>
            <w:webHidden/>
          </w:rPr>
          <w:fldChar w:fldCharType="end"/>
        </w:r>
      </w:hyperlink>
    </w:p>
    <w:p w:rsidR="004F672F" w:rsidRDefault="001D0FE9">
      <w:pPr>
        <w:pStyle w:val="4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2659580" w:history="1">
        <w:r w:rsidR="004F672F" w:rsidRPr="009B51A0">
          <w:rPr>
            <w:rStyle w:val="ac"/>
            <w:rFonts w:cs="Book Antiqua"/>
            <w:bCs/>
            <w:noProof/>
          </w:rPr>
          <w:t>4.9.2.4</w:t>
        </w:r>
        <w:r w:rsidR="004F672F" w:rsidRPr="009B51A0">
          <w:rPr>
            <w:rStyle w:val="ac"/>
            <w:rFonts w:hint="eastAsia"/>
            <w:noProof/>
          </w:rPr>
          <w:t xml:space="preserve"> </w:t>
        </w:r>
        <w:r w:rsidR="004F672F" w:rsidRPr="009B51A0">
          <w:rPr>
            <w:rStyle w:val="ac"/>
            <w:rFonts w:hint="eastAsia"/>
            <w:noProof/>
          </w:rPr>
          <w:t>按行跟踪</w:t>
        </w:r>
        <w:r w:rsidR="004F672F">
          <w:rPr>
            <w:noProof/>
            <w:webHidden/>
          </w:rPr>
          <w:tab/>
        </w:r>
        <w:r w:rsidR="00911199">
          <w:rPr>
            <w:noProof/>
            <w:webHidden/>
          </w:rPr>
          <w:fldChar w:fldCharType="begin"/>
        </w:r>
        <w:r w:rsidR="004F672F">
          <w:rPr>
            <w:noProof/>
            <w:webHidden/>
          </w:rPr>
          <w:instrText xml:space="preserve"> PAGEREF _Toc382659580 \h </w:instrText>
        </w:r>
        <w:r w:rsidR="00911199">
          <w:rPr>
            <w:noProof/>
            <w:webHidden/>
          </w:rPr>
        </w:r>
        <w:r w:rsidR="00911199">
          <w:rPr>
            <w:noProof/>
            <w:webHidden/>
          </w:rPr>
          <w:fldChar w:fldCharType="separate"/>
        </w:r>
        <w:r w:rsidR="005B5086">
          <w:rPr>
            <w:noProof/>
            <w:webHidden/>
          </w:rPr>
          <w:t>29</w:t>
        </w:r>
        <w:r w:rsidR="00911199">
          <w:rPr>
            <w:noProof/>
            <w:webHidden/>
          </w:rPr>
          <w:fldChar w:fldCharType="end"/>
        </w:r>
      </w:hyperlink>
    </w:p>
    <w:p w:rsidR="004F672F" w:rsidRDefault="001D0FE9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382659581" w:history="1">
        <w:r w:rsidR="004F672F" w:rsidRPr="009B51A0">
          <w:rPr>
            <w:rStyle w:val="ac"/>
            <w:rFonts w:cs="Book Antiqua"/>
            <w:bCs/>
            <w:snapToGrid w:val="0"/>
          </w:rPr>
          <w:t>4.9.3</w:t>
        </w:r>
        <w:r w:rsidR="004F672F" w:rsidRPr="009B51A0">
          <w:rPr>
            <w:rStyle w:val="ac"/>
            <w:rFonts w:hint="eastAsia"/>
          </w:rPr>
          <w:t xml:space="preserve"> </w:t>
        </w:r>
        <w:r w:rsidR="004F672F" w:rsidRPr="009B51A0">
          <w:rPr>
            <w:rStyle w:val="ac"/>
            <w:rFonts w:hint="eastAsia"/>
          </w:rPr>
          <w:t>运行调试</w:t>
        </w:r>
        <w:r w:rsidR="004F672F">
          <w:rPr>
            <w:webHidden/>
          </w:rPr>
          <w:tab/>
        </w:r>
        <w:r w:rsidR="00911199">
          <w:rPr>
            <w:webHidden/>
          </w:rPr>
          <w:fldChar w:fldCharType="begin"/>
        </w:r>
        <w:r w:rsidR="004F672F">
          <w:rPr>
            <w:webHidden/>
          </w:rPr>
          <w:instrText xml:space="preserve"> PAGEREF _Toc382659581 \h </w:instrText>
        </w:r>
        <w:r w:rsidR="00911199">
          <w:rPr>
            <w:webHidden/>
          </w:rPr>
        </w:r>
        <w:r w:rsidR="00911199">
          <w:rPr>
            <w:webHidden/>
          </w:rPr>
          <w:fldChar w:fldCharType="separate"/>
        </w:r>
        <w:r w:rsidR="005B5086">
          <w:rPr>
            <w:webHidden/>
          </w:rPr>
          <w:t>29</w:t>
        </w:r>
        <w:r w:rsidR="00911199">
          <w:rPr>
            <w:webHidden/>
          </w:rPr>
          <w:fldChar w:fldCharType="end"/>
        </w:r>
      </w:hyperlink>
    </w:p>
    <w:p w:rsidR="004F672F" w:rsidRDefault="001D0FE9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hyperlink w:anchor="_Toc382659582" w:history="1">
        <w:r w:rsidR="004F672F" w:rsidRPr="009B51A0">
          <w:rPr>
            <w:rStyle w:val="ac"/>
            <w:noProof/>
          </w:rPr>
          <w:t>A</w:t>
        </w:r>
        <w:r w:rsidR="004F672F" w:rsidRPr="009B51A0">
          <w:rPr>
            <w:rStyle w:val="ac"/>
            <w:rFonts w:hint="eastAsia"/>
            <w:noProof/>
          </w:rPr>
          <w:t xml:space="preserve"> </w:t>
        </w:r>
        <w:r w:rsidR="004F672F" w:rsidRPr="009B51A0">
          <w:rPr>
            <w:rStyle w:val="ac"/>
            <w:rFonts w:hint="eastAsia"/>
            <w:noProof/>
          </w:rPr>
          <w:t>参考文献</w:t>
        </w:r>
        <w:r w:rsidR="004F672F">
          <w:rPr>
            <w:noProof/>
            <w:webHidden/>
          </w:rPr>
          <w:tab/>
        </w:r>
        <w:r w:rsidR="00911199">
          <w:rPr>
            <w:noProof/>
            <w:webHidden/>
          </w:rPr>
          <w:fldChar w:fldCharType="begin"/>
        </w:r>
        <w:r w:rsidR="004F672F">
          <w:rPr>
            <w:noProof/>
            <w:webHidden/>
          </w:rPr>
          <w:instrText xml:space="preserve"> PAGEREF _Toc382659582 \h </w:instrText>
        </w:r>
        <w:r w:rsidR="00911199">
          <w:rPr>
            <w:noProof/>
            <w:webHidden/>
          </w:rPr>
        </w:r>
        <w:r w:rsidR="00911199">
          <w:rPr>
            <w:noProof/>
            <w:webHidden/>
          </w:rPr>
          <w:fldChar w:fldCharType="separate"/>
        </w:r>
        <w:r w:rsidR="005B5086">
          <w:rPr>
            <w:noProof/>
            <w:webHidden/>
          </w:rPr>
          <w:t>34</w:t>
        </w:r>
        <w:r w:rsidR="00911199">
          <w:rPr>
            <w:noProof/>
            <w:webHidden/>
          </w:rPr>
          <w:fldChar w:fldCharType="end"/>
        </w:r>
      </w:hyperlink>
    </w:p>
    <w:p w:rsidR="00606353" w:rsidRDefault="00911199" w:rsidP="00606353">
      <w:pPr>
        <w:rPr>
          <w:rFonts w:ascii="Book Antiqua" w:hAnsi="Book Antiqua" w:cs="Book Antiqua"/>
          <w:b/>
          <w:bCs/>
          <w:sz w:val="24"/>
          <w:szCs w:val="24"/>
        </w:rPr>
      </w:pPr>
      <w:r>
        <w:rPr>
          <w:rFonts w:ascii="Book Antiqua" w:hAnsi="Book Antiqua" w:cs="Book Antiqua"/>
          <w:sz w:val="24"/>
          <w:szCs w:val="24"/>
        </w:rPr>
        <w:fldChar w:fldCharType="end"/>
      </w:r>
    </w:p>
    <w:p w:rsidR="00606353" w:rsidRDefault="00606353" w:rsidP="00606353"/>
    <w:p w:rsidR="00606353" w:rsidRDefault="00606353" w:rsidP="00606353"/>
    <w:p w:rsidR="00606353" w:rsidRPr="003F5EDD" w:rsidRDefault="00606353" w:rsidP="00606353">
      <w:pPr>
        <w:sectPr w:rsidR="00606353" w:rsidRPr="003F5EDD" w:rsidSect="00790CE5">
          <w:headerReference w:type="even" r:id="rId10"/>
          <w:headerReference w:type="default" r:id="rId11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</w:p>
    <w:p w:rsidR="00606353" w:rsidRDefault="00C97CB6" w:rsidP="002E0191">
      <w:pPr>
        <w:pStyle w:val="1"/>
      </w:pPr>
      <w:bookmarkStart w:id="1" w:name="_Toc382659489"/>
      <w:r w:rsidRPr="00BB1157">
        <w:rPr>
          <w:rFonts w:hint="eastAsia"/>
        </w:rPr>
        <w:lastRenderedPageBreak/>
        <w:t>原理</w:t>
      </w:r>
      <w:r w:rsidRPr="00AE72D9">
        <w:rPr>
          <w:rFonts w:hint="eastAsia"/>
        </w:rPr>
        <w:t>篇</w:t>
      </w:r>
      <w:bookmarkEnd w:id="1"/>
    </w:p>
    <w:p w:rsidR="00467E00" w:rsidRDefault="00467E00" w:rsidP="00467E00">
      <w:pPr>
        <w:pStyle w:val="2"/>
        <w:rPr>
          <w:lang w:eastAsia="zh-CN"/>
        </w:rPr>
      </w:pPr>
      <w:bookmarkStart w:id="2" w:name="_Toc382659490"/>
      <w:r>
        <w:rPr>
          <w:rFonts w:hint="eastAsia"/>
        </w:rPr>
        <w:t>JVM</w:t>
      </w:r>
      <w:r>
        <w:rPr>
          <w:rFonts w:hint="eastAsia"/>
        </w:rPr>
        <w:t>内存管理</w:t>
      </w:r>
      <w:bookmarkEnd w:id="2"/>
    </w:p>
    <w:p w:rsidR="0070770A" w:rsidRPr="0070770A" w:rsidRDefault="0070770A" w:rsidP="0070770A"/>
    <w:p w:rsidR="00467E00" w:rsidRDefault="00467E00" w:rsidP="00467E00">
      <w:pPr>
        <w:pStyle w:val="3"/>
      </w:pPr>
      <w:bookmarkStart w:id="3" w:name="_Toc382659491"/>
      <w:r>
        <w:rPr>
          <w:rFonts w:hint="eastAsia"/>
        </w:rPr>
        <w:t>内存组成</w:t>
      </w:r>
      <w:bookmarkEnd w:id="3"/>
    </w:p>
    <w:p w:rsidR="00467E00" w:rsidRDefault="00467E00" w:rsidP="0079363E">
      <w:pPr>
        <w:pStyle w:val="ItemList"/>
      </w:pPr>
      <w:r>
        <w:rPr>
          <w:rFonts w:hint="eastAsia"/>
        </w:rPr>
        <w:t>对象堆</w:t>
      </w:r>
      <w:r>
        <w:rPr>
          <w:rFonts w:hint="eastAsia"/>
        </w:rPr>
        <w:t>heap</w:t>
      </w:r>
      <w:r>
        <w:rPr>
          <w:rFonts w:hint="eastAsia"/>
        </w:rPr>
        <w:t>：</w:t>
      </w:r>
    </w:p>
    <w:p w:rsidR="00467E00" w:rsidRDefault="00467E00" w:rsidP="00467E00">
      <w:r>
        <w:rPr>
          <w:rFonts w:hint="eastAsia"/>
        </w:rPr>
        <w:tab/>
      </w:r>
      <w:r>
        <w:rPr>
          <w:rFonts w:hint="eastAsia"/>
        </w:rPr>
        <w:t>保存</w:t>
      </w:r>
      <w:r>
        <w:rPr>
          <w:rFonts w:hint="eastAsia"/>
        </w:rPr>
        <w:t>java</w:t>
      </w:r>
      <w:r>
        <w:rPr>
          <w:rFonts w:hint="eastAsia"/>
        </w:rPr>
        <w:t>对象。两个配置参数</w:t>
      </w:r>
      <w:r>
        <w:rPr>
          <w:rFonts w:hint="eastAsia"/>
        </w:rPr>
        <w:t xml:space="preserve">Xmx </w:t>
      </w:r>
      <w:r>
        <w:rPr>
          <w:rFonts w:hint="eastAsia"/>
        </w:rPr>
        <w:t>－</w:t>
      </w:r>
      <w:r>
        <w:rPr>
          <w:rFonts w:hint="eastAsia"/>
        </w:rPr>
        <w:t xml:space="preserve"> </w:t>
      </w:r>
      <w:r>
        <w:rPr>
          <w:rFonts w:hint="eastAsia"/>
        </w:rPr>
        <w:t>最大值，</w:t>
      </w:r>
      <w:r>
        <w:rPr>
          <w:rFonts w:hint="eastAsia"/>
        </w:rPr>
        <w:t xml:space="preserve"> Xms </w:t>
      </w:r>
      <w:r>
        <w:rPr>
          <w:rFonts w:hint="eastAsia"/>
        </w:rPr>
        <w:t>－</w:t>
      </w:r>
      <w:r>
        <w:rPr>
          <w:rFonts w:hint="eastAsia"/>
        </w:rPr>
        <w:t xml:space="preserve"> </w:t>
      </w:r>
      <w:r>
        <w:rPr>
          <w:rFonts w:hint="eastAsia"/>
        </w:rPr>
        <w:t>初始大小。</w:t>
      </w:r>
    </w:p>
    <w:p w:rsidR="00467E00" w:rsidRPr="00240428" w:rsidRDefault="00467E00" w:rsidP="0079363E">
      <w:pPr>
        <w:pStyle w:val="ItemList"/>
      </w:pPr>
      <w:r w:rsidRPr="00240428">
        <w:rPr>
          <w:rFonts w:hint="eastAsia"/>
        </w:rPr>
        <w:t>永久代</w:t>
      </w:r>
      <w:r>
        <w:rPr>
          <w:rFonts w:hint="eastAsia"/>
        </w:rPr>
        <w:t>：</w:t>
      </w:r>
    </w:p>
    <w:p w:rsidR="00467E00" w:rsidRPr="00240428" w:rsidRDefault="00467E00" w:rsidP="00467E00">
      <w:r w:rsidRPr="00240428">
        <w:tab/>
      </w:r>
      <w:r w:rsidRPr="00240428">
        <w:rPr>
          <w:rFonts w:hint="eastAsia"/>
        </w:rPr>
        <w:t>保存元数据</w:t>
      </w:r>
      <w:r>
        <w:rPr>
          <w:rFonts w:hint="eastAsia"/>
        </w:rPr>
        <w:t>，</w:t>
      </w:r>
      <w:r w:rsidRPr="00240428">
        <w:rPr>
          <w:rFonts w:hint="eastAsia"/>
        </w:rPr>
        <w:t>比如</w:t>
      </w:r>
      <w:r w:rsidRPr="00240428">
        <w:t>class</w:t>
      </w:r>
      <w:r w:rsidRPr="00240428">
        <w:rPr>
          <w:rFonts w:hint="eastAsia"/>
        </w:rPr>
        <w:t>定义等</w:t>
      </w:r>
      <w:r w:rsidRPr="00240428">
        <w:t xml:space="preserve"> </w:t>
      </w:r>
    </w:p>
    <w:p w:rsidR="00467E00" w:rsidRPr="00240428" w:rsidRDefault="00467E00" w:rsidP="00467E00">
      <w:r w:rsidRPr="00240428">
        <w:tab/>
        <w:t>-XX</w:t>
      </w:r>
      <w:proofErr w:type="gramStart"/>
      <w:r w:rsidRPr="00240428">
        <w:t>:PermSize</w:t>
      </w:r>
      <w:proofErr w:type="gramEnd"/>
      <w:r w:rsidRPr="00240428">
        <w:t>=&lt;&gt;, -XX:MaxPermSize=&lt;&gt;</w:t>
      </w:r>
    </w:p>
    <w:p w:rsidR="00467E00" w:rsidRPr="00240428" w:rsidRDefault="00467E00" w:rsidP="0079363E">
      <w:pPr>
        <w:pStyle w:val="ItemList"/>
      </w:pPr>
      <w:r w:rsidRPr="00240428">
        <w:rPr>
          <w:rFonts w:hint="eastAsia"/>
        </w:rPr>
        <w:t>热编译本地代码</w:t>
      </w:r>
      <w:r>
        <w:rPr>
          <w:rFonts w:hint="eastAsia"/>
        </w:rPr>
        <w:t>：</w:t>
      </w:r>
    </w:p>
    <w:p w:rsidR="00467E00" w:rsidRPr="00240428" w:rsidRDefault="00467E00" w:rsidP="00467E00">
      <w:r w:rsidRPr="00240428">
        <w:tab/>
      </w:r>
      <w:r w:rsidRPr="00240428">
        <w:rPr>
          <w:rFonts w:hint="eastAsia"/>
        </w:rPr>
        <w:t>热点代码经过</w:t>
      </w:r>
      <w:r w:rsidRPr="00240428">
        <w:t>JIT</w:t>
      </w:r>
      <w:r w:rsidRPr="00240428">
        <w:rPr>
          <w:rFonts w:hint="eastAsia"/>
        </w:rPr>
        <w:t>编译器编译所得的本地代码</w:t>
      </w:r>
      <w:r w:rsidRPr="00240428">
        <w:t xml:space="preserve"> </w:t>
      </w:r>
    </w:p>
    <w:p w:rsidR="00467E00" w:rsidRPr="00240428" w:rsidRDefault="00467E00" w:rsidP="0079363E">
      <w:pPr>
        <w:pStyle w:val="ItemList"/>
      </w:pPr>
      <w:r w:rsidRPr="00240428">
        <w:t>Socket</w:t>
      </w:r>
      <w:r w:rsidRPr="00240428">
        <w:rPr>
          <w:rFonts w:hint="eastAsia"/>
        </w:rPr>
        <w:t>缓存</w:t>
      </w:r>
      <w:r>
        <w:rPr>
          <w:rFonts w:hint="eastAsia"/>
        </w:rPr>
        <w:t>：</w:t>
      </w:r>
    </w:p>
    <w:p w:rsidR="00467E00" w:rsidRPr="00240428" w:rsidRDefault="00467E00" w:rsidP="00467E00">
      <w:r w:rsidRPr="00240428">
        <w:tab/>
      </w:r>
      <w:r w:rsidRPr="00240428">
        <w:rPr>
          <w:rFonts w:hint="eastAsia"/>
        </w:rPr>
        <w:t>发送缓存</w:t>
      </w:r>
      <w:r>
        <w:rPr>
          <w:rFonts w:hint="eastAsia"/>
        </w:rPr>
        <w:t>，</w:t>
      </w:r>
      <w:r w:rsidRPr="00240428">
        <w:rPr>
          <w:rFonts w:hint="eastAsia"/>
        </w:rPr>
        <w:t>接收缓存</w:t>
      </w:r>
      <w:r w:rsidRPr="00240428">
        <w:t xml:space="preserve"> </w:t>
      </w:r>
    </w:p>
    <w:p w:rsidR="00467E00" w:rsidRPr="00240428" w:rsidRDefault="00467E00" w:rsidP="00467E00">
      <w:r w:rsidRPr="00240428">
        <w:tab/>
      </w:r>
      <w:proofErr w:type="gramStart"/>
      <w:r w:rsidRPr="00240428">
        <w:t>java.util.Socket.setXXXBufferSize(</w:t>
      </w:r>
      <w:proofErr w:type="gramEnd"/>
      <w:r w:rsidRPr="00240428">
        <w:t>int)</w:t>
      </w:r>
    </w:p>
    <w:p w:rsidR="00467E00" w:rsidRPr="00240428" w:rsidRDefault="00467E00" w:rsidP="0079363E">
      <w:pPr>
        <w:pStyle w:val="ItemList"/>
      </w:pPr>
      <w:r w:rsidRPr="00240428">
        <w:rPr>
          <w:rFonts w:hint="eastAsia"/>
        </w:rPr>
        <w:t>线程</w:t>
      </w:r>
      <w:proofErr w:type="gramStart"/>
      <w:r w:rsidRPr="00240428">
        <w:rPr>
          <w:rFonts w:hint="eastAsia"/>
        </w:rPr>
        <w:t>栈</w:t>
      </w:r>
      <w:proofErr w:type="gramEnd"/>
      <w:r>
        <w:rPr>
          <w:rFonts w:hint="eastAsia"/>
        </w:rPr>
        <w:t>：</w:t>
      </w:r>
    </w:p>
    <w:p w:rsidR="00467E00" w:rsidRPr="00240428" w:rsidRDefault="00467E00" w:rsidP="00467E00">
      <w:r w:rsidRPr="00240428">
        <w:tab/>
        <w:t>-Xss&lt;&gt;</w:t>
      </w:r>
    </w:p>
    <w:p w:rsidR="00467E00" w:rsidRPr="00240428" w:rsidRDefault="00467E00" w:rsidP="0079363E">
      <w:pPr>
        <w:pStyle w:val="ItemList"/>
      </w:pPr>
      <w:r w:rsidRPr="00240428">
        <w:rPr>
          <w:rFonts w:hint="eastAsia"/>
        </w:rPr>
        <w:t>直接内存镜像</w:t>
      </w:r>
      <w:r>
        <w:rPr>
          <w:rFonts w:hint="eastAsia"/>
        </w:rPr>
        <w:t>：</w:t>
      </w:r>
    </w:p>
    <w:p w:rsidR="00467E00" w:rsidRPr="00240428" w:rsidRDefault="00467E00" w:rsidP="00467E00">
      <w:r w:rsidRPr="00240428">
        <w:tab/>
      </w:r>
      <w:r w:rsidRPr="00240428">
        <w:rPr>
          <w:rFonts w:hint="eastAsia"/>
        </w:rPr>
        <w:t>经由</w:t>
      </w:r>
      <w:r w:rsidRPr="00240428">
        <w:t>java.nio.ByteBuffer.allocateDirect(int)</w:t>
      </w:r>
      <w:r w:rsidRPr="00240428">
        <w:rPr>
          <w:rFonts w:hint="eastAsia"/>
        </w:rPr>
        <w:t>申请所得的内存</w:t>
      </w:r>
      <w:r w:rsidRPr="00240428">
        <w:t xml:space="preserve"> </w:t>
      </w:r>
    </w:p>
    <w:p w:rsidR="00467E00" w:rsidRPr="00240428" w:rsidRDefault="00467E00" w:rsidP="00467E00">
      <w:r w:rsidRPr="00240428">
        <w:tab/>
        <w:t>-XX</w:t>
      </w:r>
      <w:proofErr w:type="gramStart"/>
      <w:r w:rsidRPr="00240428">
        <w:t>:MaxDirectMemorySize</w:t>
      </w:r>
      <w:proofErr w:type="gramEnd"/>
      <w:r w:rsidRPr="00240428">
        <w:t>=&lt;&gt;</w:t>
      </w:r>
    </w:p>
    <w:p w:rsidR="00467E00" w:rsidRPr="00240428" w:rsidRDefault="00467E00" w:rsidP="0079363E">
      <w:pPr>
        <w:pStyle w:val="ItemList"/>
      </w:pPr>
      <w:r w:rsidRPr="00240428">
        <w:rPr>
          <w:rFonts w:hint="eastAsia"/>
        </w:rPr>
        <w:t>本地代码及其所申请的内存空间</w:t>
      </w:r>
      <w:r w:rsidRPr="00240428">
        <w:t xml:space="preserve"> </w:t>
      </w:r>
    </w:p>
    <w:p w:rsidR="00141749" w:rsidRPr="00B649FF" w:rsidRDefault="00467E00" w:rsidP="00B649FF">
      <w:pPr>
        <w:pStyle w:val="ItemList"/>
        <w:rPr>
          <w:sz w:val="24"/>
        </w:rPr>
      </w:pPr>
      <w:r w:rsidRPr="00240428">
        <w:t>GC</w:t>
      </w:r>
      <w:r w:rsidRPr="00240428">
        <w:rPr>
          <w:rFonts w:hint="eastAsia"/>
        </w:rPr>
        <w:t>所申请的内存空间</w:t>
      </w:r>
      <w:r w:rsidRPr="00240428">
        <w:t xml:space="preserve"> </w:t>
      </w:r>
    </w:p>
    <w:p w:rsidR="00467E00" w:rsidRDefault="00467E00" w:rsidP="00B13CD1">
      <w:pPr>
        <w:pStyle w:val="3"/>
        <w:numPr>
          <w:ilvl w:val="2"/>
          <w:numId w:val="4"/>
        </w:numPr>
      </w:pPr>
      <w:bookmarkStart w:id="4" w:name="_Toc382659492"/>
      <w:r>
        <w:rPr>
          <w:rFonts w:hint="eastAsia"/>
        </w:rPr>
        <w:lastRenderedPageBreak/>
        <w:t>GC</w:t>
      </w:r>
      <w:bookmarkEnd w:id="4"/>
    </w:p>
    <w:p w:rsidR="00467E00" w:rsidRDefault="00467E00" w:rsidP="00116B34">
      <w:pPr>
        <w:pStyle w:val="FigureDescription"/>
      </w:pPr>
      <w:r>
        <w:rPr>
          <w:rFonts w:hint="eastAsia"/>
        </w:rPr>
        <w:t>JVM</w:t>
      </w:r>
      <w:r>
        <w:rPr>
          <w:rFonts w:hint="eastAsia"/>
        </w:rPr>
        <w:t>对象堆组成</w:t>
      </w:r>
    </w:p>
    <w:p w:rsidR="00467E00" w:rsidRDefault="00467E00" w:rsidP="00116B34">
      <w:pPr>
        <w:pStyle w:val="Figure"/>
      </w:pPr>
      <w:r>
        <w:rPr>
          <w:rFonts w:hint="eastAsia"/>
          <w:noProof/>
        </w:rPr>
        <w:drawing>
          <wp:inline distT="0" distB="0" distL="0" distR="0">
            <wp:extent cx="5267325" cy="2914650"/>
            <wp:effectExtent l="19050" t="0" r="9525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E00" w:rsidRDefault="00467E00" w:rsidP="0099261C">
      <w:pPr>
        <w:pStyle w:val="ItemList"/>
      </w:pPr>
      <w:r>
        <w:rPr>
          <w:rFonts w:hint="eastAsia"/>
        </w:rPr>
        <w:t xml:space="preserve">1 </w:t>
      </w:r>
      <w:r>
        <w:rPr>
          <w:rFonts w:hint="eastAsia"/>
        </w:rPr>
        <w:t>新建对象实例保存在</w:t>
      </w:r>
      <w:r>
        <w:rPr>
          <w:rFonts w:hint="eastAsia"/>
        </w:rPr>
        <w:t>Eden</w:t>
      </w:r>
      <w:r>
        <w:rPr>
          <w:rFonts w:hint="eastAsia"/>
        </w:rPr>
        <w:t>区。</w:t>
      </w:r>
    </w:p>
    <w:p w:rsidR="00467E00" w:rsidRDefault="00467E00" w:rsidP="0099261C">
      <w:pPr>
        <w:pStyle w:val="ItemList"/>
      </w:pPr>
      <w:r>
        <w:rPr>
          <w:rFonts w:hint="eastAsia"/>
        </w:rPr>
        <w:t>2 Eden</w:t>
      </w:r>
      <w:r>
        <w:rPr>
          <w:rFonts w:hint="eastAsia"/>
        </w:rPr>
        <w:t>区发生内存分配失败时，触发</w:t>
      </w:r>
      <w:r>
        <w:rPr>
          <w:rFonts w:hint="eastAsia"/>
        </w:rPr>
        <w:t>Minor GC</w:t>
      </w:r>
      <w:r>
        <w:rPr>
          <w:rFonts w:hint="eastAsia"/>
        </w:rPr>
        <w:t>。</w:t>
      </w:r>
    </w:p>
    <w:p w:rsidR="00467E00" w:rsidRDefault="00467E00" w:rsidP="0099261C">
      <w:pPr>
        <w:pStyle w:val="ItemList"/>
      </w:pPr>
      <w:r>
        <w:rPr>
          <w:rFonts w:hint="eastAsia"/>
        </w:rPr>
        <w:t>3 Minor GC</w:t>
      </w:r>
      <w:r>
        <w:rPr>
          <w:rFonts w:hint="eastAsia"/>
        </w:rPr>
        <w:t>后仍然存活的对象移到</w:t>
      </w:r>
      <w:r>
        <w:rPr>
          <w:rFonts w:hint="eastAsia"/>
        </w:rPr>
        <w:t>To</w:t>
      </w:r>
      <w:r>
        <w:rPr>
          <w:rFonts w:hint="eastAsia"/>
        </w:rPr>
        <w:t>区。（</w:t>
      </w:r>
      <w:r>
        <w:rPr>
          <w:rFonts w:hint="eastAsia"/>
        </w:rPr>
        <w:t>Eden</w:t>
      </w:r>
      <w:r>
        <w:rPr>
          <w:rFonts w:hint="eastAsia"/>
        </w:rPr>
        <w:t>和</w:t>
      </w:r>
      <w:r>
        <w:rPr>
          <w:rFonts w:hint="eastAsia"/>
        </w:rPr>
        <w:t>From</w:t>
      </w:r>
      <w:r>
        <w:rPr>
          <w:rFonts w:hint="eastAsia"/>
        </w:rPr>
        <w:t>的都移）。对象</w:t>
      </w:r>
      <w:r>
        <w:rPr>
          <w:rFonts w:hint="eastAsia"/>
        </w:rPr>
        <w:t>Age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650890" w:rsidRDefault="00650890" w:rsidP="0099261C">
      <w:pPr>
        <w:pStyle w:val="ItemList"/>
      </w:pPr>
      <w:r>
        <w:rPr>
          <w:rFonts w:hint="eastAsia"/>
        </w:rPr>
        <w:t xml:space="preserve">4 </w:t>
      </w:r>
      <w:r w:rsidR="009A32F9">
        <w:rPr>
          <w:rFonts w:hint="eastAsia"/>
        </w:rPr>
        <w:t>Minor GC</w:t>
      </w:r>
      <w:r w:rsidR="009A32F9">
        <w:rPr>
          <w:rFonts w:hint="eastAsia"/>
        </w:rPr>
        <w:t>后</w:t>
      </w:r>
      <w:r>
        <w:rPr>
          <w:rFonts w:hint="eastAsia"/>
        </w:rPr>
        <w:t>，</w:t>
      </w:r>
      <w:r w:rsidRPr="002A640B">
        <w:t>Survivor</w:t>
      </w:r>
      <w:r w:rsidRPr="002A640B">
        <w:rPr>
          <w:rFonts w:hint="eastAsia"/>
        </w:rPr>
        <w:t>区的</w:t>
      </w:r>
      <w:r w:rsidRPr="002A640B">
        <w:t>From</w:t>
      </w:r>
      <w:r w:rsidRPr="002A640B">
        <w:rPr>
          <w:rFonts w:hint="eastAsia"/>
        </w:rPr>
        <w:t>、</w:t>
      </w:r>
      <w:r w:rsidRPr="002A640B">
        <w:t>To</w:t>
      </w:r>
      <w:r w:rsidRPr="002A640B">
        <w:rPr>
          <w:rFonts w:hint="eastAsia"/>
        </w:rPr>
        <w:t>区角色对调</w:t>
      </w:r>
      <w:r>
        <w:rPr>
          <w:rFonts w:hint="eastAsia"/>
        </w:rPr>
        <w:t>。</w:t>
      </w:r>
    </w:p>
    <w:p w:rsidR="00467E00" w:rsidRDefault="00650890" w:rsidP="0099261C">
      <w:pPr>
        <w:pStyle w:val="ItemList"/>
      </w:pPr>
      <w:r>
        <w:rPr>
          <w:rFonts w:hint="eastAsia"/>
        </w:rPr>
        <w:t>5</w:t>
      </w:r>
      <w:r w:rsidR="00467E00">
        <w:rPr>
          <w:rFonts w:hint="eastAsia"/>
        </w:rPr>
        <w:t xml:space="preserve"> Minor GC</w:t>
      </w:r>
      <w:r w:rsidR="00467E00">
        <w:rPr>
          <w:rFonts w:hint="eastAsia"/>
        </w:rPr>
        <w:t>时，若</w:t>
      </w:r>
      <w:r w:rsidR="00467E00">
        <w:rPr>
          <w:rFonts w:hint="eastAsia"/>
        </w:rPr>
        <w:t>To</w:t>
      </w:r>
      <w:proofErr w:type="gramStart"/>
      <w:r w:rsidR="00467E00">
        <w:rPr>
          <w:rFonts w:hint="eastAsia"/>
        </w:rPr>
        <w:t>区空间</w:t>
      </w:r>
      <w:proofErr w:type="gramEnd"/>
      <w:r w:rsidR="00467E00">
        <w:rPr>
          <w:rFonts w:hint="eastAsia"/>
        </w:rPr>
        <w:t>不够，则直接提升到</w:t>
      </w:r>
      <w:r w:rsidR="00467E00">
        <w:rPr>
          <w:rFonts w:hint="eastAsia"/>
        </w:rPr>
        <w:t>Tenured</w:t>
      </w:r>
      <w:r w:rsidR="00467E00">
        <w:rPr>
          <w:rFonts w:hint="eastAsia"/>
        </w:rPr>
        <w:t>代。</w:t>
      </w:r>
    </w:p>
    <w:p w:rsidR="00467E00" w:rsidRDefault="00650890" w:rsidP="0099261C">
      <w:pPr>
        <w:pStyle w:val="ItemList"/>
      </w:pPr>
      <w:r>
        <w:rPr>
          <w:rFonts w:hint="eastAsia"/>
        </w:rPr>
        <w:t>6</w:t>
      </w:r>
      <w:r w:rsidR="00467E00">
        <w:rPr>
          <w:rFonts w:hint="eastAsia"/>
        </w:rPr>
        <w:t xml:space="preserve"> </w:t>
      </w:r>
      <w:r w:rsidR="00467E00">
        <w:rPr>
          <w:rFonts w:hint="eastAsia"/>
        </w:rPr>
        <w:t>对象</w:t>
      </w:r>
      <w:r w:rsidR="00467E00">
        <w:rPr>
          <w:rFonts w:hint="eastAsia"/>
        </w:rPr>
        <w:t>Age</w:t>
      </w:r>
      <w:r w:rsidR="00467E00">
        <w:rPr>
          <w:rFonts w:hint="eastAsia"/>
        </w:rPr>
        <w:t>大于最大存活</w:t>
      </w:r>
      <w:r w:rsidR="00467E00">
        <w:rPr>
          <w:rFonts w:hint="eastAsia"/>
        </w:rPr>
        <w:t>Age</w:t>
      </w:r>
      <w:r w:rsidR="00467E00">
        <w:rPr>
          <w:rFonts w:hint="eastAsia"/>
        </w:rPr>
        <w:t>时，则直接提升到</w:t>
      </w:r>
      <w:r w:rsidR="00467E00">
        <w:rPr>
          <w:rFonts w:hint="eastAsia"/>
        </w:rPr>
        <w:t>Tenured</w:t>
      </w:r>
      <w:r w:rsidR="00467E00">
        <w:rPr>
          <w:rFonts w:hint="eastAsia"/>
        </w:rPr>
        <w:t>代。</w:t>
      </w:r>
    </w:p>
    <w:p w:rsidR="00467E00" w:rsidRPr="002A640B" w:rsidRDefault="00467E00" w:rsidP="0099261C">
      <w:pPr>
        <w:pStyle w:val="ItemList"/>
      </w:pPr>
      <w:r>
        <w:rPr>
          <w:rFonts w:hint="eastAsia"/>
        </w:rPr>
        <w:t xml:space="preserve">7 </w:t>
      </w:r>
      <w:r w:rsidRPr="002A640B">
        <w:t>Tenured</w:t>
      </w:r>
      <w:proofErr w:type="gramStart"/>
      <w:r w:rsidRPr="002A640B">
        <w:rPr>
          <w:rFonts w:hint="eastAsia"/>
        </w:rPr>
        <w:t>区空间</w:t>
      </w:r>
      <w:proofErr w:type="gramEnd"/>
      <w:r w:rsidRPr="002A640B">
        <w:rPr>
          <w:rFonts w:hint="eastAsia"/>
        </w:rPr>
        <w:t>不足时导致</w:t>
      </w:r>
      <w:r w:rsidRPr="002A640B">
        <w:t>Major GC</w:t>
      </w:r>
      <w:r>
        <w:rPr>
          <w:rFonts w:hint="eastAsia"/>
        </w:rPr>
        <w:t>。</w:t>
      </w:r>
    </w:p>
    <w:p w:rsidR="00467E00" w:rsidRDefault="00467E00" w:rsidP="00467E00">
      <w:pPr>
        <w:spacing w:line="360" w:lineRule="auto"/>
        <w:ind w:firstLineChars="202" w:firstLine="485"/>
        <w:rPr>
          <w:sz w:val="24"/>
        </w:rPr>
      </w:pPr>
    </w:p>
    <w:p w:rsidR="00467E00" w:rsidRDefault="00467E00" w:rsidP="00467E00">
      <w:r>
        <w:rPr>
          <w:rFonts w:hint="eastAsia"/>
        </w:rPr>
        <w:t>使用</w:t>
      </w:r>
      <w:r>
        <w:rPr>
          <w:rFonts w:hint="eastAsia"/>
        </w:rPr>
        <w:t>Jstat</w:t>
      </w:r>
      <w:r>
        <w:rPr>
          <w:rFonts w:hint="eastAsia"/>
        </w:rPr>
        <w:t>工具可查看</w:t>
      </w:r>
      <w:r>
        <w:rPr>
          <w:rFonts w:hint="eastAsia"/>
        </w:rPr>
        <w:t>GC</w:t>
      </w:r>
      <w:r>
        <w:rPr>
          <w:rFonts w:hint="eastAsia"/>
        </w:rPr>
        <w:t>情况，详细请看</w:t>
      </w:r>
      <w:r w:rsidR="00C420C6">
        <w:rPr>
          <w:rFonts w:hint="eastAsia"/>
        </w:rPr>
        <w:t>4.</w:t>
      </w:r>
      <w:r w:rsidR="002B12DE">
        <w:rPr>
          <w:rFonts w:hint="eastAsia"/>
        </w:rPr>
        <w:t>6</w:t>
      </w:r>
      <w:r w:rsidR="00C420C6">
        <w:rPr>
          <w:rFonts w:hint="eastAsia"/>
        </w:rPr>
        <w:t>节</w:t>
      </w:r>
      <w:r w:rsidR="008D3E45">
        <w:rPr>
          <w:rFonts w:hint="eastAsia"/>
        </w:rPr>
        <w:t>Jstat</w:t>
      </w:r>
      <w:r w:rsidR="008D3E45">
        <w:rPr>
          <w:rFonts w:hint="eastAsia"/>
        </w:rPr>
        <w:t>工具使用</w:t>
      </w:r>
      <w:r>
        <w:rPr>
          <w:rFonts w:hint="eastAsia"/>
        </w:rPr>
        <w:t>。</w:t>
      </w:r>
    </w:p>
    <w:p w:rsidR="00951271" w:rsidRDefault="00951271" w:rsidP="00951271">
      <w:pPr>
        <w:pStyle w:val="3"/>
      </w:pPr>
      <w:bookmarkStart w:id="5" w:name="_Toc382659493"/>
      <w:r>
        <w:rPr>
          <w:rFonts w:hint="eastAsia"/>
        </w:rPr>
        <w:t>参数</w:t>
      </w:r>
      <w:bookmarkEnd w:id="5"/>
    </w:p>
    <w:p w:rsidR="00595DAB" w:rsidRPr="00595DAB" w:rsidRDefault="00331A3F" w:rsidP="00595DAB">
      <w:pPr>
        <w:pStyle w:val="TableDescription"/>
      </w:pPr>
      <w:r>
        <w:rPr>
          <w:rFonts w:hint="eastAsia"/>
        </w:rPr>
        <w:t>性能相关</w:t>
      </w:r>
      <w:r w:rsidR="00595DAB">
        <w:rPr>
          <w:rFonts w:hint="eastAsia"/>
        </w:rPr>
        <w:t>参数列表</w:t>
      </w:r>
    </w:p>
    <w:tbl>
      <w:tblPr>
        <w:tblStyle w:val="Table"/>
        <w:tblW w:w="0" w:type="auto"/>
        <w:tblLook w:val="04A0" w:firstRow="1" w:lastRow="0" w:firstColumn="1" w:lastColumn="0" w:noHBand="0" w:noVBand="1"/>
      </w:tblPr>
      <w:tblGrid>
        <w:gridCol w:w="3694"/>
        <w:gridCol w:w="4347"/>
      </w:tblGrid>
      <w:tr w:rsidR="00595DAB" w:rsidTr="00595D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689" w:type="dxa"/>
          </w:tcPr>
          <w:p w:rsidR="00595DAB" w:rsidRDefault="00595DAB" w:rsidP="00595DAB">
            <w:pPr>
              <w:pStyle w:val="TableHeading"/>
            </w:pPr>
            <w:r>
              <w:rPr>
                <w:rFonts w:hint="eastAsia"/>
              </w:rPr>
              <w:t>参数</w:t>
            </w:r>
          </w:p>
        </w:tc>
        <w:tc>
          <w:tcPr>
            <w:tcW w:w="5352" w:type="dxa"/>
          </w:tcPr>
          <w:p w:rsidR="00595DAB" w:rsidRDefault="00595DAB" w:rsidP="00595DAB">
            <w:pPr>
              <w:pStyle w:val="TableHeading"/>
            </w:pPr>
            <w:r>
              <w:rPr>
                <w:rFonts w:hint="eastAsia"/>
              </w:rPr>
              <w:t>注释</w:t>
            </w:r>
          </w:p>
        </w:tc>
      </w:tr>
      <w:tr w:rsidR="00595DAB" w:rsidTr="00595DAB">
        <w:tc>
          <w:tcPr>
            <w:tcW w:w="2689" w:type="dxa"/>
          </w:tcPr>
          <w:p w:rsidR="00595DAB" w:rsidRDefault="00595DAB" w:rsidP="00595DAB">
            <w:pPr>
              <w:pStyle w:val="TableText"/>
            </w:pPr>
            <w:r w:rsidRPr="007C21B1">
              <w:t>-server</w:t>
            </w:r>
          </w:p>
        </w:tc>
        <w:tc>
          <w:tcPr>
            <w:tcW w:w="5352" w:type="dxa"/>
          </w:tcPr>
          <w:p w:rsidR="00595DAB" w:rsidRDefault="00595DAB" w:rsidP="00595DAB">
            <w:pPr>
              <w:pStyle w:val="TableText"/>
            </w:pPr>
            <w:r w:rsidRPr="007C21B1">
              <w:rPr>
                <w:rFonts w:hint="eastAsia"/>
              </w:rPr>
              <w:t>一定要作为第一个参数，在多个</w:t>
            </w:r>
            <w:r w:rsidRPr="007C21B1">
              <w:t>CPU</w:t>
            </w:r>
            <w:r w:rsidRPr="007C21B1">
              <w:rPr>
                <w:rFonts w:hint="eastAsia"/>
              </w:rPr>
              <w:t>时性能佳</w:t>
            </w:r>
          </w:p>
        </w:tc>
      </w:tr>
      <w:tr w:rsidR="00595DAB" w:rsidTr="00595DAB">
        <w:tc>
          <w:tcPr>
            <w:tcW w:w="2689" w:type="dxa"/>
          </w:tcPr>
          <w:p w:rsidR="00595DAB" w:rsidRDefault="00595DAB" w:rsidP="00595DAB">
            <w:pPr>
              <w:pStyle w:val="TableText"/>
            </w:pPr>
            <w:r>
              <w:rPr>
                <w:rFonts w:hint="eastAsia"/>
              </w:rPr>
              <w:t>-</w:t>
            </w:r>
            <w:r w:rsidRPr="007C21B1">
              <w:t xml:space="preserve"> Xms</w:t>
            </w:r>
          </w:p>
        </w:tc>
        <w:tc>
          <w:tcPr>
            <w:tcW w:w="5352" w:type="dxa"/>
          </w:tcPr>
          <w:p w:rsidR="00595DAB" w:rsidRDefault="00595DAB" w:rsidP="00595DAB">
            <w:pPr>
              <w:pStyle w:val="TableText"/>
            </w:pPr>
            <w:r w:rsidRPr="007C21B1">
              <w:rPr>
                <w:rFonts w:hint="eastAsia"/>
              </w:rPr>
              <w:t>初始</w:t>
            </w:r>
            <w:r w:rsidRPr="007C21B1">
              <w:t>Heap</w:t>
            </w:r>
            <w:r w:rsidRPr="007C21B1">
              <w:rPr>
                <w:rFonts w:hint="eastAsia"/>
              </w:rPr>
              <w:t>大小，使用的最小内存</w:t>
            </w:r>
            <w:r>
              <w:rPr>
                <w:rFonts w:hint="eastAsia"/>
              </w:rPr>
              <w:t>，</w:t>
            </w:r>
            <w:r w:rsidRPr="007C21B1">
              <w:t>cpu</w:t>
            </w:r>
            <w:r w:rsidRPr="007C21B1">
              <w:rPr>
                <w:rFonts w:hint="eastAsia"/>
              </w:rPr>
              <w:t>性能高时此值应设的大一些</w:t>
            </w:r>
          </w:p>
        </w:tc>
      </w:tr>
      <w:tr w:rsidR="00595DAB" w:rsidTr="00595DAB">
        <w:tc>
          <w:tcPr>
            <w:tcW w:w="2689" w:type="dxa"/>
          </w:tcPr>
          <w:p w:rsidR="00595DAB" w:rsidRDefault="00595DAB" w:rsidP="00595DAB">
            <w:pPr>
              <w:pStyle w:val="TableText"/>
            </w:pPr>
            <w:r w:rsidRPr="007C21B1">
              <w:lastRenderedPageBreak/>
              <w:t>-Xmx</w:t>
            </w:r>
          </w:p>
        </w:tc>
        <w:tc>
          <w:tcPr>
            <w:tcW w:w="5352" w:type="dxa"/>
          </w:tcPr>
          <w:p w:rsidR="00595DAB" w:rsidRDefault="00595DAB" w:rsidP="00595DAB">
            <w:pPr>
              <w:pStyle w:val="TableText"/>
            </w:pPr>
            <w:r w:rsidRPr="007C21B1">
              <w:t>java heap</w:t>
            </w:r>
            <w:r w:rsidRPr="007C21B1">
              <w:rPr>
                <w:rFonts w:hint="eastAsia"/>
              </w:rPr>
              <w:t>最大值，使用的最大内存。</w:t>
            </w:r>
            <w:r>
              <w:t>X</w:t>
            </w:r>
            <w:r>
              <w:rPr>
                <w:rFonts w:hint="eastAsia"/>
              </w:rPr>
              <w:t>ms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Xmx</w:t>
            </w:r>
            <w:r w:rsidRPr="007C21B1">
              <w:rPr>
                <w:rFonts w:hint="eastAsia"/>
              </w:rPr>
              <w:t>两个值是分配</w:t>
            </w:r>
            <w:r w:rsidRPr="007C21B1">
              <w:t>JVM</w:t>
            </w:r>
            <w:r w:rsidRPr="007C21B1">
              <w:rPr>
                <w:rFonts w:hint="eastAsia"/>
              </w:rPr>
              <w:t>的最小和最大内存，取决于硬件物理内存的大小，建议均设为物理内存的一半。</w:t>
            </w:r>
          </w:p>
        </w:tc>
      </w:tr>
      <w:tr w:rsidR="00595DAB" w:rsidTr="00595DAB">
        <w:tc>
          <w:tcPr>
            <w:tcW w:w="2689" w:type="dxa"/>
          </w:tcPr>
          <w:p w:rsidR="00595DAB" w:rsidRDefault="00595DAB" w:rsidP="00595DAB">
            <w:pPr>
              <w:pStyle w:val="TableText"/>
            </w:pPr>
            <w:r w:rsidRPr="007C21B1">
              <w:t>-XX:PermSize</w:t>
            </w:r>
          </w:p>
        </w:tc>
        <w:tc>
          <w:tcPr>
            <w:tcW w:w="5352" w:type="dxa"/>
          </w:tcPr>
          <w:p w:rsidR="00595DAB" w:rsidRDefault="00595DAB" w:rsidP="00595DAB">
            <w:pPr>
              <w:pStyle w:val="TableText"/>
            </w:pPr>
            <w:r w:rsidRPr="007C21B1">
              <w:rPr>
                <w:rFonts w:hint="eastAsia"/>
              </w:rPr>
              <w:t>设定内存的永久保存区域</w:t>
            </w:r>
          </w:p>
        </w:tc>
      </w:tr>
      <w:tr w:rsidR="00595DAB" w:rsidTr="00595DAB">
        <w:tc>
          <w:tcPr>
            <w:tcW w:w="2689" w:type="dxa"/>
          </w:tcPr>
          <w:p w:rsidR="00595DAB" w:rsidRDefault="00595DAB" w:rsidP="00595DAB">
            <w:pPr>
              <w:pStyle w:val="TableText"/>
            </w:pPr>
            <w:r w:rsidRPr="007C21B1">
              <w:t>-XX:MaxPermSize</w:t>
            </w:r>
          </w:p>
        </w:tc>
        <w:tc>
          <w:tcPr>
            <w:tcW w:w="5352" w:type="dxa"/>
          </w:tcPr>
          <w:p w:rsidR="00595DAB" w:rsidRDefault="00595DAB" w:rsidP="00595DAB">
            <w:pPr>
              <w:pStyle w:val="TableText"/>
            </w:pPr>
            <w:r w:rsidRPr="007C21B1">
              <w:rPr>
                <w:rFonts w:hint="eastAsia"/>
              </w:rPr>
              <w:t>设定最大内存的永久保存区域</w:t>
            </w:r>
          </w:p>
        </w:tc>
      </w:tr>
      <w:tr w:rsidR="00595DAB" w:rsidTr="00595DAB">
        <w:tc>
          <w:tcPr>
            <w:tcW w:w="2689" w:type="dxa"/>
          </w:tcPr>
          <w:p w:rsidR="00595DAB" w:rsidRDefault="00595DAB" w:rsidP="00595DAB">
            <w:pPr>
              <w:pStyle w:val="TableText"/>
            </w:pPr>
            <w:r w:rsidRPr="007C21B1">
              <w:t>-XX:MaxNewSize</w:t>
            </w:r>
          </w:p>
        </w:tc>
        <w:tc>
          <w:tcPr>
            <w:tcW w:w="5352" w:type="dxa"/>
          </w:tcPr>
          <w:p w:rsidR="00595DAB" w:rsidRDefault="00F474CC" w:rsidP="00595DAB">
            <w:pPr>
              <w:pStyle w:val="TableText"/>
            </w:pPr>
            <w:r>
              <w:t>新生代占整个堆内存的最大值。</w:t>
            </w:r>
          </w:p>
        </w:tc>
      </w:tr>
      <w:tr w:rsidR="00595DAB" w:rsidTr="00595DAB">
        <w:tc>
          <w:tcPr>
            <w:tcW w:w="2689" w:type="dxa"/>
          </w:tcPr>
          <w:p w:rsidR="00595DAB" w:rsidRDefault="00595DAB" w:rsidP="00595DAB">
            <w:pPr>
              <w:pStyle w:val="TableText"/>
            </w:pPr>
            <w:r w:rsidRPr="007C21B1">
              <w:t>-Xss</w:t>
            </w:r>
          </w:p>
        </w:tc>
        <w:tc>
          <w:tcPr>
            <w:tcW w:w="5352" w:type="dxa"/>
          </w:tcPr>
          <w:p w:rsidR="00595DAB" w:rsidRDefault="00595DAB" w:rsidP="00595DAB">
            <w:pPr>
              <w:pStyle w:val="TableText"/>
            </w:pPr>
            <w:r w:rsidRPr="007C21B1">
              <w:rPr>
                <w:rFonts w:hint="eastAsia"/>
              </w:rPr>
              <w:t>每个线程的</w:t>
            </w:r>
            <w:r w:rsidRPr="007C21B1">
              <w:t>Stack</w:t>
            </w:r>
            <w:r w:rsidRPr="007C21B1">
              <w:rPr>
                <w:rFonts w:hint="eastAsia"/>
              </w:rPr>
              <w:t>大小</w:t>
            </w:r>
          </w:p>
        </w:tc>
      </w:tr>
      <w:tr w:rsidR="00595DAB" w:rsidTr="00595DAB">
        <w:tc>
          <w:tcPr>
            <w:tcW w:w="2689" w:type="dxa"/>
          </w:tcPr>
          <w:p w:rsidR="00595DAB" w:rsidRDefault="00595DAB" w:rsidP="00595DAB">
            <w:pPr>
              <w:pStyle w:val="TableText"/>
            </w:pPr>
            <w:r w:rsidRPr="007C21B1">
              <w:t>-verbose:gc</w:t>
            </w:r>
          </w:p>
        </w:tc>
        <w:tc>
          <w:tcPr>
            <w:tcW w:w="5352" w:type="dxa"/>
          </w:tcPr>
          <w:p w:rsidR="00595DAB" w:rsidRDefault="00595DAB" w:rsidP="00595DAB">
            <w:pPr>
              <w:pStyle w:val="TableText"/>
            </w:pPr>
            <w:r>
              <w:rPr>
                <w:rFonts w:hint="eastAsia"/>
              </w:rPr>
              <w:t>打印</w:t>
            </w:r>
            <w:r>
              <w:rPr>
                <w:rFonts w:hint="eastAsia"/>
              </w:rPr>
              <w:t>GC</w:t>
            </w:r>
            <w:r>
              <w:rPr>
                <w:rFonts w:hint="eastAsia"/>
              </w:rPr>
              <w:t>日志</w:t>
            </w:r>
          </w:p>
        </w:tc>
      </w:tr>
      <w:tr w:rsidR="00595DAB" w:rsidTr="00595DAB">
        <w:tc>
          <w:tcPr>
            <w:tcW w:w="2689" w:type="dxa"/>
          </w:tcPr>
          <w:p w:rsidR="00595DAB" w:rsidRDefault="00595DAB" w:rsidP="00595DAB">
            <w:pPr>
              <w:pStyle w:val="TableText"/>
            </w:pPr>
            <w:r w:rsidRPr="007C21B1">
              <w:t>-Xloggc:gc.log</w:t>
            </w:r>
          </w:p>
        </w:tc>
        <w:tc>
          <w:tcPr>
            <w:tcW w:w="5352" w:type="dxa"/>
          </w:tcPr>
          <w:p w:rsidR="00595DAB" w:rsidRDefault="00595DAB" w:rsidP="00595DAB">
            <w:pPr>
              <w:pStyle w:val="TableText"/>
            </w:pPr>
            <w:r w:rsidRPr="007C21B1">
              <w:rPr>
                <w:rFonts w:hint="eastAsia"/>
              </w:rPr>
              <w:t>指定</w:t>
            </w:r>
            <w:r>
              <w:rPr>
                <w:rFonts w:hint="eastAsia"/>
              </w:rPr>
              <w:t>GC</w:t>
            </w:r>
            <w:r w:rsidRPr="007C21B1">
              <w:rPr>
                <w:rFonts w:hint="eastAsia"/>
              </w:rPr>
              <w:t>日志文件</w:t>
            </w:r>
          </w:p>
        </w:tc>
      </w:tr>
      <w:tr w:rsidR="00595DAB" w:rsidTr="00595DAB">
        <w:tc>
          <w:tcPr>
            <w:tcW w:w="2689" w:type="dxa"/>
          </w:tcPr>
          <w:p w:rsidR="00595DAB" w:rsidRPr="007C21B1" w:rsidRDefault="00595DAB" w:rsidP="00595DAB">
            <w:pPr>
              <w:pStyle w:val="TableText"/>
            </w:pPr>
            <w:r w:rsidRPr="007C21B1">
              <w:t>-Xmn</w:t>
            </w:r>
          </w:p>
        </w:tc>
        <w:tc>
          <w:tcPr>
            <w:tcW w:w="5352" w:type="dxa"/>
          </w:tcPr>
          <w:p w:rsidR="00595DAB" w:rsidRPr="007C21B1" w:rsidRDefault="00F474CC" w:rsidP="00595DAB">
            <w:pPr>
              <w:pStyle w:val="TableText"/>
            </w:pPr>
            <w:r>
              <w:rPr>
                <w:rFonts w:hint="eastAsia"/>
              </w:rPr>
              <w:t>年轻代</w:t>
            </w:r>
            <w:r w:rsidR="00595DAB" w:rsidRPr="007C21B1">
              <w:rPr>
                <w:rFonts w:hint="eastAsia"/>
              </w:rPr>
              <w:t>的</w:t>
            </w:r>
            <w:r w:rsidR="00595DAB" w:rsidRPr="007C21B1">
              <w:t>heap</w:t>
            </w:r>
            <w:r w:rsidR="00595DAB" w:rsidRPr="007C21B1">
              <w:rPr>
                <w:rFonts w:hint="eastAsia"/>
              </w:rPr>
              <w:t>大小，一般设置为</w:t>
            </w:r>
            <w:r w:rsidR="00595DAB" w:rsidRPr="007C21B1">
              <w:t>Xmx</w:t>
            </w:r>
            <w:r w:rsidR="00595DAB" w:rsidRPr="007C21B1">
              <w:rPr>
                <w:rFonts w:hint="eastAsia"/>
              </w:rPr>
              <w:t>的</w:t>
            </w:r>
            <w:r w:rsidR="00595DAB" w:rsidRPr="007C21B1">
              <w:t>3</w:t>
            </w:r>
            <w:r w:rsidR="00595DAB" w:rsidRPr="007C21B1">
              <w:rPr>
                <w:rFonts w:hint="eastAsia"/>
              </w:rPr>
              <w:t>、</w:t>
            </w:r>
            <w:r w:rsidR="00595DAB" w:rsidRPr="007C21B1">
              <w:t>4</w:t>
            </w:r>
            <w:proofErr w:type="gramStart"/>
            <w:r w:rsidR="00595DAB" w:rsidRPr="007C21B1">
              <w:rPr>
                <w:rFonts w:hint="eastAsia"/>
              </w:rPr>
              <w:t>分之一</w:t>
            </w:r>
            <w:proofErr w:type="gramEnd"/>
          </w:p>
        </w:tc>
      </w:tr>
      <w:tr w:rsidR="00595DAB" w:rsidTr="00595DAB">
        <w:tc>
          <w:tcPr>
            <w:tcW w:w="2689" w:type="dxa"/>
          </w:tcPr>
          <w:p w:rsidR="00595DAB" w:rsidRPr="007C21B1" w:rsidRDefault="00595DAB" w:rsidP="00595DAB">
            <w:pPr>
              <w:pStyle w:val="TableText"/>
            </w:pPr>
            <w:r w:rsidRPr="007C21B1">
              <w:t>-XX:+UseParNewGC</w:t>
            </w:r>
          </w:p>
        </w:tc>
        <w:tc>
          <w:tcPr>
            <w:tcW w:w="5352" w:type="dxa"/>
          </w:tcPr>
          <w:p w:rsidR="00595DAB" w:rsidRPr="007C21B1" w:rsidRDefault="00A14D86" w:rsidP="00595DAB">
            <w:pPr>
              <w:pStyle w:val="TableText"/>
            </w:pPr>
            <w:r>
              <w:t>设置年轻代为并行收集</w:t>
            </w:r>
            <w:r>
              <w:rPr>
                <w:rFonts w:hint="eastAsia"/>
              </w:rPr>
              <w:t>，</w:t>
            </w:r>
            <w:r w:rsidR="00595DAB" w:rsidRPr="007C21B1">
              <w:rPr>
                <w:rFonts w:hint="eastAsia"/>
              </w:rPr>
              <w:t>缩短</w:t>
            </w:r>
            <w:r w:rsidR="00595DAB" w:rsidRPr="007C21B1">
              <w:t>minor</w:t>
            </w:r>
            <w:r w:rsidR="00595DAB" w:rsidRPr="007C21B1">
              <w:rPr>
                <w:rFonts w:hint="eastAsia"/>
              </w:rPr>
              <w:t>收集的时间</w:t>
            </w:r>
          </w:p>
        </w:tc>
      </w:tr>
      <w:tr w:rsidR="00595DAB" w:rsidTr="00595DAB">
        <w:tc>
          <w:tcPr>
            <w:tcW w:w="2689" w:type="dxa"/>
          </w:tcPr>
          <w:p w:rsidR="00595DAB" w:rsidRPr="007C21B1" w:rsidRDefault="00595DAB" w:rsidP="00595DAB">
            <w:pPr>
              <w:pStyle w:val="TableText"/>
            </w:pPr>
            <w:r w:rsidRPr="007C21B1">
              <w:t>-XX:+UseConcMarkSweepGC</w:t>
            </w:r>
          </w:p>
        </w:tc>
        <w:tc>
          <w:tcPr>
            <w:tcW w:w="5352" w:type="dxa"/>
          </w:tcPr>
          <w:p w:rsidR="00595DAB" w:rsidRPr="007C21B1" w:rsidRDefault="00A14D86" w:rsidP="00595DAB">
            <w:pPr>
              <w:pStyle w:val="TableText"/>
            </w:pPr>
            <w:r>
              <w:t>使用</w:t>
            </w:r>
            <w:r>
              <w:t>CMS</w:t>
            </w:r>
            <w:r>
              <w:t>内存收集</w:t>
            </w:r>
            <w:r>
              <w:rPr>
                <w:rFonts w:hint="eastAsia"/>
              </w:rPr>
              <w:t>，</w:t>
            </w:r>
            <w:r w:rsidR="00595DAB" w:rsidRPr="007C21B1">
              <w:rPr>
                <w:rFonts w:hint="eastAsia"/>
              </w:rPr>
              <w:t>缩短</w:t>
            </w:r>
            <w:r w:rsidR="00595DAB" w:rsidRPr="007C21B1">
              <w:t>major</w:t>
            </w:r>
            <w:r w:rsidR="00595DAB" w:rsidRPr="007C21B1">
              <w:rPr>
                <w:rFonts w:hint="eastAsia"/>
              </w:rPr>
              <w:t>收集的时间</w:t>
            </w:r>
          </w:p>
        </w:tc>
      </w:tr>
      <w:tr w:rsidR="00EA07B6" w:rsidTr="00595DAB">
        <w:tc>
          <w:tcPr>
            <w:tcW w:w="2689" w:type="dxa"/>
          </w:tcPr>
          <w:p w:rsidR="00EA07B6" w:rsidRPr="007C21B1" w:rsidRDefault="00EA07B6" w:rsidP="00EA07B6">
            <w:pPr>
              <w:pStyle w:val="TableText"/>
            </w:pPr>
            <w:r w:rsidRPr="00EA07B6">
              <w:t>-XX:+HeapDumpOnOutOfMemoryError</w:t>
            </w:r>
          </w:p>
        </w:tc>
        <w:tc>
          <w:tcPr>
            <w:tcW w:w="5352" w:type="dxa"/>
          </w:tcPr>
          <w:p w:rsidR="00EA07B6" w:rsidRDefault="00EA07B6" w:rsidP="00EA07B6">
            <w:pPr>
              <w:pStyle w:val="TableText"/>
            </w:pPr>
            <w:r>
              <w:rPr>
                <w:rFonts w:hint="eastAsia"/>
              </w:rPr>
              <w:t>OOM</w:t>
            </w:r>
            <w:r>
              <w:rPr>
                <w:rFonts w:hint="eastAsia"/>
              </w:rPr>
              <w:t>时会输出</w:t>
            </w:r>
            <w:r>
              <w:rPr>
                <w:rFonts w:hint="eastAsia"/>
              </w:rPr>
              <w:t>java_pid.hprof</w:t>
            </w:r>
            <w:r>
              <w:rPr>
                <w:rFonts w:hint="eastAsia"/>
              </w:rPr>
              <w:t>文件</w:t>
            </w:r>
          </w:p>
        </w:tc>
      </w:tr>
      <w:tr w:rsidR="00EA07B6" w:rsidTr="00595DAB">
        <w:tc>
          <w:tcPr>
            <w:tcW w:w="2689" w:type="dxa"/>
          </w:tcPr>
          <w:p w:rsidR="00EA07B6" w:rsidRPr="00EA07B6" w:rsidRDefault="00EA07B6" w:rsidP="00EA07B6">
            <w:pPr>
              <w:pStyle w:val="TableText"/>
            </w:pPr>
            <w:r w:rsidRPr="00EA07B6">
              <w:t>-XX:+HeapDumpOnCtrlBreak</w:t>
            </w:r>
          </w:p>
        </w:tc>
        <w:tc>
          <w:tcPr>
            <w:tcW w:w="5352" w:type="dxa"/>
          </w:tcPr>
          <w:p w:rsidR="00EA07B6" w:rsidRDefault="00EA07B6" w:rsidP="00EA07B6">
            <w:pPr>
              <w:pStyle w:val="TableText"/>
            </w:pPr>
            <w:r w:rsidRPr="00EA07B6">
              <w:t>kill -3</w:t>
            </w:r>
            <w:r w:rsidRPr="00EA07B6">
              <w:rPr>
                <w:rFonts w:hint="eastAsia"/>
              </w:rPr>
              <w:t>时生成</w:t>
            </w:r>
            <w:r w:rsidRPr="00EA07B6">
              <w:t>HeapDump</w:t>
            </w:r>
          </w:p>
        </w:tc>
      </w:tr>
      <w:tr w:rsidR="00236018" w:rsidTr="00595DAB">
        <w:tc>
          <w:tcPr>
            <w:tcW w:w="2689" w:type="dxa"/>
          </w:tcPr>
          <w:p w:rsidR="00236018" w:rsidRPr="00EA07B6" w:rsidRDefault="00E17F7B" w:rsidP="00EA07B6">
            <w:pPr>
              <w:pStyle w:val="TableText"/>
            </w:pPr>
            <w:r>
              <w:rPr>
                <w:rFonts w:ascii="Calibri" w:hAnsi="Calibri" w:cs="Calibri"/>
                <w:color w:val="000000"/>
                <w:kern w:val="24"/>
                <w:sz w:val="24"/>
                <w:szCs w:val="24"/>
              </w:rPr>
              <w:t>-XX:MaxDirectMemorySize</w:t>
            </w:r>
          </w:p>
        </w:tc>
        <w:tc>
          <w:tcPr>
            <w:tcW w:w="5352" w:type="dxa"/>
          </w:tcPr>
          <w:p w:rsidR="00236018" w:rsidRPr="00EA07B6" w:rsidRDefault="00E17F7B" w:rsidP="00EA07B6">
            <w:pPr>
              <w:pStyle w:val="TableText"/>
            </w:pPr>
            <w:r>
              <w:rPr>
                <w:rFonts w:hint="eastAsia"/>
              </w:rPr>
              <w:t>最大本地直接内存</w:t>
            </w:r>
          </w:p>
        </w:tc>
      </w:tr>
    </w:tbl>
    <w:p w:rsidR="00331A3F" w:rsidRPr="007C6DC0" w:rsidRDefault="00331A3F" w:rsidP="00933BB6">
      <w:pPr>
        <w:pStyle w:val="NotesHeading"/>
      </w:pPr>
      <w:r>
        <w:drawing>
          <wp:inline distT="0" distB="0" distL="0" distR="0">
            <wp:extent cx="495300" cy="200025"/>
            <wp:effectExtent l="19050" t="0" r="0" b="0"/>
            <wp:docPr id="39" name="图片 3" descr="image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0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A3F" w:rsidRDefault="00331A3F" w:rsidP="00331A3F">
      <w:pPr>
        <w:pStyle w:val="NotesHeading"/>
      </w:pPr>
      <w:r>
        <w:rPr>
          <w:rFonts w:hint="eastAsia"/>
        </w:rPr>
        <w:t>java</w:t>
      </w:r>
      <w:r>
        <w:rPr>
          <w:rFonts w:hint="eastAsia"/>
        </w:rPr>
        <w:t>启动参数共分为三类：</w:t>
      </w:r>
    </w:p>
    <w:p w:rsidR="00331A3F" w:rsidRDefault="00331A3F" w:rsidP="00331A3F">
      <w:pPr>
        <w:pStyle w:val="NotesHeading"/>
      </w:pPr>
      <w:r>
        <w:rPr>
          <w:rFonts w:hint="eastAsia"/>
        </w:rPr>
        <w:t>其一是标准参数（</w:t>
      </w:r>
      <w:r>
        <w:rPr>
          <w:rFonts w:hint="eastAsia"/>
        </w:rPr>
        <w:t>-</w:t>
      </w:r>
      <w:r>
        <w:rPr>
          <w:rFonts w:hint="eastAsia"/>
        </w:rPr>
        <w:t>），所有的</w:t>
      </w:r>
      <w:r>
        <w:rPr>
          <w:rFonts w:hint="eastAsia"/>
        </w:rPr>
        <w:t>JVM</w:t>
      </w:r>
      <w:r>
        <w:rPr>
          <w:rFonts w:hint="eastAsia"/>
        </w:rPr>
        <w:t>实现都必须实现这些参数的功能，而且向后兼容；</w:t>
      </w:r>
    </w:p>
    <w:p w:rsidR="00331A3F" w:rsidRDefault="00331A3F" w:rsidP="00331A3F">
      <w:pPr>
        <w:pStyle w:val="NotesHeading"/>
      </w:pPr>
      <w:r>
        <w:rPr>
          <w:rFonts w:hint="eastAsia"/>
        </w:rPr>
        <w:t>其二是非标准参数（</w:t>
      </w:r>
      <w:r>
        <w:rPr>
          <w:rFonts w:hint="eastAsia"/>
        </w:rPr>
        <w:t>-X</w:t>
      </w:r>
      <w:r>
        <w:rPr>
          <w:rFonts w:hint="eastAsia"/>
        </w:rPr>
        <w:t>），默认</w:t>
      </w:r>
      <w:r>
        <w:rPr>
          <w:rFonts w:hint="eastAsia"/>
        </w:rPr>
        <w:t>jvm</w:t>
      </w:r>
      <w:r>
        <w:rPr>
          <w:rFonts w:hint="eastAsia"/>
        </w:rPr>
        <w:t>实现这些参数的功能，但是并不保证所有</w:t>
      </w:r>
      <w:r>
        <w:rPr>
          <w:rFonts w:hint="eastAsia"/>
        </w:rPr>
        <w:t>jvm</w:t>
      </w:r>
      <w:r>
        <w:rPr>
          <w:rFonts w:hint="eastAsia"/>
        </w:rPr>
        <w:t>实现都满足，且不保证向后兼容；</w:t>
      </w:r>
    </w:p>
    <w:p w:rsidR="00331A3F" w:rsidRPr="00A14D86" w:rsidRDefault="00331A3F" w:rsidP="00331A3F">
      <w:pPr>
        <w:pStyle w:val="NotesHeading"/>
      </w:pPr>
      <w:r>
        <w:rPr>
          <w:rFonts w:hint="eastAsia"/>
        </w:rPr>
        <w:t>其三是非</w:t>
      </w:r>
      <w:r>
        <w:rPr>
          <w:rFonts w:hint="eastAsia"/>
        </w:rPr>
        <w:t>Stable</w:t>
      </w:r>
      <w:r>
        <w:rPr>
          <w:rFonts w:hint="eastAsia"/>
        </w:rPr>
        <w:t>参数（</w:t>
      </w:r>
      <w:r>
        <w:rPr>
          <w:rFonts w:hint="eastAsia"/>
        </w:rPr>
        <w:t>-XX</w:t>
      </w:r>
      <w:r>
        <w:rPr>
          <w:rFonts w:hint="eastAsia"/>
        </w:rPr>
        <w:t>），此类参数各个</w:t>
      </w:r>
      <w:r>
        <w:rPr>
          <w:rFonts w:hint="eastAsia"/>
        </w:rPr>
        <w:t>jvm</w:t>
      </w:r>
      <w:r>
        <w:rPr>
          <w:rFonts w:hint="eastAsia"/>
        </w:rPr>
        <w:t>实现会有所不同，将来可能会随时取消，需要慎重使用；</w:t>
      </w:r>
    </w:p>
    <w:p w:rsidR="004635BF" w:rsidRDefault="004635BF" w:rsidP="00467E00"/>
    <w:p w:rsidR="004635BF" w:rsidRDefault="004635BF" w:rsidP="004635BF">
      <w:pPr>
        <w:pStyle w:val="2"/>
        <w:rPr>
          <w:lang w:eastAsia="zh-CN"/>
        </w:rPr>
      </w:pPr>
      <w:bookmarkStart w:id="6" w:name="_Toc382659494"/>
      <w:r>
        <w:rPr>
          <w:rFonts w:hint="eastAsia"/>
        </w:rPr>
        <w:t>线程</w:t>
      </w:r>
      <w:bookmarkEnd w:id="6"/>
    </w:p>
    <w:p w:rsidR="00670AE4" w:rsidRDefault="00670AE4" w:rsidP="00670AE4">
      <w:pPr>
        <w:shd w:val="clear" w:color="auto" w:fill="FFFFFF"/>
        <w:spacing w:line="360" w:lineRule="atLeast"/>
      </w:pPr>
      <w:r>
        <w:t>线程是</w:t>
      </w:r>
      <w:hyperlink r:id="rId14" w:tgtFrame="_blank" w:history="1">
        <w:r w:rsidRPr="00670AE4">
          <w:t>进程</w:t>
        </w:r>
      </w:hyperlink>
      <w:r>
        <w:t>中的一个实体，是被</w:t>
      </w:r>
      <w:hyperlink r:id="rId15" w:tgtFrame="_blank" w:history="1">
        <w:r w:rsidRPr="00670AE4">
          <w:t>系统</w:t>
        </w:r>
      </w:hyperlink>
      <w:r>
        <w:t>独立调度和分派的基本单位，线程自己不拥有</w:t>
      </w:r>
      <w:hyperlink r:id="rId16" w:tgtFrame="_blank" w:history="1">
        <w:r w:rsidRPr="00670AE4">
          <w:t>系统</w:t>
        </w:r>
      </w:hyperlink>
      <w:r>
        <w:t>资源，只拥有一点儿在</w:t>
      </w:r>
      <w:hyperlink r:id="rId17" w:tgtFrame="_blank" w:history="1">
        <w:r w:rsidRPr="00670AE4">
          <w:t>运行</w:t>
        </w:r>
      </w:hyperlink>
      <w:r>
        <w:t>中必不可少的资源，但它可与同属一个进程的其它线程共享进程所拥有的全部资源。一个线程可以</w:t>
      </w:r>
      <w:hyperlink r:id="rId18" w:tgtFrame="_blank" w:history="1">
        <w:r w:rsidRPr="00670AE4">
          <w:t>创建</w:t>
        </w:r>
      </w:hyperlink>
      <w:r>
        <w:t>和</w:t>
      </w:r>
      <w:hyperlink r:id="rId19" w:tgtFrame="_blank" w:history="1">
        <w:r w:rsidRPr="00670AE4">
          <w:t>撤消</w:t>
        </w:r>
      </w:hyperlink>
      <w:r>
        <w:t>另一个线程，同一</w:t>
      </w:r>
      <w:hyperlink r:id="rId20" w:tgtFrame="_blank" w:history="1">
        <w:r w:rsidRPr="00670AE4">
          <w:t>进程</w:t>
        </w:r>
      </w:hyperlink>
      <w:r>
        <w:t>中的多个线程之间可以并发执行。由于线程之间的相互制约，致使线程在</w:t>
      </w:r>
      <w:hyperlink r:id="rId21" w:tgtFrame="_blank" w:history="1">
        <w:r w:rsidRPr="00670AE4">
          <w:t>运行</w:t>
        </w:r>
      </w:hyperlink>
      <w:r>
        <w:t>中呈现出间断性。线程也有</w:t>
      </w:r>
      <w:hyperlink r:id="rId22" w:tgtFrame="_blank" w:history="1">
        <w:r w:rsidRPr="00670AE4">
          <w:t>就绪</w:t>
        </w:r>
      </w:hyperlink>
      <w:r>
        <w:t>、</w:t>
      </w:r>
      <w:hyperlink r:id="rId23" w:tgtFrame="_blank" w:history="1">
        <w:r w:rsidRPr="00670AE4">
          <w:t>阻塞</w:t>
        </w:r>
      </w:hyperlink>
      <w:r>
        <w:t>和</w:t>
      </w:r>
      <w:hyperlink r:id="rId24" w:tgtFrame="_blank" w:history="1">
        <w:r w:rsidRPr="00670AE4">
          <w:t>运行</w:t>
        </w:r>
      </w:hyperlink>
      <w:r>
        <w:t>三种基本状态。</w:t>
      </w:r>
    </w:p>
    <w:p w:rsidR="00670AE4" w:rsidRDefault="00670AE4" w:rsidP="00670AE4">
      <w:pPr>
        <w:shd w:val="clear" w:color="auto" w:fill="FFFFFF"/>
        <w:spacing w:line="360" w:lineRule="atLeast"/>
      </w:pPr>
      <w:r>
        <w:t>线程是利用</w:t>
      </w:r>
      <w:r>
        <w:t>CPU</w:t>
      </w:r>
      <w:r>
        <w:t>的基本单位，是花费最小开销的实体。</w:t>
      </w:r>
    </w:p>
    <w:p w:rsidR="00670AE4" w:rsidRDefault="00670AE4" w:rsidP="000550CE">
      <w:r>
        <w:rPr>
          <w:rFonts w:hint="eastAsia"/>
        </w:rPr>
        <w:lastRenderedPageBreak/>
        <w:t>线程状态转换</w:t>
      </w:r>
      <w:r w:rsidR="000550CE">
        <w:rPr>
          <w:rFonts w:hint="eastAsia"/>
        </w:rPr>
        <w:t>如下图：</w:t>
      </w:r>
    </w:p>
    <w:p w:rsidR="004269C9" w:rsidRPr="00670AE4" w:rsidRDefault="00670AE4" w:rsidP="00670AE4">
      <w:pPr>
        <w:pStyle w:val="Figure"/>
      </w:pPr>
      <w:r>
        <w:rPr>
          <w:rFonts w:hint="eastAsia"/>
          <w:noProof/>
        </w:rPr>
        <w:drawing>
          <wp:inline distT="0" distB="0" distL="0" distR="0">
            <wp:extent cx="5506714" cy="3927654"/>
            <wp:effectExtent l="19050" t="0" r="0" b="0"/>
            <wp:docPr id="13" name="图片 12" descr="0335345614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35345614-0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0722" cy="393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5BF" w:rsidRDefault="004635BF" w:rsidP="000550CE">
      <w:pPr>
        <w:pStyle w:val="3"/>
      </w:pPr>
      <w:bookmarkStart w:id="7" w:name="_Toc382659495"/>
      <w:r w:rsidRPr="00B1461F">
        <w:t>Runnable</w:t>
      </w:r>
      <w:r w:rsidRPr="00B1461F">
        <w:t>状态</w:t>
      </w:r>
      <w:bookmarkEnd w:id="7"/>
    </w:p>
    <w:p w:rsidR="00F471A5" w:rsidRPr="00F471A5" w:rsidRDefault="00F471A5" w:rsidP="00F471A5">
      <w:r>
        <w:rPr>
          <w:rFonts w:hint="eastAsia"/>
        </w:rPr>
        <w:t>类型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:rsidR="004635BF" w:rsidRPr="00B1461F" w:rsidRDefault="004635BF" w:rsidP="00F471A5">
      <w:r w:rsidRPr="00B1461F">
        <w:tab/>
      </w:r>
      <w:r w:rsidRPr="00B1461F">
        <w:rPr>
          <w:rFonts w:hint="eastAsia"/>
        </w:rPr>
        <w:t>该线程正在已经锁定了锁对象，并且正在运行中。</w:t>
      </w:r>
    </w:p>
    <w:p w:rsidR="004635BF" w:rsidRPr="00B1461F" w:rsidRDefault="004635BF" w:rsidP="00F471A5">
      <w:r w:rsidRPr="00B1461F">
        <w:tab/>
      </w:r>
      <w:r w:rsidRPr="00B1461F">
        <w:t>此时其它需要此</w:t>
      </w:r>
      <w:proofErr w:type="gramStart"/>
      <w:r w:rsidRPr="00B1461F">
        <w:t>锁对象</w:t>
      </w:r>
      <w:proofErr w:type="gramEnd"/>
      <w:r w:rsidRPr="00B1461F">
        <w:t>的线程只能等待。</w:t>
      </w:r>
      <w:r w:rsidRPr="00B1461F">
        <w:t xml:space="preserve"> </w:t>
      </w:r>
    </w:p>
    <w:p w:rsidR="004635BF" w:rsidRPr="00B1461F" w:rsidRDefault="004635BF" w:rsidP="00F471A5">
      <w:r w:rsidRPr="00B1461F">
        <w:rPr>
          <w:rFonts w:hint="eastAsia"/>
        </w:rPr>
        <w:t>占用</w:t>
      </w:r>
      <w:r w:rsidRPr="00B1461F">
        <w:t>CPU</w:t>
      </w:r>
      <w:r w:rsidRPr="00B1461F">
        <w:rPr>
          <w:rFonts w:hint="eastAsia"/>
        </w:rPr>
        <w:t>的，一定是</w:t>
      </w:r>
    </w:p>
    <w:p w:rsidR="004635BF" w:rsidRPr="00B1461F" w:rsidRDefault="004635BF" w:rsidP="00F471A5">
      <w:pPr>
        <w:pStyle w:val="ItemList"/>
      </w:pPr>
      <w:r w:rsidRPr="00B1461F">
        <w:t xml:space="preserve">"RMI TCP Accept-1499" daemon prio=1 tid=0x97e29ec8 nid=0xdfd </w:t>
      </w:r>
      <w:r w:rsidRPr="0081752A">
        <w:rPr>
          <w:b/>
          <w:bCs/>
          <w:color w:val="FF0000"/>
          <w:highlight w:val="yellow"/>
        </w:rPr>
        <w:t>runnable</w:t>
      </w:r>
      <w:r w:rsidRPr="00B1461F">
        <w:rPr>
          <w:b/>
          <w:bCs/>
        </w:rPr>
        <w:t xml:space="preserve"> </w:t>
      </w:r>
      <w:r w:rsidRPr="00B1461F">
        <w:t>[0xa3c91000</w:t>
      </w:r>
      <w:proofErr w:type="gramStart"/>
      <w:r w:rsidRPr="00B1461F">
        <w:t>..</w:t>
      </w:r>
      <w:proofErr w:type="gramEnd"/>
      <w:r w:rsidRPr="00B1461F">
        <w:t>0xa3c92020]</w:t>
      </w:r>
    </w:p>
    <w:p w:rsidR="004635BF" w:rsidRPr="00B1461F" w:rsidRDefault="004635BF" w:rsidP="00F471A5">
      <w:pPr>
        <w:pStyle w:val="ItemList"/>
      </w:pPr>
      <w:r w:rsidRPr="00B1461F">
        <w:t xml:space="preserve">        at java.net.PlainSocketImpl.socketAccept(Native Method)</w:t>
      </w:r>
    </w:p>
    <w:p w:rsidR="004635BF" w:rsidRPr="00B1461F" w:rsidRDefault="004635BF" w:rsidP="00F471A5">
      <w:pPr>
        <w:pStyle w:val="ItemList"/>
      </w:pPr>
      <w:r w:rsidRPr="00B1461F">
        <w:t xml:space="preserve">        at java.net.PlainSocketImpl.accept(PlainSocketImpl.java:384)</w:t>
      </w:r>
    </w:p>
    <w:p w:rsidR="004635BF" w:rsidRPr="00B1461F" w:rsidRDefault="004635BF" w:rsidP="00F471A5">
      <w:pPr>
        <w:pStyle w:val="ItemList"/>
      </w:pPr>
      <w:r w:rsidRPr="00B1461F">
        <w:t xml:space="preserve">        -</w:t>
      </w:r>
      <w:r w:rsidRPr="0081752A">
        <w:rPr>
          <w:color w:val="FF0000"/>
        </w:rPr>
        <w:t xml:space="preserve"> </w:t>
      </w:r>
      <w:r w:rsidRPr="0081752A">
        <w:rPr>
          <w:color w:val="FF0000"/>
          <w:highlight w:val="yellow"/>
        </w:rPr>
        <w:t>locked &lt;0x5d892948&gt;</w:t>
      </w:r>
      <w:r w:rsidRPr="00B1461F">
        <w:t xml:space="preserve"> (a java.net.SocksSocketImpl)</w:t>
      </w:r>
    </w:p>
    <w:p w:rsidR="004635BF" w:rsidRPr="00B1461F" w:rsidRDefault="004635BF" w:rsidP="00F471A5">
      <w:pPr>
        <w:pStyle w:val="ItemList"/>
      </w:pPr>
      <w:r w:rsidRPr="00B1461F">
        <w:t xml:space="preserve">        at java.net.ServerSocket.implAccept(ServerSocket.java:450)</w:t>
      </w:r>
    </w:p>
    <w:p w:rsidR="004635BF" w:rsidRPr="00B1461F" w:rsidRDefault="004635BF" w:rsidP="00F471A5">
      <w:pPr>
        <w:pStyle w:val="ItemList"/>
      </w:pPr>
      <w:r w:rsidRPr="00B1461F">
        <w:t xml:space="preserve">        at java.net.ServerSocket.accept(ServerSocket.java:421)</w:t>
      </w:r>
    </w:p>
    <w:p w:rsidR="004635BF" w:rsidRPr="00B1461F" w:rsidRDefault="004635BF" w:rsidP="00F471A5">
      <w:pPr>
        <w:pStyle w:val="ItemList"/>
      </w:pPr>
      <w:r w:rsidRPr="00B1461F">
        <w:t xml:space="preserve">        at sun.rmi.transport.tcp.TCPTransport.run(TCPTransport.java:340)</w:t>
      </w:r>
    </w:p>
    <w:p w:rsidR="004635BF" w:rsidRPr="00B1461F" w:rsidRDefault="004635BF" w:rsidP="00F471A5">
      <w:pPr>
        <w:pStyle w:val="ItemList"/>
      </w:pPr>
      <w:r w:rsidRPr="00B1461F">
        <w:t xml:space="preserve">        at java.lang.Thread.run(Thread.java:595)</w:t>
      </w:r>
    </w:p>
    <w:p w:rsidR="004635BF" w:rsidRDefault="00F471A5" w:rsidP="00F471A5">
      <w:r>
        <w:rPr>
          <w:rFonts w:hint="eastAsia"/>
        </w:rPr>
        <w:t>类型二：</w:t>
      </w:r>
    </w:p>
    <w:p w:rsidR="00F471A5" w:rsidRPr="00FD38B4" w:rsidRDefault="00F471A5" w:rsidP="00F471A5">
      <w:r w:rsidRPr="00FD38B4">
        <w:rPr>
          <w:rFonts w:hint="eastAsia"/>
        </w:rPr>
        <w:t>正在执行中的线程。</w:t>
      </w:r>
    </w:p>
    <w:p w:rsidR="00F471A5" w:rsidRPr="00FD38B4" w:rsidRDefault="00F471A5" w:rsidP="00F471A5">
      <w:pPr>
        <w:pStyle w:val="ItemList"/>
      </w:pPr>
      <w:r w:rsidRPr="00FD38B4">
        <w:t>"Thread-41" - Thread t@78   java.lang.Thread.State: RUNNABLE</w:t>
      </w:r>
    </w:p>
    <w:p w:rsidR="00F471A5" w:rsidRPr="00FD38B4" w:rsidRDefault="00F471A5" w:rsidP="00F471A5">
      <w:pPr>
        <w:pStyle w:val="ItemList"/>
      </w:pPr>
      <w:r w:rsidRPr="00FD38B4">
        <w:lastRenderedPageBreak/>
        <w:t xml:space="preserve">        at java.net.PlainSocketImpl.socketAccept(Native Method) </w:t>
      </w:r>
    </w:p>
    <w:p w:rsidR="00F471A5" w:rsidRPr="00FD38B4" w:rsidRDefault="00F471A5" w:rsidP="00F471A5">
      <w:pPr>
        <w:pStyle w:val="ItemList"/>
      </w:pPr>
      <w:r w:rsidRPr="00FD38B4">
        <w:t xml:space="preserve">       at java.net.PlainSocketImpl.accept(PlainSocketImpl.java:384)</w:t>
      </w:r>
    </w:p>
    <w:p w:rsidR="00F471A5" w:rsidRPr="00FD38B4" w:rsidRDefault="00F471A5" w:rsidP="00F471A5">
      <w:pPr>
        <w:pStyle w:val="ItemList"/>
      </w:pPr>
      <w:r w:rsidRPr="00FD38B4">
        <w:t xml:space="preserve">        at java.net.ServerSocket.implAccept(ServerSocket.java:450)</w:t>
      </w:r>
    </w:p>
    <w:p w:rsidR="00F471A5" w:rsidRPr="00FD38B4" w:rsidRDefault="00F471A5" w:rsidP="00F471A5">
      <w:pPr>
        <w:pStyle w:val="ItemList"/>
      </w:pPr>
      <w:r w:rsidRPr="00FD38B4">
        <w:t xml:space="preserve">        at java.net.ServerSocket.accept(ServerSocket.java:421)</w:t>
      </w:r>
    </w:p>
    <w:p w:rsidR="00F471A5" w:rsidRPr="00FD38B4" w:rsidRDefault="00F471A5" w:rsidP="00F471A5">
      <w:pPr>
        <w:pStyle w:val="ItemList"/>
      </w:pPr>
      <w:r w:rsidRPr="00FD38B4">
        <w:t xml:space="preserve">        at com.</w:t>
      </w:r>
      <w:r w:rsidR="00747FB6">
        <w:t>xxx</w:t>
      </w:r>
      <w:r w:rsidRPr="00FD38B4">
        <w:t>.oss.workflow.wes.util.WFSocketServer$ServerStarter.run(WFSocketServer.java:156)</w:t>
      </w:r>
    </w:p>
    <w:p w:rsidR="00F471A5" w:rsidRPr="00F471A5" w:rsidRDefault="00F471A5" w:rsidP="00F471A5"/>
    <w:p w:rsidR="004635BF" w:rsidRPr="00B1461F" w:rsidRDefault="004635BF" w:rsidP="004635BF">
      <w:pPr>
        <w:pStyle w:val="3"/>
      </w:pPr>
      <w:bookmarkStart w:id="8" w:name="_Toc382659496"/>
      <w:r w:rsidRPr="00B1461F">
        <w:t>Wait to</w:t>
      </w:r>
      <w:r w:rsidRPr="00B1461F">
        <w:t>状态</w:t>
      </w:r>
      <w:bookmarkEnd w:id="8"/>
    </w:p>
    <w:p w:rsidR="004635BF" w:rsidRPr="00B1461F" w:rsidRDefault="004635BF" w:rsidP="004635BF">
      <w:r w:rsidRPr="00B1461F">
        <w:tab/>
        <w:t xml:space="preserve">waiting to lock </w:t>
      </w:r>
      <w:r w:rsidRPr="00B1461F">
        <w:rPr>
          <w:rFonts w:hint="eastAsia"/>
        </w:rPr>
        <w:t>表示该锁正在被别的线程使用，并且那个线程不是</w:t>
      </w:r>
      <w:r w:rsidRPr="00B1461F">
        <w:t xml:space="preserve">Wait on </w:t>
      </w:r>
      <w:r w:rsidRPr="00B1461F">
        <w:rPr>
          <w:rFonts w:hint="eastAsia"/>
        </w:rPr>
        <w:t>状态。</w:t>
      </w:r>
    </w:p>
    <w:p w:rsidR="004635BF" w:rsidRPr="00B1461F" w:rsidRDefault="004635BF" w:rsidP="004635BF">
      <w:r w:rsidRPr="00B1461F">
        <w:tab/>
      </w:r>
      <w:r w:rsidRPr="00B1461F">
        <w:t>由于在等待锁被释放，当前线程实际是处于被阻塞状态。</w:t>
      </w:r>
    </w:p>
    <w:p w:rsidR="004635BF" w:rsidRPr="00B1461F" w:rsidRDefault="004635BF" w:rsidP="00F471A5">
      <w:pPr>
        <w:pStyle w:val="ItemList"/>
      </w:pPr>
      <w:r w:rsidRPr="00B1461F">
        <w:t>"smpp02</w:t>
      </w:r>
      <w:proofErr w:type="gramStart"/>
      <w:r w:rsidRPr="00B1461F">
        <w:t>:Sender</w:t>
      </w:r>
      <w:proofErr w:type="gramEnd"/>
      <w:r w:rsidRPr="00B1461F">
        <w:t>-108" daemon prio=5 tid=0x59a751a0 nid=0x13fc waiting for monitor entry [6066f000..6066fd88]</w:t>
      </w:r>
    </w:p>
    <w:p w:rsidR="004635BF" w:rsidRPr="00B1461F" w:rsidRDefault="004635BF" w:rsidP="00F471A5">
      <w:pPr>
        <w:pStyle w:val="ItemList"/>
      </w:pPr>
      <w:r w:rsidRPr="00B1461F">
        <w:tab/>
        <w:t>at org.apache.log4j.Category.callAppenders(Category.java:185)</w:t>
      </w:r>
    </w:p>
    <w:p w:rsidR="004635BF" w:rsidRPr="00B1461F" w:rsidRDefault="004635BF" w:rsidP="00F471A5">
      <w:pPr>
        <w:pStyle w:val="ItemList"/>
      </w:pPr>
      <w:r w:rsidRPr="00B1461F">
        <w:tab/>
        <w:t xml:space="preserve">- </w:t>
      </w:r>
      <w:r w:rsidRPr="0081752A">
        <w:rPr>
          <w:color w:val="FF0000"/>
          <w:highlight w:val="yellow"/>
        </w:rPr>
        <w:t>waiting to lock &lt;0x14fdfe98&gt;</w:t>
      </w:r>
      <w:r w:rsidRPr="00B1461F">
        <w:t xml:space="preserve"> (a org.apache.log4j.spi.RootCategory)</w:t>
      </w:r>
    </w:p>
    <w:p w:rsidR="004635BF" w:rsidRPr="00B1461F" w:rsidRDefault="004635BF" w:rsidP="00F471A5">
      <w:pPr>
        <w:pStyle w:val="ItemList"/>
      </w:pPr>
      <w:r w:rsidRPr="00B1461F">
        <w:tab/>
        <w:t>at org.apache.log4j.Category.forcedLog(Category.java:372)</w:t>
      </w:r>
    </w:p>
    <w:p w:rsidR="004635BF" w:rsidRPr="00B1461F" w:rsidRDefault="004635BF" w:rsidP="00F471A5">
      <w:pPr>
        <w:pStyle w:val="ItemList"/>
      </w:pPr>
      <w:r w:rsidRPr="00B1461F">
        <w:tab/>
        <w:t>at org.apache.log4j.Category.log(Category.java:864)</w:t>
      </w:r>
    </w:p>
    <w:p w:rsidR="004635BF" w:rsidRPr="00B1461F" w:rsidRDefault="004635BF" w:rsidP="00F471A5">
      <w:pPr>
        <w:pStyle w:val="ItemList"/>
      </w:pPr>
      <w:r w:rsidRPr="00B1461F">
        <w:tab/>
        <w:t>at org.apache.commons.logging.impl.Log4JLogger.debug(Log4JLogger.java:137)</w:t>
      </w:r>
    </w:p>
    <w:p w:rsidR="004635BF" w:rsidRPr="00B1461F" w:rsidRDefault="004635BF" w:rsidP="00F471A5">
      <w:pPr>
        <w:pStyle w:val="ItemList"/>
      </w:pPr>
      <w:r w:rsidRPr="00B1461F">
        <w:tab/>
        <w:t>at com.</w:t>
      </w:r>
      <w:r w:rsidR="00747FB6">
        <w:t>xxx</w:t>
      </w:r>
      <w:r w:rsidRPr="00B1461F">
        <w:t>.uniportal.comm.base.server.AbstractHandler.send(AbstractHandler.java:407)</w:t>
      </w:r>
    </w:p>
    <w:p w:rsidR="004635BF" w:rsidRPr="00B1461F" w:rsidRDefault="004635BF" w:rsidP="00F471A5">
      <w:pPr>
        <w:pStyle w:val="ItemList"/>
      </w:pPr>
      <w:r w:rsidRPr="00B1461F">
        <w:tab/>
        <w:t>at com.</w:t>
      </w:r>
      <w:r w:rsidR="00747FB6">
        <w:t>xxx</w:t>
      </w:r>
      <w:r w:rsidRPr="00B1461F">
        <w:t>.tellin.usr.uc.sendmessage.UCSMPPTransaction.send(UCSMPPTransaction.java:102)</w:t>
      </w:r>
    </w:p>
    <w:p w:rsidR="004635BF" w:rsidRPr="00B1461F" w:rsidRDefault="004635BF" w:rsidP="00F471A5">
      <w:pPr>
        <w:pStyle w:val="ItemList"/>
      </w:pPr>
      <w:r w:rsidRPr="00B1461F">
        <w:tab/>
        <w:t>at com.</w:t>
      </w:r>
      <w:r w:rsidR="00747FB6">
        <w:t>xxx</w:t>
      </w:r>
      <w:r w:rsidRPr="00B1461F">
        <w:t>.tellin.usr.uc.sendmessage.UCServerProxy.synSend(UCServerProxy.java:134)</w:t>
      </w:r>
    </w:p>
    <w:p w:rsidR="004635BF" w:rsidRPr="00B1461F" w:rsidRDefault="004635BF" w:rsidP="00F471A5">
      <w:pPr>
        <w:pStyle w:val="ItemList"/>
      </w:pPr>
      <w:r w:rsidRPr="00B1461F">
        <w:tab/>
        <w:t>at com.</w:t>
      </w:r>
      <w:r w:rsidR="00747FB6">
        <w:t>xxx</w:t>
      </w:r>
      <w:r w:rsidRPr="00B1461F">
        <w:t>.uniportal.comm.base.proxy.SendWorker.run(AbstractProxy.java:666)</w:t>
      </w:r>
    </w:p>
    <w:p w:rsidR="004635BF" w:rsidRPr="00B1461F" w:rsidRDefault="004635BF" w:rsidP="00F471A5">
      <w:pPr>
        <w:pStyle w:val="ItemList"/>
      </w:pPr>
      <w:r w:rsidRPr="00B1461F">
        <w:tab/>
        <w:t>at com.</w:t>
      </w:r>
      <w:r w:rsidR="00747FB6">
        <w:t>xxx</w:t>
      </w:r>
      <w:r w:rsidRPr="00B1461F">
        <w:t>.uniportal.utilities.concurrent.PooledExecutor$Worker.run(PooledExecutor.java:748)</w:t>
      </w:r>
    </w:p>
    <w:p w:rsidR="004635BF" w:rsidRPr="00B1461F" w:rsidRDefault="004635BF" w:rsidP="00F471A5">
      <w:pPr>
        <w:pStyle w:val="ItemList"/>
      </w:pPr>
      <w:r w:rsidRPr="00B1461F">
        <w:tab/>
        <w:t>at java.lang.Thread.run(Thread.java:534)</w:t>
      </w:r>
    </w:p>
    <w:p w:rsidR="004635BF" w:rsidRDefault="004635BF" w:rsidP="004635BF"/>
    <w:p w:rsidR="004635BF" w:rsidRPr="00B1461F" w:rsidRDefault="004635BF" w:rsidP="004635BF">
      <w:pPr>
        <w:pStyle w:val="3"/>
      </w:pPr>
      <w:bookmarkStart w:id="9" w:name="_Toc382659497"/>
      <w:r w:rsidRPr="00B1461F">
        <w:t>Wait on</w:t>
      </w:r>
      <w:r w:rsidRPr="00B1461F">
        <w:t>状态</w:t>
      </w:r>
      <w:bookmarkEnd w:id="9"/>
    </w:p>
    <w:p w:rsidR="004635BF" w:rsidRPr="00B1461F" w:rsidRDefault="004635BF" w:rsidP="004635BF">
      <w:r w:rsidRPr="00B1461F">
        <w:tab/>
        <w:t>waiting on</w:t>
      </w:r>
      <w:r w:rsidRPr="00B1461F">
        <w:rPr>
          <w:rFonts w:hint="eastAsia"/>
        </w:rPr>
        <w:t xml:space="preserve">　和　</w:t>
      </w:r>
      <w:r w:rsidRPr="00B1461F">
        <w:t>locked(</w:t>
      </w:r>
      <w:r w:rsidRPr="00B1461F">
        <w:rPr>
          <w:rFonts w:hint="eastAsia"/>
        </w:rPr>
        <w:t>成对出现）</w:t>
      </w:r>
    </w:p>
    <w:p w:rsidR="004635BF" w:rsidRPr="00B1461F" w:rsidRDefault="004635BF" w:rsidP="004635BF">
      <w:r w:rsidRPr="00B1461F">
        <w:tab/>
      </w:r>
      <w:r w:rsidRPr="00B1461F">
        <w:t>线程已经获得并锁定所需要的对象。</w:t>
      </w:r>
    </w:p>
    <w:p w:rsidR="004635BF" w:rsidRPr="00B1461F" w:rsidRDefault="004635BF" w:rsidP="004635BF">
      <w:r w:rsidRPr="00B1461F">
        <w:tab/>
      </w:r>
      <w:r w:rsidRPr="00B1461F">
        <w:t>正在拿着这个锁等待。</w:t>
      </w:r>
    </w:p>
    <w:p w:rsidR="004635BF" w:rsidRPr="00B1461F" w:rsidRDefault="004635BF" w:rsidP="004635BF">
      <w:r w:rsidRPr="00B1461F">
        <w:tab/>
      </w:r>
      <w:r w:rsidRPr="00B1461F">
        <w:t>如果其它线程需要，随时可以释放这个锁。</w:t>
      </w:r>
    </w:p>
    <w:p w:rsidR="004635BF" w:rsidRPr="00B1461F" w:rsidRDefault="004635BF" w:rsidP="004635BF">
      <w:r w:rsidRPr="00B1461F">
        <w:rPr>
          <w:rFonts w:hint="eastAsia"/>
        </w:rPr>
        <w:t>大部分闲置的端口监听线程就处于这个状态：</w:t>
      </w:r>
    </w:p>
    <w:p w:rsidR="004635BF" w:rsidRPr="00B1461F" w:rsidRDefault="004635BF" w:rsidP="00F471A5">
      <w:pPr>
        <w:pStyle w:val="ItemList"/>
      </w:pPr>
      <w:r w:rsidRPr="00B1461F">
        <w:t xml:space="preserve">"http-0.0.0.0-27443-Processor4" daemon prio=5 tid=0x599a7520 nid=0x1858 in </w:t>
      </w:r>
      <w:proofErr w:type="gramStart"/>
      <w:r w:rsidRPr="00B1461F">
        <w:t>Object.wait(</w:t>
      </w:r>
      <w:proofErr w:type="gramEnd"/>
      <w:r w:rsidRPr="00B1461F">
        <w:t>) [5c9ef000..5c9efd88]</w:t>
      </w:r>
    </w:p>
    <w:p w:rsidR="004635BF" w:rsidRPr="00B1461F" w:rsidRDefault="004635BF" w:rsidP="00F471A5">
      <w:pPr>
        <w:pStyle w:val="ItemList"/>
      </w:pPr>
      <w:r w:rsidRPr="00B1461F">
        <w:tab/>
        <w:t>at java.lang.Object.wait(Native Method)</w:t>
      </w:r>
    </w:p>
    <w:p w:rsidR="004635BF" w:rsidRPr="00B1461F" w:rsidRDefault="004635BF" w:rsidP="00F471A5">
      <w:pPr>
        <w:pStyle w:val="ItemList"/>
      </w:pPr>
      <w:r w:rsidRPr="00B1461F">
        <w:lastRenderedPageBreak/>
        <w:tab/>
        <w:t xml:space="preserve">- </w:t>
      </w:r>
      <w:r w:rsidRPr="00B1461F">
        <w:rPr>
          <w:color w:val="FF0000"/>
          <w:highlight w:val="yellow"/>
        </w:rPr>
        <w:t>waiting on &lt;0x1693d2f8&gt;</w:t>
      </w:r>
      <w:r w:rsidRPr="00B1461F">
        <w:t xml:space="preserve"> (a org.apache.tomcat.util.threads.ThreadPool$ControlRunnable)</w:t>
      </w:r>
    </w:p>
    <w:p w:rsidR="004635BF" w:rsidRPr="00B1461F" w:rsidRDefault="004635BF" w:rsidP="00F471A5">
      <w:pPr>
        <w:pStyle w:val="ItemList"/>
      </w:pPr>
      <w:r w:rsidRPr="00B1461F">
        <w:tab/>
        <w:t>at java.lang.Object.wait(Object.java:429)</w:t>
      </w:r>
    </w:p>
    <w:p w:rsidR="004635BF" w:rsidRPr="00B1461F" w:rsidRDefault="004635BF" w:rsidP="00F471A5">
      <w:pPr>
        <w:pStyle w:val="ItemList"/>
      </w:pPr>
      <w:r w:rsidRPr="00B1461F">
        <w:tab/>
        <w:t>at org.apache.tomcat.util.threads.ThreadPool$ControlRunnable.run(ThreadPool.java:655)</w:t>
      </w:r>
    </w:p>
    <w:p w:rsidR="004635BF" w:rsidRPr="00B1461F" w:rsidRDefault="004635BF" w:rsidP="00F471A5">
      <w:pPr>
        <w:pStyle w:val="ItemList"/>
      </w:pPr>
      <w:r w:rsidRPr="00B1461F">
        <w:tab/>
        <w:t>-</w:t>
      </w:r>
      <w:r w:rsidRPr="00B1461F">
        <w:rPr>
          <w:color w:val="FF0000"/>
        </w:rPr>
        <w:t xml:space="preserve"> </w:t>
      </w:r>
      <w:r w:rsidRPr="00B1461F">
        <w:rPr>
          <w:color w:val="FF0000"/>
          <w:highlight w:val="yellow"/>
        </w:rPr>
        <w:t>locked &lt;0x1693d2f8&gt;</w:t>
      </w:r>
      <w:r w:rsidRPr="00B1461F">
        <w:t xml:space="preserve"> (a org.apache.tomcat.util.threads.ThreadPool$ControlRunnable)</w:t>
      </w:r>
    </w:p>
    <w:p w:rsidR="004635BF" w:rsidRPr="00B1461F" w:rsidRDefault="004635BF" w:rsidP="00F471A5">
      <w:pPr>
        <w:pStyle w:val="ItemList"/>
      </w:pPr>
      <w:r w:rsidRPr="00B1461F">
        <w:tab/>
        <w:t>at java.lang.Thread.run(Thread.java:534)</w:t>
      </w:r>
    </w:p>
    <w:p w:rsidR="004635BF" w:rsidRPr="00B1461F" w:rsidRDefault="004635BF" w:rsidP="004635BF"/>
    <w:p w:rsidR="004635BF" w:rsidRPr="0081752A" w:rsidRDefault="004635BF" w:rsidP="004635BF">
      <w:pPr>
        <w:pStyle w:val="3"/>
      </w:pPr>
      <w:bookmarkStart w:id="10" w:name="_Toc382659498"/>
      <w:r w:rsidRPr="0081752A">
        <w:t>Sleep</w:t>
      </w:r>
      <w:r w:rsidRPr="0081752A">
        <w:t>状态</w:t>
      </w:r>
      <w:bookmarkEnd w:id="10"/>
    </w:p>
    <w:p w:rsidR="004635BF" w:rsidRPr="0081752A" w:rsidRDefault="004635BF" w:rsidP="004635BF">
      <w:r w:rsidRPr="0081752A">
        <w:tab/>
      </w:r>
      <w:proofErr w:type="gramStart"/>
      <w:r w:rsidRPr="0081752A">
        <w:t>waiting</w:t>
      </w:r>
      <w:proofErr w:type="gramEnd"/>
      <w:r w:rsidRPr="0081752A">
        <w:t xml:space="preserve"> on condition</w:t>
      </w:r>
    </w:p>
    <w:p w:rsidR="004635BF" w:rsidRPr="0081752A" w:rsidRDefault="004635BF" w:rsidP="004635BF">
      <w:r w:rsidRPr="0081752A">
        <w:tab/>
      </w:r>
      <w:r w:rsidRPr="0081752A">
        <w:rPr>
          <w:rFonts w:hint="eastAsia"/>
        </w:rPr>
        <w:t>因为某个条件而产生的等待。</w:t>
      </w:r>
    </w:p>
    <w:p w:rsidR="004635BF" w:rsidRPr="0081752A" w:rsidRDefault="004635BF" w:rsidP="004635BF">
      <w:r w:rsidRPr="0081752A">
        <w:tab/>
      </w:r>
      <w:proofErr w:type="gramStart"/>
      <w:r w:rsidRPr="0081752A">
        <w:t>同锁操作</w:t>
      </w:r>
      <w:proofErr w:type="gramEnd"/>
      <w:r w:rsidRPr="0081752A">
        <w:t>无关。</w:t>
      </w:r>
      <w:r w:rsidRPr="0081752A">
        <w:t xml:space="preserve"> </w:t>
      </w:r>
    </w:p>
    <w:p w:rsidR="004635BF" w:rsidRPr="0081752A" w:rsidRDefault="004635BF" w:rsidP="00F471A5">
      <w:pPr>
        <w:pStyle w:val="ItemList"/>
      </w:pPr>
      <w:r w:rsidRPr="0081752A">
        <w:t xml:space="preserve">"JonasClock" daemon prio=1 tid=0x08290040 nid=0xde1 </w:t>
      </w:r>
      <w:r w:rsidRPr="0081752A">
        <w:rPr>
          <w:color w:val="FF0000"/>
          <w:highlight w:val="yellow"/>
        </w:rPr>
        <w:t>waiting on condition</w:t>
      </w:r>
      <w:r w:rsidRPr="0081752A">
        <w:t xml:space="preserve"> [0xa3481000</w:t>
      </w:r>
      <w:proofErr w:type="gramStart"/>
      <w:r w:rsidRPr="0081752A">
        <w:t>..</w:t>
      </w:r>
      <w:proofErr w:type="gramEnd"/>
      <w:r w:rsidRPr="0081752A">
        <w:t>0xa3482020]</w:t>
      </w:r>
    </w:p>
    <w:p w:rsidR="004635BF" w:rsidRPr="0081752A" w:rsidRDefault="004635BF" w:rsidP="00F471A5">
      <w:pPr>
        <w:pStyle w:val="ItemList"/>
      </w:pPr>
      <w:r w:rsidRPr="0081752A">
        <w:t xml:space="preserve">        at java.lang.Thread.sleep(Native Method)</w:t>
      </w:r>
    </w:p>
    <w:p w:rsidR="004635BF" w:rsidRPr="0081752A" w:rsidRDefault="004635BF" w:rsidP="00F471A5">
      <w:pPr>
        <w:pStyle w:val="ItemList"/>
      </w:pPr>
      <w:r w:rsidRPr="0081752A">
        <w:t xml:space="preserve">        at org.objectweb.jotm.TimerManager.clock(TimerManager.java:165)</w:t>
      </w:r>
    </w:p>
    <w:p w:rsidR="004635BF" w:rsidRPr="0081752A" w:rsidRDefault="004635BF" w:rsidP="00F471A5">
      <w:pPr>
        <w:pStyle w:val="ItemList"/>
      </w:pPr>
      <w:r w:rsidRPr="0081752A">
        <w:t xml:space="preserve">        at org.objectweb.jotm.Clock.run(TimerManager.java:63)</w:t>
      </w:r>
    </w:p>
    <w:p w:rsidR="004635BF" w:rsidRDefault="004635BF" w:rsidP="004635BF"/>
    <w:p w:rsidR="004635BF" w:rsidRPr="00FD38B4" w:rsidRDefault="004635BF" w:rsidP="004635BF">
      <w:pPr>
        <w:pStyle w:val="3"/>
      </w:pPr>
      <w:bookmarkStart w:id="11" w:name="_Toc382659499"/>
      <w:r w:rsidRPr="00FD38B4">
        <w:t>Blocked</w:t>
      </w:r>
      <w:r>
        <w:t>状态</w:t>
      </w:r>
      <w:bookmarkEnd w:id="11"/>
    </w:p>
    <w:p w:rsidR="004635BF" w:rsidRPr="00FD38B4" w:rsidRDefault="004635BF" w:rsidP="004635BF">
      <w:r w:rsidRPr="00FD38B4">
        <w:tab/>
      </w:r>
      <w:r w:rsidRPr="00FD38B4">
        <w:t>因为等待某个</w:t>
      </w:r>
      <w:proofErr w:type="gramStart"/>
      <w:r w:rsidRPr="00FD38B4">
        <w:t>锁对象</w:t>
      </w:r>
      <w:proofErr w:type="gramEnd"/>
      <w:r w:rsidRPr="00FD38B4">
        <w:t>而被阻塞。</w:t>
      </w:r>
    </w:p>
    <w:p w:rsidR="004635BF" w:rsidRPr="00FD38B4" w:rsidRDefault="004635BF" w:rsidP="00F471A5">
      <w:pPr>
        <w:pStyle w:val="ItemList"/>
      </w:pPr>
      <w:r w:rsidRPr="00FD38B4">
        <w:t>"Thread-1" prio=6 tid=0x02b6ac00 nid=0xda4 waiting for monitor entry [0x02ebf000</w:t>
      </w:r>
      <w:proofErr w:type="gramStart"/>
      <w:r w:rsidRPr="00FD38B4">
        <w:t>..</w:t>
      </w:r>
      <w:proofErr w:type="gramEnd"/>
      <w:r w:rsidRPr="00FD38B4">
        <w:t xml:space="preserve">0x02ebfb14]   </w:t>
      </w:r>
      <w:r w:rsidRPr="00FD38B4">
        <w:rPr>
          <w:b/>
          <w:bCs/>
          <w:color w:val="FF0000"/>
          <w:highlight w:val="yellow"/>
        </w:rPr>
        <w:t>java.lang.Thread.State: BLOCKED</w:t>
      </w:r>
      <w:r w:rsidRPr="00FD38B4">
        <w:rPr>
          <w:color w:val="FF0000"/>
        </w:rPr>
        <w:t xml:space="preserve"> </w:t>
      </w:r>
      <w:r w:rsidRPr="00FD38B4">
        <w:t xml:space="preserve">(on object </w:t>
      </w:r>
      <w:r w:rsidRPr="00FD38B4">
        <w:rPr>
          <w:b/>
          <w:bCs/>
        </w:rPr>
        <w:t>monitor</w:t>
      </w:r>
      <w:r w:rsidRPr="00FD38B4">
        <w:t>)</w:t>
      </w:r>
      <w:r w:rsidRPr="00FD38B4">
        <w:tab/>
      </w:r>
    </w:p>
    <w:p w:rsidR="004635BF" w:rsidRPr="00FD38B4" w:rsidRDefault="004635BF" w:rsidP="00F471A5">
      <w:pPr>
        <w:pStyle w:val="ItemList"/>
      </w:pPr>
      <w:r w:rsidRPr="00FD38B4">
        <w:t>at com.fox.pandora.DeadLockThreadTwo.run(DeadLockThread.java:44)</w:t>
      </w:r>
      <w:r w:rsidRPr="00FD38B4">
        <w:tab/>
      </w:r>
    </w:p>
    <w:p w:rsidR="004635BF" w:rsidRDefault="004635BF" w:rsidP="00F471A5">
      <w:pPr>
        <w:pStyle w:val="ItemList"/>
      </w:pPr>
      <w:r w:rsidRPr="00FD38B4">
        <w:t>waiting to lock &lt;0x22a26e38&gt; (a java.lang.Object)</w:t>
      </w:r>
    </w:p>
    <w:p w:rsidR="004635BF" w:rsidRPr="00FD38B4" w:rsidRDefault="004635BF" w:rsidP="004635BF">
      <w:pPr>
        <w:pStyle w:val="3"/>
      </w:pPr>
      <w:bookmarkStart w:id="12" w:name="_Toc382659500"/>
      <w:r w:rsidRPr="00FD38B4">
        <w:t>Waiting</w:t>
      </w:r>
      <w:r>
        <w:t>状态</w:t>
      </w:r>
      <w:bookmarkEnd w:id="12"/>
    </w:p>
    <w:p w:rsidR="004635BF" w:rsidRPr="00FD38B4" w:rsidRDefault="004635BF" w:rsidP="004635BF">
      <w:r w:rsidRPr="00FD38B4">
        <w:tab/>
      </w:r>
      <w:r w:rsidRPr="00FD38B4">
        <w:rPr>
          <w:rFonts w:hint="eastAsia"/>
        </w:rPr>
        <w:t>正在处于空闲等待状态的线程。</w:t>
      </w:r>
    </w:p>
    <w:p w:rsidR="004635BF" w:rsidRPr="00FD38B4" w:rsidRDefault="004635BF" w:rsidP="00F471A5">
      <w:pPr>
        <w:pStyle w:val="ItemList"/>
      </w:pPr>
      <w:r w:rsidRPr="00FD38B4">
        <w:t xml:space="preserve">"http-8080-Processor150" - Thread t@256   </w:t>
      </w:r>
      <w:r w:rsidRPr="00FD38B4">
        <w:rPr>
          <w:b/>
          <w:bCs/>
        </w:rPr>
        <w:t>java.lang.Thread.State: WAITING on</w:t>
      </w:r>
      <w:r w:rsidRPr="00FD38B4">
        <w:t xml:space="preserve"> </w:t>
      </w:r>
      <w:hyperlink r:id="rId26" w:history="1">
        <w:r w:rsidRPr="00FD38B4">
          <w:rPr>
            <w:rStyle w:val="ac"/>
          </w:rPr>
          <w:t>org.apache.tomcat.util.threads.ThreadPool$ControlRunnable@2ce7cd</w:t>
        </w:r>
      </w:hyperlink>
      <w:r w:rsidRPr="00FD38B4">
        <w:t xml:space="preserve"> </w:t>
      </w:r>
    </w:p>
    <w:p w:rsidR="004635BF" w:rsidRDefault="004635BF" w:rsidP="00F471A5">
      <w:pPr>
        <w:pStyle w:val="ItemList"/>
      </w:pPr>
      <w:r w:rsidRPr="00FD38B4">
        <w:t xml:space="preserve">        at java.lang.Object.wait(Native Method) </w:t>
      </w:r>
    </w:p>
    <w:p w:rsidR="004635BF" w:rsidRPr="00FD38B4" w:rsidRDefault="004635BF" w:rsidP="00F471A5">
      <w:pPr>
        <w:pStyle w:val="ItemList"/>
      </w:pPr>
      <w:r w:rsidRPr="00FD38B4">
        <w:t>at java.lang.Object.wait(Object.java:474)</w:t>
      </w:r>
    </w:p>
    <w:p w:rsidR="004635BF" w:rsidRPr="00FD38B4" w:rsidRDefault="004635BF" w:rsidP="00F471A5">
      <w:pPr>
        <w:pStyle w:val="ItemList"/>
      </w:pPr>
      <w:r w:rsidRPr="00FD38B4">
        <w:t xml:space="preserve">        at org.apache.tomcat.util.threads.ThreadPool$ControlRunnable.run(ThreadPool.java:657)</w:t>
      </w:r>
    </w:p>
    <w:p w:rsidR="004635BF" w:rsidRPr="00FD38B4" w:rsidRDefault="004635BF" w:rsidP="00F471A5">
      <w:pPr>
        <w:pStyle w:val="ItemList"/>
      </w:pPr>
      <w:r w:rsidRPr="00FD38B4">
        <w:t xml:space="preserve">        at java.lang.Thread.run(Thread.java:595)</w:t>
      </w:r>
    </w:p>
    <w:p w:rsidR="004635BF" w:rsidRDefault="004635BF" w:rsidP="004635BF"/>
    <w:p w:rsidR="004635BF" w:rsidRPr="00FD38B4" w:rsidRDefault="004635BF" w:rsidP="004635BF">
      <w:pPr>
        <w:pStyle w:val="3"/>
      </w:pPr>
      <w:bookmarkStart w:id="13" w:name="_Toc382659501"/>
      <w:r w:rsidRPr="00FD38B4">
        <w:lastRenderedPageBreak/>
        <w:t>TIMED_WAITING</w:t>
      </w:r>
      <w:r>
        <w:t xml:space="preserve"> </w:t>
      </w:r>
      <w:r>
        <w:t>状态</w:t>
      </w:r>
      <w:bookmarkEnd w:id="13"/>
    </w:p>
    <w:p w:rsidR="004635BF" w:rsidRPr="00FD38B4" w:rsidRDefault="004635BF" w:rsidP="00F471A5">
      <w:pPr>
        <w:pStyle w:val="ItemList"/>
      </w:pPr>
      <w:r w:rsidRPr="00FD38B4">
        <w:tab/>
      </w:r>
      <w:r w:rsidRPr="00FD38B4">
        <w:rPr>
          <w:rFonts w:hint="eastAsia"/>
        </w:rPr>
        <w:t>由</w:t>
      </w:r>
      <w:r w:rsidRPr="00FD38B4">
        <w:t>Object.wait(int)</w:t>
      </w:r>
      <w:r w:rsidRPr="00FD38B4">
        <w:rPr>
          <w:rFonts w:hint="eastAsia"/>
        </w:rPr>
        <w:t>，</w:t>
      </w:r>
      <w:r w:rsidRPr="00FD38B4">
        <w:t>Thread.sleep()</w:t>
      </w:r>
      <w:r w:rsidRPr="00FD38B4">
        <w:rPr>
          <w:rFonts w:hint="eastAsia"/>
        </w:rPr>
        <w:t>等方法引起的等待。</w:t>
      </w:r>
    </w:p>
    <w:p w:rsidR="00F471A5" w:rsidRDefault="004635BF" w:rsidP="00F471A5">
      <w:pPr>
        <w:pStyle w:val="ItemList"/>
      </w:pPr>
      <w:r w:rsidRPr="00FD38B4">
        <w:t xml:space="preserve">"JMX server connection timeout 1473" - Thread t@1473   java.lang.Thread.State: TIMED_WAITING on [I@19f9cde        </w:t>
      </w:r>
    </w:p>
    <w:p w:rsidR="00F471A5" w:rsidRDefault="004635BF" w:rsidP="00F471A5">
      <w:pPr>
        <w:pStyle w:val="ItemList"/>
      </w:pPr>
      <w:r w:rsidRPr="00FD38B4">
        <w:t xml:space="preserve">at java.lang.Object.wait(Native Method)        </w:t>
      </w:r>
    </w:p>
    <w:p w:rsidR="00F471A5" w:rsidRDefault="004635BF" w:rsidP="00F471A5">
      <w:pPr>
        <w:pStyle w:val="ItemList"/>
      </w:pPr>
      <w:r w:rsidRPr="00FD38B4">
        <w:t xml:space="preserve">at com.sun.jmx.remote.internal.ServerCommunicatorAdmin$Timeout.run(ServerCommunicatorAdmin.java:150)        </w:t>
      </w:r>
    </w:p>
    <w:p w:rsidR="004635BF" w:rsidRPr="00FD38B4" w:rsidRDefault="004635BF" w:rsidP="00F471A5">
      <w:pPr>
        <w:pStyle w:val="ItemList"/>
      </w:pPr>
      <w:r w:rsidRPr="00FD38B4">
        <w:t>at java.lang.Thread.run(Thread.java:595)</w:t>
      </w:r>
    </w:p>
    <w:p w:rsidR="00F471A5" w:rsidRDefault="004635BF" w:rsidP="00F471A5">
      <w:pPr>
        <w:pStyle w:val="ItemList"/>
      </w:pPr>
      <w:r w:rsidRPr="00FD38B4">
        <w:t xml:space="preserve">"Timer-1" - Thread t@21   java.lang.Thread.State: TIMED_WAITING on java.util.TaskQueue@15a498        </w:t>
      </w:r>
    </w:p>
    <w:p w:rsidR="00F471A5" w:rsidRDefault="004635BF" w:rsidP="00F471A5">
      <w:pPr>
        <w:pStyle w:val="ItemList"/>
      </w:pPr>
      <w:r w:rsidRPr="00FD38B4">
        <w:t xml:space="preserve">at java.lang.Object.wait(Native Method)        </w:t>
      </w:r>
    </w:p>
    <w:p w:rsidR="00F471A5" w:rsidRDefault="004635BF" w:rsidP="00F471A5">
      <w:pPr>
        <w:pStyle w:val="ItemList"/>
      </w:pPr>
      <w:r w:rsidRPr="00FD38B4">
        <w:t xml:space="preserve">at java.util.TimerThread.mainLoop(Timer.java:509)        </w:t>
      </w:r>
    </w:p>
    <w:p w:rsidR="004635BF" w:rsidRPr="00FD38B4" w:rsidRDefault="004635BF" w:rsidP="00F471A5">
      <w:pPr>
        <w:pStyle w:val="ItemList"/>
      </w:pPr>
      <w:r w:rsidRPr="00FD38B4">
        <w:t>at java.util.TimerThread.run(Timer.java:462)</w:t>
      </w:r>
    </w:p>
    <w:p w:rsidR="004635BF" w:rsidRDefault="004635BF" w:rsidP="004635BF">
      <w:pPr>
        <w:pStyle w:val="3"/>
      </w:pPr>
      <w:bookmarkStart w:id="14" w:name="_Toc382659502"/>
      <w:r>
        <w:t>死锁</w:t>
      </w:r>
      <w:bookmarkEnd w:id="14"/>
    </w:p>
    <w:p w:rsidR="004635BF" w:rsidRPr="000B327D" w:rsidRDefault="004635BF" w:rsidP="004635BF">
      <w:r w:rsidRPr="000B327D">
        <w:t>Kill -3</w:t>
      </w:r>
      <w:r w:rsidRPr="000B327D">
        <w:rPr>
          <w:rFonts w:hint="eastAsia"/>
        </w:rPr>
        <w:t>产生</w:t>
      </w:r>
      <w:r w:rsidRPr="000B327D">
        <w:t>javacore</w:t>
      </w:r>
      <w:r w:rsidRPr="000B327D">
        <w:rPr>
          <w:rFonts w:hint="eastAsia"/>
        </w:rPr>
        <w:t>的同时，也会自动进行死锁的检测：</w:t>
      </w:r>
    </w:p>
    <w:p w:rsidR="004635BF" w:rsidRPr="000B327D" w:rsidRDefault="004635BF" w:rsidP="004635BF">
      <w:r w:rsidRPr="000B327D">
        <w:t>Found one Java-level deadlock:</w:t>
      </w:r>
    </w:p>
    <w:p w:rsidR="004635BF" w:rsidRPr="000B327D" w:rsidRDefault="004635BF" w:rsidP="004635BF"/>
    <w:p w:rsidR="004635BF" w:rsidRPr="003B04DA" w:rsidRDefault="004635BF" w:rsidP="004635BF">
      <w:r w:rsidRPr="003B04DA">
        <w:t>"Thread-1":</w:t>
      </w:r>
    </w:p>
    <w:p w:rsidR="004635BF" w:rsidRPr="003B04DA" w:rsidRDefault="004635BF" w:rsidP="004635BF">
      <w:r w:rsidRPr="003B04DA">
        <w:t xml:space="preserve">        </w:t>
      </w:r>
      <w:proofErr w:type="gramStart"/>
      <w:r w:rsidRPr="003B04DA">
        <w:t>at</w:t>
      </w:r>
      <w:proofErr w:type="gramEnd"/>
      <w:r w:rsidRPr="003B04DA">
        <w:t xml:space="preserve"> com.fox.pandora.DeadLockThreadTwo.run(DeadLockThread.java:44)</w:t>
      </w:r>
    </w:p>
    <w:p w:rsidR="004635BF" w:rsidRPr="003B04DA" w:rsidRDefault="004635BF" w:rsidP="004635BF">
      <w:r w:rsidRPr="003B04DA">
        <w:t xml:space="preserve">        - </w:t>
      </w:r>
      <w:r w:rsidRPr="003B04DA">
        <w:rPr>
          <w:b/>
          <w:bCs/>
        </w:rPr>
        <w:t>waiting to</w:t>
      </w:r>
      <w:r w:rsidRPr="003B04DA">
        <w:t xml:space="preserve"> lock </w:t>
      </w:r>
      <w:r w:rsidRPr="003B04DA">
        <w:rPr>
          <w:b/>
          <w:bCs/>
        </w:rPr>
        <w:t>&lt;</w:t>
      </w:r>
      <w:r w:rsidRPr="003B04DA">
        <w:rPr>
          <w:b/>
          <w:bCs/>
          <w:color w:val="000000" w:themeColor="text1"/>
          <w:highlight w:val="red"/>
        </w:rPr>
        <w:t>0x83a920a0</w:t>
      </w:r>
      <w:r w:rsidRPr="003B04DA">
        <w:rPr>
          <w:b/>
          <w:bCs/>
        </w:rPr>
        <w:t>&gt;</w:t>
      </w:r>
      <w:r w:rsidRPr="003B04DA">
        <w:t xml:space="preserve"> (a java.lang.Object)</w:t>
      </w:r>
    </w:p>
    <w:p w:rsidR="004635BF" w:rsidRPr="003B04DA" w:rsidRDefault="004635BF" w:rsidP="004635BF">
      <w:r w:rsidRPr="003B04DA">
        <w:t xml:space="preserve">        - locked </w:t>
      </w:r>
      <w:r w:rsidRPr="003B04DA">
        <w:rPr>
          <w:b/>
          <w:bCs/>
        </w:rPr>
        <w:t>&lt;</w:t>
      </w:r>
      <w:r w:rsidRPr="003B04DA">
        <w:rPr>
          <w:b/>
          <w:bCs/>
          <w:color w:val="FF0000"/>
          <w:highlight w:val="yellow"/>
        </w:rPr>
        <w:t>0x83a920a8</w:t>
      </w:r>
      <w:r w:rsidRPr="003B04DA">
        <w:rPr>
          <w:b/>
          <w:bCs/>
        </w:rPr>
        <w:t>&gt;</w:t>
      </w:r>
      <w:r w:rsidRPr="003B04DA">
        <w:t xml:space="preserve"> (a java.lang.Object)</w:t>
      </w:r>
    </w:p>
    <w:p w:rsidR="004635BF" w:rsidRPr="003B04DA" w:rsidRDefault="004635BF" w:rsidP="004635BF">
      <w:r w:rsidRPr="003B04DA">
        <w:t>"Thread-0":</w:t>
      </w:r>
    </w:p>
    <w:p w:rsidR="004635BF" w:rsidRPr="003B04DA" w:rsidRDefault="004635BF" w:rsidP="004635BF">
      <w:r w:rsidRPr="003B04DA">
        <w:t xml:space="preserve">        </w:t>
      </w:r>
      <w:proofErr w:type="gramStart"/>
      <w:r w:rsidRPr="003B04DA">
        <w:t>at</w:t>
      </w:r>
      <w:proofErr w:type="gramEnd"/>
      <w:r w:rsidRPr="003B04DA">
        <w:t xml:space="preserve"> com.fox.pandora.DeadLockThread.run(DeadLockThread.java:25)</w:t>
      </w:r>
    </w:p>
    <w:p w:rsidR="004635BF" w:rsidRPr="003B04DA" w:rsidRDefault="004635BF" w:rsidP="004635BF">
      <w:r w:rsidRPr="003B04DA">
        <w:t xml:space="preserve">        - </w:t>
      </w:r>
      <w:r w:rsidRPr="003B04DA">
        <w:rPr>
          <w:b/>
          <w:bCs/>
        </w:rPr>
        <w:t>waiting to</w:t>
      </w:r>
      <w:r w:rsidRPr="003B04DA">
        <w:t xml:space="preserve"> lock </w:t>
      </w:r>
      <w:r w:rsidRPr="003B04DA">
        <w:rPr>
          <w:b/>
          <w:bCs/>
        </w:rPr>
        <w:t>&lt;</w:t>
      </w:r>
      <w:r w:rsidRPr="003B04DA">
        <w:rPr>
          <w:b/>
          <w:bCs/>
          <w:color w:val="FF0000"/>
          <w:highlight w:val="yellow"/>
        </w:rPr>
        <w:t>0x83a920a8</w:t>
      </w:r>
      <w:r w:rsidRPr="003B04DA">
        <w:rPr>
          <w:b/>
          <w:bCs/>
        </w:rPr>
        <w:t>&gt;</w:t>
      </w:r>
      <w:r w:rsidRPr="003B04DA">
        <w:t xml:space="preserve"> (a java.lang.Object)</w:t>
      </w:r>
    </w:p>
    <w:p w:rsidR="004635BF" w:rsidRPr="004635BF" w:rsidRDefault="004635BF" w:rsidP="004635BF">
      <w:r w:rsidRPr="003B04DA">
        <w:t xml:space="preserve">        - locked </w:t>
      </w:r>
      <w:r w:rsidRPr="003B04DA">
        <w:rPr>
          <w:b/>
          <w:bCs/>
        </w:rPr>
        <w:t>&lt;</w:t>
      </w:r>
      <w:r w:rsidRPr="003B04DA">
        <w:rPr>
          <w:b/>
          <w:bCs/>
          <w:color w:val="000000" w:themeColor="text1"/>
          <w:highlight w:val="red"/>
        </w:rPr>
        <w:t>0x83a920a0</w:t>
      </w:r>
      <w:r w:rsidRPr="003B04DA">
        <w:rPr>
          <w:b/>
          <w:bCs/>
        </w:rPr>
        <w:t>&gt;</w:t>
      </w:r>
      <w:r w:rsidRPr="003B04DA">
        <w:t xml:space="preserve"> (a java.lang.Object)</w:t>
      </w:r>
    </w:p>
    <w:p w:rsidR="004635BF" w:rsidRDefault="004635BF" w:rsidP="00467E00">
      <w:pPr>
        <w:sectPr w:rsidR="004635BF" w:rsidSect="00790CE5">
          <w:headerReference w:type="even" r:id="rId27"/>
          <w:headerReference w:type="default" r:id="rId28"/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:rsidR="00116B34" w:rsidRDefault="00116B34" w:rsidP="00B13CD1">
      <w:pPr>
        <w:pStyle w:val="1"/>
        <w:numPr>
          <w:ilvl w:val="0"/>
          <w:numId w:val="4"/>
        </w:numPr>
      </w:pPr>
      <w:bookmarkStart w:id="15" w:name="_Toc382659503"/>
      <w:r>
        <w:rPr>
          <w:rFonts w:hint="eastAsia"/>
        </w:rPr>
        <w:lastRenderedPageBreak/>
        <w:t>预防篇</w:t>
      </w:r>
      <w:bookmarkEnd w:id="15"/>
    </w:p>
    <w:p w:rsidR="009E6E2F" w:rsidRPr="009E6E2F" w:rsidRDefault="009E6E2F" w:rsidP="009E6E2F">
      <w:pPr>
        <w:pStyle w:val="2"/>
        <w:rPr>
          <w:lang w:eastAsia="zh-CN"/>
        </w:rPr>
      </w:pPr>
      <w:bookmarkStart w:id="16" w:name="_Toc382659504"/>
      <w:r>
        <w:rPr>
          <w:rFonts w:hint="eastAsia"/>
          <w:lang w:eastAsia="zh-CN"/>
        </w:rPr>
        <w:t>调优</w:t>
      </w:r>
      <w:bookmarkEnd w:id="16"/>
    </w:p>
    <w:p w:rsidR="00116B34" w:rsidRDefault="00116B34" w:rsidP="009E6E2F">
      <w:pPr>
        <w:pStyle w:val="3"/>
      </w:pPr>
      <w:bookmarkStart w:id="17" w:name="_Toc382659505"/>
      <w:r>
        <w:rPr>
          <w:rFonts w:hint="eastAsia"/>
        </w:rPr>
        <w:t>PT</w:t>
      </w:r>
      <w:r>
        <w:rPr>
          <w:rFonts w:hint="eastAsia"/>
        </w:rPr>
        <w:t>数据库调优</w:t>
      </w:r>
      <w:bookmarkEnd w:id="17"/>
    </w:p>
    <w:p w:rsidR="00116B34" w:rsidRDefault="00116B34" w:rsidP="00116B34">
      <w:r>
        <w:rPr>
          <w:rFonts w:hint="eastAsia"/>
        </w:rPr>
        <w:t>PT</w:t>
      </w:r>
      <w:r w:rsidRPr="009C0E37">
        <w:rPr>
          <w:rFonts w:hint="eastAsia"/>
        </w:rPr>
        <w:t>有很多可以设置的系统参数。其中对性能影响较大的几个参数如下</w:t>
      </w:r>
      <w:r>
        <w:rPr>
          <w:rFonts w:hint="eastAsia"/>
        </w:rPr>
        <w:t>表：</w:t>
      </w:r>
    </w:p>
    <w:p w:rsidR="00116B34" w:rsidRDefault="00116B34" w:rsidP="00EE5D2E">
      <w:pPr>
        <w:pStyle w:val="FigureDescription"/>
      </w:pPr>
      <w:r>
        <w:rPr>
          <w:rFonts w:hint="eastAsia"/>
        </w:rPr>
        <w:t>PT</w:t>
      </w:r>
      <w:r>
        <w:rPr>
          <w:rFonts w:hint="eastAsia"/>
        </w:rPr>
        <w:t>性能相关配置参数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31"/>
        <w:gridCol w:w="5391"/>
      </w:tblGrid>
      <w:tr w:rsidR="00116B34" w:rsidRPr="005B1EA2" w:rsidTr="00DF2E4C">
        <w:tc>
          <w:tcPr>
            <w:tcW w:w="3131" w:type="dxa"/>
          </w:tcPr>
          <w:p w:rsidR="00116B34" w:rsidRPr="005B1EA2" w:rsidRDefault="00116B34" w:rsidP="00116B34">
            <w:pPr>
              <w:pStyle w:val="TableHeading"/>
            </w:pPr>
            <w:r w:rsidRPr="005B1EA2">
              <w:rPr>
                <w:rFonts w:hint="eastAsia"/>
              </w:rPr>
              <w:t>配置项</w:t>
            </w:r>
          </w:p>
        </w:tc>
        <w:tc>
          <w:tcPr>
            <w:tcW w:w="5391" w:type="dxa"/>
          </w:tcPr>
          <w:p w:rsidR="00116B34" w:rsidRPr="005B1EA2" w:rsidRDefault="00116B34" w:rsidP="00116B34">
            <w:pPr>
              <w:pStyle w:val="TableHeading"/>
            </w:pPr>
            <w:r w:rsidRPr="005B1EA2">
              <w:rPr>
                <w:rFonts w:hint="eastAsia"/>
              </w:rPr>
              <w:t>注释</w:t>
            </w:r>
          </w:p>
        </w:tc>
      </w:tr>
      <w:tr w:rsidR="00116B34" w:rsidRPr="005B1EA2" w:rsidTr="00DF2E4C">
        <w:tc>
          <w:tcPr>
            <w:tcW w:w="3131" w:type="dxa"/>
          </w:tcPr>
          <w:p w:rsidR="00116B34" w:rsidRPr="005B1EA2" w:rsidRDefault="00116B34" w:rsidP="00116B34">
            <w:pPr>
              <w:pStyle w:val="TableText"/>
            </w:pPr>
            <w:r w:rsidRPr="005B1EA2">
              <w:rPr>
                <w:rFonts w:hint="eastAsia"/>
              </w:rPr>
              <w:t>max_connections</w:t>
            </w:r>
          </w:p>
        </w:tc>
        <w:tc>
          <w:tcPr>
            <w:tcW w:w="5391" w:type="dxa"/>
          </w:tcPr>
          <w:p w:rsidR="00116B34" w:rsidRPr="005B1EA2" w:rsidRDefault="00116B34" w:rsidP="00116B34">
            <w:pPr>
              <w:pStyle w:val="TableText"/>
            </w:pPr>
            <w:r w:rsidRPr="005B1EA2">
              <w:rPr>
                <w:rFonts w:hint="eastAsia"/>
              </w:rPr>
              <w:t>最大连接数。默认是</w:t>
            </w:r>
            <w:r w:rsidRPr="005B1EA2">
              <w:rPr>
                <w:rFonts w:hint="eastAsia"/>
              </w:rPr>
              <w:t>100</w:t>
            </w:r>
            <w:r w:rsidRPr="005B1EA2">
              <w:rPr>
                <w:rFonts w:hint="eastAsia"/>
              </w:rPr>
              <w:t>个。在大系统中</w:t>
            </w:r>
            <w:r w:rsidRPr="005B1EA2">
              <w:rPr>
                <w:rFonts w:hint="eastAsia"/>
              </w:rPr>
              <w:t>100</w:t>
            </w:r>
            <w:r w:rsidRPr="005B1EA2">
              <w:rPr>
                <w:rFonts w:hint="eastAsia"/>
              </w:rPr>
              <w:t>个是比</w:t>
            </w:r>
            <w:r w:rsidRPr="005B1EA2">
              <w:rPr>
                <w:rFonts w:hint="eastAsia"/>
              </w:rPr>
              <w:t xml:space="preserve"> </w:t>
            </w:r>
            <w:r w:rsidRPr="005B1EA2">
              <w:rPr>
                <w:rFonts w:hint="eastAsia"/>
              </w:rPr>
              <w:t>较少的，一般可能都比</w:t>
            </w:r>
            <w:r w:rsidRPr="005B1EA2">
              <w:rPr>
                <w:rFonts w:hint="eastAsia"/>
              </w:rPr>
              <w:t>100</w:t>
            </w:r>
            <w:r w:rsidRPr="005B1EA2">
              <w:rPr>
                <w:rFonts w:hint="eastAsia"/>
              </w:rPr>
              <w:t>多，但是如果过大的话，系统性能反而不高。如果访问量确实很大的话，可以用</w:t>
            </w:r>
            <w:r w:rsidRPr="005B1EA2">
              <w:rPr>
                <w:rFonts w:hint="eastAsia"/>
              </w:rPr>
              <w:t>pgpool</w:t>
            </w:r>
            <w:r w:rsidRPr="005B1EA2">
              <w:rPr>
                <w:rFonts w:hint="eastAsia"/>
              </w:rPr>
              <w:t>连接池来管理。</w:t>
            </w:r>
          </w:p>
          <w:p w:rsidR="00116B34" w:rsidRPr="005B1EA2" w:rsidRDefault="00116B34" w:rsidP="00116B34">
            <w:pPr>
              <w:pStyle w:val="TableText"/>
            </w:pPr>
            <w:r w:rsidRPr="005B1EA2">
              <w:rPr>
                <w:rFonts w:hint="eastAsia"/>
              </w:rPr>
              <w:t xml:space="preserve">   </w:t>
            </w:r>
            <w:r w:rsidRPr="005B1EA2">
              <w:rPr>
                <w:rFonts w:hint="eastAsia"/>
              </w:rPr>
              <w:t>还有就是应用中一些不是经常变化类似数据建议放到内存，以减少大量的数据库访问。</w:t>
            </w:r>
          </w:p>
        </w:tc>
      </w:tr>
      <w:tr w:rsidR="00116B34" w:rsidRPr="005B1EA2" w:rsidTr="00DF2E4C">
        <w:tc>
          <w:tcPr>
            <w:tcW w:w="3131" w:type="dxa"/>
          </w:tcPr>
          <w:p w:rsidR="00116B34" w:rsidRPr="005B1EA2" w:rsidRDefault="00116B34" w:rsidP="00116B34">
            <w:pPr>
              <w:pStyle w:val="TableText"/>
            </w:pPr>
            <w:r w:rsidRPr="005B1EA2">
              <w:rPr>
                <w:rFonts w:hint="eastAsia"/>
              </w:rPr>
              <w:t>shared_buffers</w:t>
            </w:r>
          </w:p>
        </w:tc>
        <w:tc>
          <w:tcPr>
            <w:tcW w:w="5391" w:type="dxa"/>
          </w:tcPr>
          <w:p w:rsidR="00116B34" w:rsidRPr="005B1EA2" w:rsidRDefault="00116B34" w:rsidP="00116B34">
            <w:pPr>
              <w:pStyle w:val="TableText"/>
            </w:pPr>
            <w:r w:rsidRPr="005B1EA2">
              <w:rPr>
                <w:rFonts w:hint="eastAsia"/>
              </w:rPr>
              <w:t>设置数据库服务器内存共享内存缓冲区的使用量</w:t>
            </w:r>
            <w:r w:rsidRPr="005B1EA2">
              <w:rPr>
                <w:rFonts w:hint="eastAsia"/>
              </w:rPr>
              <w:t xml:space="preserve"> </w:t>
            </w:r>
            <w:r w:rsidRPr="005B1EA2">
              <w:rPr>
                <w:rFonts w:hint="eastAsia"/>
              </w:rPr>
              <w:t>。一般是物理内存的</w:t>
            </w:r>
            <w:r w:rsidRPr="005B1EA2">
              <w:rPr>
                <w:rFonts w:hint="eastAsia"/>
              </w:rPr>
              <w:t>20%</w:t>
            </w:r>
            <w:r w:rsidRPr="005B1EA2">
              <w:rPr>
                <w:rFonts w:hint="eastAsia"/>
              </w:rPr>
              <w:t>左右。</w:t>
            </w:r>
          </w:p>
        </w:tc>
      </w:tr>
      <w:tr w:rsidR="00116B34" w:rsidRPr="005B1EA2" w:rsidTr="00DF2E4C">
        <w:tc>
          <w:tcPr>
            <w:tcW w:w="3131" w:type="dxa"/>
          </w:tcPr>
          <w:p w:rsidR="00116B34" w:rsidRPr="005B1EA2" w:rsidRDefault="00116B34" w:rsidP="00116B34">
            <w:pPr>
              <w:pStyle w:val="TableText"/>
            </w:pPr>
            <w:r w:rsidRPr="005B1EA2">
              <w:rPr>
                <w:rFonts w:hint="eastAsia"/>
              </w:rPr>
              <w:t>wal_buffers</w:t>
            </w:r>
          </w:p>
        </w:tc>
        <w:tc>
          <w:tcPr>
            <w:tcW w:w="5391" w:type="dxa"/>
          </w:tcPr>
          <w:p w:rsidR="00116B34" w:rsidRPr="005B1EA2" w:rsidRDefault="00116B34" w:rsidP="00116B34">
            <w:pPr>
              <w:pStyle w:val="TableText"/>
            </w:pPr>
            <w:r w:rsidRPr="005B1EA2">
              <w:rPr>
                <w:rFonts w:hint="eastAsia"/>
              </w:rPr>
              <w:t>WAL</w:t>
            </w:r>
            <w:r w:rsidRPr="005B1EA2">
              <w:rPr>
                <w:rFonts w:hint="eastAsia"/>
              </w:rPr>
              <w:t>共享数据存储器使用的内存量。这个参数要求足够大，如果太小的话，</w:t>
            </w:r>
            <w:r w:rsidRPr="005B1EA2">
              <w:rPr>
                <w:rFonts w:hint="eastAsia"/>
              </w:rPr>
              <w:t>log</w:t>
            </w:r>
            <w:r w:rsidRPr="005B1EA2">
              <w:rPr>
                <w:rFonts w:hint="eastAsia"/>
              </w:rPr>
              <w:t>关联的磁盘操作过频繁。</w:t>
            </w:r>
          </w:p>
        </w:tc>
      </w:tr>
      <w:tr w:rsidR="00116B34" w:rsidRPr="005B1EA2" w:rsidTr="00DF2E4C">
        <w:tc>
          <w:tcPr>
            <w:tcW w:w="3131" w:type="dxa"/>
          </w:tcPr>
          <w:p w:rsidR="00116B34" w:rsidRPr="005B1EA2" w:rsidRDefault="00116B34" w:rsidP="00116B34">
            <w:pPr>
              <w:pStyle w:val="TableText"/>
            </w:pPr>
            <w:r w:rsidRPr="005B1EA2">
              <w:rPr>
                <w:rFonts w:hint="eastAsia"/>
              </w:rPr>
              <w:t>work_mem</w:t>
            </w:r>
          </w:p>
        </w:tc>
        <w:tc>
          <w:tcPr>
            <w:tcW w:w="5391" w:type="dxa"/>
          </w:tcPr>
          <w:p w:rsidR="00116B34" w:rsidRPr="005B1EA2" w:rsidRDefault="00116B34" w:rsidP="00116B34">
            <w:pPr>
              <w:pStyle w:val="TableText"/>
            </w:pPr>
            <w:r w:rsidRPr="005B1EA2">
              <w:rPr>
                <w:rFonts w:hint="eastAsia"/>
              </w:rPr>
              <w:t>指定的内存量由内部排序操作和哈希表切换到之前使用临时</w:t>
            </w:r>
            <w:r w:rsidRPr="005B1EA2">
              <w:rPr>
                <w:rFonts w:hint="eastAsia"/>
              </w:rPr>
              <w:t xml:space="preserve"> </w:t>
            </w:r>
            <w:r w:rsidRPr="005B1EA2">
              <w:rPr>
                <w:rFonts w:hint="eastAsia"/>
              </w:rPr>
              <w:t>磁盘文件。</w:t>
            </w:r>
            <w:r w:rsidRPr="005B1EA2">
              <w:rPr>
                <w:rFonts w:hint="eastAsia"/>
              </w:rPr>
              <w:t xml:space="preserve"> </w:t>
            </w:r>
            <w:r w:rsidRPr="005B1EA2">
              <w:rPr>
                <w:rFonts w:hint="eastAsia"/>
              </w:rPr>
              <w:t>这个参数比较重要的，复杂的</w:t>
            </w:r>
            <w:r w:rsidRPr="005B1EA2">
              <w:rPr>
                <w:rFonts w:hint="eastAsia"/>
              </w:rPr>
              <w:t>SQL</w:t>
            </w:r>
            <w:r w:rsidRPr="005B1EA2">
              <w:rPr>
                <w:rFonts w:hint="eastAsia"/>
              </w:rPr>
              <w:t>中如果访问磁盘过多的话，效率会比较低的。</w:t>
            </w:r>
          </w:p>
        </w:tc>
      </w:tr>
      <w:tr w:rsidR="00116B34" w:rsidRPr="005B1EA2" w:rsidTr="00DF2E4C">
        <w:tc>
          <w:tcPr>
            <w:tcW w:w="3131" w:type="dxa"/>
          </w:tcPr>
          <w:p w:rsidR="00116B34" w:rsidRPr="005B1EA2" w:rsidRDefault="00116B34" w:rsidP="00116B34">
            <w:pPr>
              <w:pStyle w:val="TableText"/>
            </w:pPr>
            <w:r w:rsidRPr="005B1EA2">
              <w:rPr>
                <w:rFonts w:hint="eastAsia"/>
              </w:rPr>
              <w:t>effective_cache_size</w:t>
            </w:r>
          </w:p>
        </w:tc>
        <w:tc>
          <w:tcPr>
            <w:tcW w:w="5391" w:type="dxa"/>
          </w:tcPr>
          <w:p w:rsidR="00116B34" w:rsidRPr="005B1EA2" w:rsidRDefault="00116B34" w:rsidP="00116B34">
            <w:pPr>
              <w:pStyle w:val="TableText"/>
            </w:pPr>
            <w:r w:rsidRPr="005B1EA2">
              <w:rPr>
                <w:rFonts w:hint="eastAsia"/>
              </w:rPr>
              <w:t>设置用于一个查询的有效规模的计划的假设磁盘缓存大小。</w:t>
            </w:r>
          </w:p>
        </w:tc>
      </w:tr>
      <w:tr w:rsidR="00116B34" w:rsidRPr="005B1EA2" w:rsidTr="00DF2E4C">
        <w:tc>
          <w:tcPr>
            <w:tcW w:w="3131" w:type="dxa"/>
          </w:tcPr>
          <w:p w:rsidR="00116B34" w:rsidRPr="005B1EA2" w:rsidRDefault="00116B34" w:rsidP="00116B34">
            <w:pPr>
              <w:pStyle w:val="TableText"/>
            </w:pPr>
            <w:r w:rsidRPr="005B1EA2">
              <w:rPr>
                <w:rFonts w:hint="eastAsia"/>
              </w:rPr>
              <w:t>checkpoint_segments</w:t>
            </w:r>
          </w:p>
        </w:tc>
        <w:tc>
          <w:tcPr>
            <w:tcW w:w="5391" w:type="dxa"/>
          </w:tcPr>
          <w:p w:rsidR="00116B34" w:rsidRPr="005B1EA2" w:rsidRDefault="00116B34" w:rsidP="00116B34">
            <w:pPr>
              <w:pStyle w:val="TableText"/>
            </w:pPr>
            <w:r w:rsidRPr="005B1EA2">
              <w:rPr>
                <w:rFonts w:hint="eastAsia"/>
              </w:rPr>
              <w:t>自动</w:t>
            </w:r>
            <w:r w:rsidRPr="005B1EA2">
              <w:rPr>
                <w:rFonts w:hint="eastAsia"/>
              </w:rPr>
              <w:t>WAL</w:t>
            </w:r>
            <w:r w:rsidRPr="005B1EA2">
              <w:rPr>
                <w:rFonts w:hint="eastAsia"/>
              </w:rPr>
              <w:t>的检查点之间的日志文件段的最大的数量（每段通常是</w:t>
            </w:r>
            <w:r w:rsidRPr="005B1EA2">
              <w:rPr>
                <w:rFonts w:hint="eastAsia"/>
              </w:rPr>
              <w:t>16MB</w:t>
            </w:r>
            <w:r w:rsidRPr="005B1EA2">
              <w:rPr>
                <w:rFonts w:hint="eastAsia"/>
              </w:rPr>
              <w:t>）。</w:t>
            </w:r>
          </w:p>
        </w:tc>
      </w:tr>
      <w:tr w:rsidR="00116B34" w:rsidRPr="005B1EA2" w:rsidTr="00DF2E4C">
        <w:tc>
          <w:tcPr>
            <w:tcW w:w="3131" w:type="dxa"/>
          </w:tcPr>
          <w:p w:rsidR="00116B34" w:rsidRPr="005B1EA2" w:rsidRDefault="00116B34" w:rsidP="00116B34">
            <w:pPr>
              <w:pStyle w:val="TableText"/>
            </w:pPr>
            <w:r w:rsidRPr="005B1EA2">
              <w:rPr>
                <w:rFonts w:hint="eastAsia"/>
              </w:rPr>
              <w:t>checkpoint_completion_target</w:t>
            </w:r>
          </w:p>
        </w:tc>
        <w:tc>
          <w:tcPr>
            <w:tcW w:w="5391" w:type="dxa"/>
          </w:tcPr>
          <w:p w:rsidR="00116B34" w:rsidRPr="005B1EA2" w:rsidRDefault="00116B34" w:rsidP="00116B34">
            <w:pPr>
              <w:pStyle w:val="TableText"/>
            </w:pPr>
            <w:r w:rsidRPr="005B1EA2">
              <w:rPr>
                <w:rFonts w:hint="eastAsia"/>
              </w:rPr>
              <w:t>指定检查对象的长度，作为检查点间隔的</w:t>
            </w:r>
            <w:proofErr w:type="gramStart"/>
            <w:r w:rsidRPr="005B1EA2">
              <w:rPr>
                <w:rFonts w:hint="eastAsia"/>
              </w:rPr>
              <w:t>一</w:t>
            </w:r>
            <w:proofErr w:type="gramEnd"/>
            <w:r w:rsidRPr="005B1EA2">
              <w:rPr>
                <w:rFonts w:hint="eastAsia"/>
              </w:rPr>
              <w:t>小部分。</w:t>
            </w:r>
            <w:r w:rsidRPr="005B1EA2">
              <w:rPr>
                <w:rFonts w:hint="eastAsia"/>
              </w:rPr>
              <w:t xml:space="preserve"> </w:t>
            </w:r>
            <w:r w:rsidRPr="005B1EA2">
              <w:rPr>
                <w:rFonts w:hint="eastAsia"/>
              </w:rPr>
              <w:t>默认值为</w:t>
            </w:r>
            <w:r w:rsidRPr="005B1EA2">
              <w:rPr>
                <w:rFonts w:hint="eastAsia"/>
              </w:rPr>
              <w:t>0.5</w:t>
            </w:r>
            <w:r w:rsidRPr="005B1EA2">
              <w:rPr>
                <w:rFonts w:hint="eastAsia"/>
              </w:rPr>
              <w:t>。增加大小能降低系统的不稳定现象。</w:t>
            </w:r>
          </w:p>
        </w:tc>
      </w:tr>
      <w:tr w:rsidR="00116B34" w:rsidRPr="005B1EA2" w:rsidTr="00DF2E4C">
        <w:tc>
          <w:tcPr>
            <w:tcW w:w="3131" w:type="dxa"/>
          </w:tcPr>
          <w:p w:rsidR="00116B34" w:rsidRPr="005B1EA2" w:rsidRDefault="00116B34" w:rsidP="00116B34">
            <w:pPr>
              <w:pStyle w:val="TableText"/>
            </w:pPr>
            <w:r w:rsidRPr="005B1EA2">
              <w:t>maintenance_work_mem</w:t>
            </w:r>
          </w:p>
        </w:tc>
        <w:tc>
          <w:tcPr>
            <w:tcW w:w="5391" w:type="dxa"/>
          </w:tcPr>
          <w:p w:rsidR="00116B34" w:rsidRPr="005B1EA2" w:rsidRDefault="00116B34" w:rsidP="00116B34">
            <w:pPr>
              <w:pStyle w:val="TableText"/>
            </w:pPr>
            <w:r w:rsidRPr="005B1EA2">
              <w:rPr>
                <w:rFonts w:ascii="Verdana" w:hAnsi="Verdana"/>
                <w:color w:val="000000"/>
              </w:rPr>
              <w:t>称之为维护工作内存，主要是针对数据库的维护操作或者</w:t>
            </w:r>
            <w:r w:rsidRPr="005B1EA2">
              <w:rPr>
                <w:rFonts w:ascii="Verdana" w:hAnsi="Verdana"/>
                <w:color w:val="000000"/>
              </w:rPr>
              <w:lastRenderedPageBreak/>
              <w:t>语句。尽量的将这些操作在内存中进行。主要针对</w:t>
            </w:r>
            <w:r w:rsidRPr="005B1EA2">
              <w:rPr>
                <w:rFonts w:ascii="Verdana" w:hAnsi="Verdana"/>
                <w:color w:val="000000"/>
              </w:rPr>
              <w:t>VACUUM</w:t>
            </w:r>
            <w:r w:rsidRPr="005B1EA2">
              <w:rPr>
                <w:rFonts w:ascii="Verdana" w:hAnsi="Verdana"/>
                <w:color w:val="000000"/>
              </w:rPr>
              <w:t>，</w:t>
            </w:r>
            <w:r w:rsidRPr="005B1EA2">
              <w:rPr>
                <w:rFonts w:ascii="Verdana" w:hAnsi="Verdana"/>
                <w:color w:val="000000"/>
              </w:rPr>
              <w:t>CREATE INDEX</w:t>
            </w:r>
            <w:r w:rsidRPr="005B1EA2">
              <w:rPr>
                <w:rFonts w:ascii="Verdana" w:hAnsi="Verdana"/>
                <w:color w:val="000000"/>
              </w:rPr>
              <w:t>，</w:t>
            </w:r>
            <w:r w:rsidRPr="005B1EA2">
              <w:rPr>
                <w:rFonts w:ascii="Verdana" w:hAnsi="Verdana"/>
                <w:color w:val="000000"/>
              </w:rPr>
              <w:t>REINDEX</w:t>
            </w:r>
            <w:r w:rsidRPr="005B1EA2">
              <w:rPr>
                <w:rFonts w:ascii="Verdana" w:hAnsi="Verdana"/>
                <w:color w:val="000000"/>
              </w:rPr>
              <w:t>等操作。在对整个数据库进行</w:t>
            </w:r>
            <w:r w:rsidRPr="005B1EA2">
              <w:rPr>
                <w:rFonts w:ascii="Verdana" w:hAnsi="Verdana"/>
                <w:color w:val="000000"/>
              </w:rPr>
              <w:t>VACUUM</w:t>
            </w:r>
            <w:r w:rsidRPr="005B1EA2">
              <w:rPr>
                <w:rFonts w:ascii="Verdana" w:hAnsi="Verdana"/>
                <w:color w:val="000000"/>
              </w:rPr>
              <w:t>或者较大的</w:t>
            </w:r>
            <w:r w:rsidRPr="005B1EA2">
              <w:rPr>
                <w:rFonts w:ascii="Verdana" w:hAnsi="Verdana"/>
                <w:color w:val="000000"/>
              </w:rPr>
              <w:t>index</w:t>
            </w:r>
            <w:r w:rsidRPr="005B1EA2">
              <w:rPr>
                <w:rFonts w:ascii="Verdana" w:hAnsi="Verdana"/>
                <w:color w:val="000000"/>
              </w:rPr>
              <w:t>进行重建时，适当的调整该参数非常必要</w:t>
            </w:r>
          </w:p>
        </w:tc>
      </w:tr>
    </w:tbl>
    <w:p w:rsidR="00116B34" w:rsidRPr="009C0E37" w:rsidRDefault="00116B34" w:rsidP="00116B34">
      <w:pPr>
        <w:spacing w:line="360" w:lineRule="auto"/>
        <w:ind w:firstLineChars="202" w:firstLine="485"/>
        <w:rPr>
          <w:sz w:val="24"/>
        </w:rPr>
      </w:pPr>
      <w:r w:rsidRPr="009C0E37">
        <w:rPr>
          <w:sz w:val="24"/>
        </w:rPr>
        <w:lastRenderedPageBreak/>
        <w:t xml:space="preserve"> </w:t>
      </w:r>
    </w:p>
    <w:p w:rsidR="00116B34" w:rsidRDefault="00116B34" w:rsidP="00116B34">
      <w:pPr>
        <w:pStyle w:val="3"/>
      </w:pPr>
      <w:bookmarkStart w:id="18" w:name="_Toc382659506"/>
      <w:r>
        <w:rPr>
          <w:rFonts w:hint="eastAsia"/>
        </w:rPr>
        <w:t>JVM</w:t>
      </w:r>
      <w:r>
        <w:rPr>
          <w:rFonts w:hint="eastAsia"/>
        </w:rPr>
        <w:t>调优</w:t>
      </w:r>
      <w:bookmarkEnd w:id="18"/>
    </w:p>
    <w:p w:rsidR="00116B34" w:rsidRDefault="00D1149E" w:rsidP="009E6E2F">
      <w:pPr>
        <w:pStyle w:val="4"/>
        <w:rPr>
          <w:rFonts w:hint="default"/>
        </w:rPr>
      </w:pPr>
      <w:bookmarkStart w:id="19" w:name="_Toc382659507"/>
      <w:r>
        <w:t>关键点</w:t>
      </w:r>
      <w:bookmarkEnd w:id="19"/>
    </w:p>
    <w:p w:rsidR="00933BB6" w:rsidRPr="00D1149E" w:rsidRDefault="00933BB6" w:rsidP="008E7881">
      <w:pPr>
        <w:pStyle w:val="ItemList"/>
      </w:pPr>
      <w:r w:rsidRPr="00D1149E">
        <w:rPr>
          <w:rFonts w:hint="eastAsia"/>
        </w:rPr>
        <w:t>最大化可在</w:t>
      </w:r>
      <w:r w:rsidRPr="00D1149E">
        <w:t>Minor GC</w:t>
      </w:r>
      <w:r w:rsidRPr="00D1149E">
        <w:rPr>
          <w:rFonts w:hint="eastAsia"/>
        </w:rPr>
        <w:t>过程中回收的对象实例数量</w:t>
      </w:r>
      <w:r w:rsidRPr="00D1149E">
        <w:t xml:space="preserve"> </w:t>
      </w:r>
    </w:p>
    <w:p w:rsidR="00933BB6" w:rsidRPr="00D1149E" w:rsidRDefault="00933BB6" w:rsidP="008E7881">
      <w:pPr>
        <w:pStyle w:val="ItemList"/>
      </w:pPr>
      <w:r w:rsidRPr="00D1149E">
        <w:rPr>
          <w:rFonts w:hint="eastAsia"/>
        </w:rPr>
        <w:t>不要设定超出可用物理内存的堆大小</w:t>
      </w:r>
      <w:r w:rsidRPr="00D1149E">
        <w:t xml:space="preserve"> </w:t>
      </w:r>
    </w:p>
    <w:p w:rsidR="00933BB6" w:rsidRPr="00D1149E" w:rsidRDefault="00933BB6" w:rsidP="008E7881">
      <w:pPr>
        <w:pStyle w:val="ItemList"/>
      </w:pPr>
      <w:r w:rsidRPr="00D1149E">
        <w:rPr>
          <w:rFonts w:hint="eastAsia"/>
        </w:rPr>
        <w:t>通常意义上</w:t>
      </w:r>
      <w:r w:rsidR="00573A4B">
        <w:rPr>
          <w:rFonts w:hint="eastAsia"/>
        </w:rPr>
        <w:t>：</w:t>
      </w:r>
    </w:p>
    <w:p w:rsidR="00933BB6" w:rsidRPr="00D1149E" w:rsidRDefault="00933BB6" w:rsidP="008E7881">
      <w:pPr>
        <w:pStyle w:val="SubItemList"/>
      </w:pPr>
      <w:r w:rsidRPr="00D1149E">
        <w:rPr>
          <w:rFonts w:hint="eastAsia"/>
        </w:rPr>
        <w:t>越大的堆空间，越有利于达成</w:t>
      </w:r>
      <w:r w:rsidRPr="00D1149E">
        <w:t>GC</w:t>
      </w:r>
      <w:r w:rsidRPr="00D1149E">
        <w:rPr>
          <w:rFonts w:hint="eastAsia"/>
        </w:rPr>
        <w:t>优化目的</w:t>
      </w:r>
      <w:r w:rsidRPr="00D1149E">
        <w:t xml:space="preserve"> </w:t>
      </w:r>
    </w:p>
    <w:p w:rsidR="00933BB6" w:rsidRPr="00D1149E" w:rsidRDefault="00933BB6" w:rsidP="008E7881">
      <w:pPr>
        <w:pStyle w:val="SubItemList"/>
      </w:pPr>
      <w:r w:rsidRPr="00D1149E">
        <w:rPr>
          <w:rFonts w:hint="eastAsia"/>
        </w:rPr>
        <w:t>越大的堆空间，发生的</w:t>
      </w:r>
      <w:r w:rsidRPr="00D1149E">
        <w:t>GC</w:t>
      </w:r>
      <w:r w:rsidRPr="00D1149E">
        <w:rPr>
          <w:rFonts w:hint="eastAsia"/>
        </w:rPr>
        <w:t>次数越少</w:t>
      </w:r>
      <w:r w:rsidRPr="00D1149E">
        <w:t xml:space="preserve"> </w:t>
      </w:r>
    </w:p>
    <w:p w:rsidR="00933BB6" w:rsidRPr="00D1149E" w:rsidRDefault="00933BB6" w:rsidP="008E7881">
      <w:pPr>
        <w:pStyle w:val="SubItemList"/>
      </w:pPr>
      <w:r w:rsidRPr="00D1149E">
        <w:rPr>
          <w:rFonts w:hint="eastAsia"/>
        </w:rPr>
        <w:t>越小的堆空间，单次</w:t>
      </w:r>
      <w:r w:rsidRPr="00D1149E">
        <w:t>GC</w:t>
      </w:r>
      <w:r w:rsidRPr="00D1149E">
        <w:rPr>
          <w:rFonts w:hint="eastAsia"/>
        </w:rPr>
        <w:t>的效率越高</w:t>
      </w:r>
      <w:r w:rsidRPr="00D1149E">
        <w:t xml:space="preserve"> </w:t>
      </w:r>
    </w:p>
    <w:p w:rsidR="00933BB6" w:rsidRPr="00D1149E" w:rsidRDefault="00933BB6" w:rsidP="00573A4B">
      <w:pPr>
        <w:pStyle w:val="SubItemList"/>
      </w:pPr>
      <w:r w:rsidRPr="00D1149E">
        <w:rPr>
          <w:rFonts w:hint="eastAsia"/>
        </w:rPr>
        <w:t>应该设置最大、最小</w:t>
      </w:r>
      <w:proofErr w:type="gramStart"/>
      <w:r w:rsidRPr="00D1149E">
        <w:rPr>
          <w:rFonts w:hint="eastAsia"/>
        </w:rPr>
        <w:t>堆空间</w:t>
      </w:r>
      <w:proofErr w:type="gramEnd"/>
      <w:r w:rsidRPr="00D1149E">
        <w:rPr>
          <w:rFonts w:hint="eastAsia"/>
        </w:rPr>
        <w:t>尺寸为相同值</w:t>
      </w:r>
      <w:r w:rsidRPr="00D1149E">
        <w:t xml:space="preserve"> </w:t>
      </w:r>
    </w:p>
    <w:p w:rsidR="00933BB6" w:rsidRPr="00D1149E" w:rsidRDefault="00933BB6" w:rsidP="00573A4B">
      <w:pPr>
        <w:pStyle w:val="SubItemListText"/>
      </w:pPr>
      <w:r w:rsidRPr="00D1149E">
        <w:t xml:space="preserve">–Xms &amp; -Xmx </w:t>
      </w:r>
    </w:p>
    <w:p w:rsidR="00933BB6" w:rsidRPr="00D1149E" w:rsidRDefault="00933BB6" w:rsidP="00573A4B">
      <w:pPr>
        <w:pStyle w:val="SubItemList"/>
      </w:pPr>
      <w:r w:rsidRPr="00D1149E">
        <w:rPr>
          <w:rFonts w:hint="eastAsia"/>
        </w:rPr>
        <w:t>应该设置缺省永久区、最大永久区尺寸为相同值</w:t>
      </w:r>
      <w:r w:rsidRPr="00D1149E">
        <w:t xml:space="preserve"> </w:t>
      </w:r>
    </w:p>
    <w:p w:rsidR="00933BB6" w:rsidRPr="00D1149E" w:rsidRDefault="00933BB6" w:rsidP="00573A4B">
      <w:pPr>
        <w:pStyle w:val="SubItemListText"/>
      </w:pPr>
      <w:r w:rsidRPr="00D1149E">
        <w:t>–XX</w:t>
      </w:r>
      <w:proofErr w:type="gramStart"/>
      <w:r w:rsidRPr="00D1149E">
        <w:t>:PermSize</w:t>
      </w:r>
      <w:proofErr w:type="gramEnd"/>
      <w:r w:rsidRPr="00D1149E">
        <w:t xml:space="preserve"> &amp; -XX:MaxPermSize </w:t>
      </w:r>
    </w:p>
    <w:p w:rsidR="00933BB6" w:rsidRPr="00D1149E" w:rsidRDefault="00933BB6" w:rsidP="00573A4B">
      <w:pPr>
        <w:pStyle w:val="SubItemList"/>
      </w:pPr>
      <w:r w:rsidRPr="00D1149E">
        <w:rPr>
          <w:rFonts w:hint="eastAsia"/>
        </w:rPr>
        <w:t>应该设置缺省</w:t>
      </w:r>
      <w:r w:rsidRPr="00D1149E">
        <w:t>Young</w:t>
      </w:r>
      <w:r w:rsidRPr="00D1149E">
        <w:rPr>
          <w:rFonts w:hint="eastAsia"/>
        </w:rPr>
        <w:t>区、最大</w:t>
      </w:r>
      <w:r w:rsidRPr="00D1149E">
        <w:t>Young</w:t>
      </w:r>
      <w:r w:rsidRPr="00D1149E">
        <w:rPr>
          <w:rFonts w:hint="eastAsia"/>
        </w:rPr>
        <w:t>区尺寸为相同值</w:t>
      </w:r>
      <w:r w:rsidRPr="00D1149E">
        <w:t xml:space="preserve"> </w:t>
      </w:r>
    </w:p>
    <w:p w:rsidR="00933BB6" w:rsidRPr="00D1149E" w:rsidRDefault="00933BB6" w:rsidP="00573A4B">
      <w:pPr>
        <w:pStyle w:val="SubItemListText"/>
      </w:pPr>
      <w:r w:rsidRPr="00D1149E">
        <w:t>–XX</w:t>
      </w:r>
      <w:proofErr w:type="gramStart"/>
      <w:r w:rsidRPr="00D1149E">
        <w:t>:NewSize</w:t>
      </w:r>
      <w:proofErr w:type="gramEnd"/>
      <w:r w:rsidRPr="00D1149E">
        <w:t xml:space="preserve"> &amp; -XX:MaxNewSize </w:t>
      </w:r>
    </w:p>
    <w:p w:rsidR="00D1149E" w:rsidRDefault="00D1149E" w:rsidP="00423371">
      <w:pPr>
        <w:pStyle w:val="SubItemListText"/>
        <w:rPr>
          <w:rFonts w:ascii="Verdana" w:hAnsi="Verdana"/>
          <w:color w:val="000000"/>
        </w:rPr>
      </w:pPr>
      <w:r w:rsidRPr="00D1149E">
        <w:rPr>
          <w:rFonts w:hint="eastAsia"/>
        </w:rPr>
        <w:t>这些内存区域的增长或收缩都会导致一次</w:t>
      </w:r>
      <w:r w:rsidRPr="00D1149E">
        <w:t>major GC</w:t>
      </w:r>
      <w:r w:rsidRPr="00D1149E">
        <w:rPr>
          <w:rFonts w:hint="eastAsia"/>
        </w:rPr>
        <w:t>。</w:t>
      </w:r>
    </w:p>
    <w:p w:rsidR="00D1149E" w:rsidRDefault="00D1149E" w:rsidP="009E6E2F">
      <w:pPr>
        <w:pStyle w:val="4"/>
        <w:rPr>
          <w:rFonts w:hint="default"/>
        </w:rPr>
      </w:pPr>
      <w:bookmarkStart w:id="20" w:name="_Toc382659508"/>
      <w:r>
        <w:t>优化概述</w:t>
      </w:r>
      <w:bookmarkEnd w:id="20"/>
    </w:p>
    <w:p w:rsidR="00933BB6" w:rsidRPr="00D1149E" w:rsidRDefault="00933BB6" w:rsidP="008E7881">
      <w:pPr>
        <w:pStyle w:val="ItemList"/>
      </w:pPr>
      <w:r w:rsidRPr="00D1149E">
        <w:t>Parallel</w:t>
      </w:r>
    </w:p>
    <w:p w:rsidR="00933BB6" w:rsidRPr="00D1149E" w:rsidRDefault="00933BB6" w:rsidP="008E7881">
      <w:pPr>
        <w:pStyle w:val="SubItemList"/>
      </w:pPr>
      <w:r w:rsidRPr="00D1149E">
        <w:rPr>
          <w:rFonts w:hint="eastAsia"/>
        </w:rPr>
        <w:t>首先优化</w:t>
      </w:r>
      <w:r w:rsidRPr="00D1149E">
        <w:t>Young</w:t>
      </w:r>
      <w:r w:rsidRPr="00D1149E">
        <w:rPr>
          <w:rFonts w:hint="eastAsia"/>
        </w:rPr>
        <w:t>区</w:t>
      </w:r>
      <w:r w:rsidR="00573A4B">
        <w:rPr>
          <w:rFonts w:hint="eastAsia"/>
        </w:rPr>
        <w:t>：</w:t>
      </w:r>
      <w:r w:rsidRPr="00D1149E">
        <w:rPr>
          <w:rFonts w:hint="eastAsia"/>
        </w:rPr>
        <w:t>尽量避免</w:t>
      </w:r>
      <w:r w:rsidRPr="00D1149E">
        <w:t>major GC</w:t>
      </w:r>
      <w:r w:rsidRPr="00D1149E">
        <w:rPr>
          <w:rFonts w:hint="eastAsia"/>
        </w:rPr>
        <w:t>或降低</w:t>
      </w:r>
      <w:r w:rsidRPr="00D1149E">
        <w:t>major GC</w:t>
      </w:r>
      <w:r w:rsidRPr="00D1149E">
        <w:rPr>
          <w:rFonts w:hint="eastAsia"/>
        </w:rPr>
        <w:t>频率</w:t>
      </w:r>
      <w:r w:rsidRPr="00D1149E">
        <w:t xml:space="preserve"> </w:t>
      </w:r>
    </w:p>
    <w:p w:rsidR="00933BB6" w:rsidRPr="00D1149E" w:rsidRDefault="00933BB6" w:rsidP="008E7881">
      <w:pPr>
        <w:pStyle w:val="SubItemList"/>
      </w:pPr>
      <w:r w:rsidRPr="00D1149E">
        <w:rPr>
          <w:rFonts w:hint="eastAsia"/>
        </w:rPr>
        <w:t>优化</w:t>
      </w:r>
      <w:r w:rsidRPr="00D1149E">
        <w:t>Old</w:t>
      </w:r>
      <w:r w:rsidRPr="00D1149E">
        <w:rPr>
          <w:rFonts w:hint="eastAsia"/>
        </w:rPr>
        <w:t>区</w:t>
      </w:r>
      <w:r w:rsidRPr="00D1149E">
        <w:t xml:space="preserve"> </w:t>
      </w:r>
      <w:r w:rsidR="00573A4B">
        <w:rPr>
          <w:rFonts w:hint="eastAsia"/>
        </w:rPr>
        <w:t>：</w:t>
      </w:r>
      <w:r w:rsidRPr="00D1149E">
        <w:rPr>
          <w:rFonts w:hint="eastAsia"/>
        </w:rPr>
        <w:t>减少或避免对象实例的</w:t>
      </w:r>
      <w:r w:rsidRPr="00D1149E">
        <w:t>promotion</w:t>
      </w:r>
      <w:r w:rsidRPr="00D1149E">
        <w:rPr>
          <w:rFonts w:hint="eastAsia"/>
        </w:rPr>
        <w:t>以降低</w:t>
      </w:r>
      <w:r w:rsidRPr="00D1149E">
        <w:t>major GC</w:t>
      </w:r>
      <w:r w:rsidRPr="00D1149E">
        <w:rPr>
          <w:rFonts w:hint="eastAsia"/>
        </w:rPr>
        <w:t>频率，甚至避免</w:t>
      </w:r>
      <w:r w:rsidRPr="00D1149E">
        <w:t>major GC</w:t>
      </w:r>
    </w:p>
    <w:p w:rsidR="00D1149E" w:rsidRPr="00423371" w:rsidRDefault="00933BB6" w:rsidP="00116B34">
      <w:pPr>
        <w:pStyle w:val="SubItemList"/>
        <w:rPr>
          <w:rFonts w:ascii="Verdana" w:hAnsi="Verdana"/>
          <w:color w:val="000000"/>
        </w:rPr>
      </w:pPr>
      <w:r w:rsidRPr="00D1149E">
        <w:rPr>
          <w:rFonts w:hint="eastAsia"/>
        </w:rPr>
        <w:t>最大化对象堆</w:t>
      </w:r>
      <w:r w:rsidRPr="00D1149E">
        <w:t xml:space="preserve"> </w:t>
      </w:r>
    </w:p>
    <w:p w:rsidR="00933BB6" w:rsidRPr="00D1149E" w:rsidRDefault="00933BB6" w:rsidP="008E7881">
      <w:pPr>
        <w:pStyle w:val="ItemList"/>
      </w:pPr>
      <w:r w:rsidRPr="00D1149E">
        <w:t>CMS</w:t>
      </w:r>
    </w:p>
    <w:p w:rsidR="00933BB6" w:rsidRPr="00D1149E" w:rsidRDefault="00933BB6" w:rsidP="008E7881">
      <w:pPr>
        <w:pStyle w:val="SubItemList"/>
      </w:pPr>
      <w:r w:rsidRPr="00D1149E">
        <w:rPr>
          <w:rFonts w:hint="eastAsia"/>
        </w:rPr>
        <w:t>首先优化</w:t>
      </w:r>
      <w:r w:rsidRPr="00D1149E">
        <w:t>Young</w:t>
      </w:r>
      <w:r w:rsidRPr="00D1149E">
        <w:rPr>
          <w:rFonts w:hint="eastAsia"/>
        </w:rPr>
        <w:t>区</w:t>
      </w:r>
      <w:r w:rsidRPr="00D1149E">
        <w:t xml:space="preserve"> </w:t>
      </w:r>
    </w:p>
    <w:p w:rsidR="00933BB6" w:rsidRPr="00D1149E" w:rsidRDefault="00933BB6" w:rsidP="008E7881">
      <w:pPr>
        <w:pStyle w:val="SubItemList"/>
      </w:pPr>
      <w:r w:rsidRPr="00D1149E">
        <w:rPr>
          <w:rFonts w:hint="eastAsia"/>
        </w:rPr>
        <w:t>着重避免</w:t>
      </w:r>
      <w:r w:rsidRPr="00D1149E">
        <w:t>promotion</w:t>
      </w:r>
      <w:r w:rsidRPr="00D1149E">
        <w:rPr>
          <w:rFonts w:hint="eastAsia"/>
        </w:rPr>
        <w:t>的提前发生</w:t>
      </w:r>
      <w:r w:rsidRPr="00D1149E">
        <w:t xml:space="preserve">, </w:t>
      </w:r>
      <w:r w:rsidRPr="00D1149E">
        <w:rPr>
          <w:rFonts w:hint="eastAsia"/>
        </w:rPr>
        <w:t>在</w:t>
      </w:r>
      <w:r w:rsidRPr="00D1149E">
        <w:t>CMS</w:t>
      </w:r>
      <w:r w:rsidRPr="00D1149E">
        <w:rPr>
          <w:rFonts w:hint="eastAsia"/>
        </w:rPr>
        <w:t>中</w:t>
      </w:r>
      <w:r w:rsidRPr="00D1149E">
        <w:t>promotion</w:t>
      </w:r>
      <w:r w:rsidRPr="00D1149E">
        <w:rPr>
          <w:rFonts w:hint="eastAsia"/>
        </w:rPr>
        <w:t>是一个代价昂贵的操作</w:t>
      </w:r>
      <w:r w:rsidRPr="00D1149E">
        <w:t>; promotion</w:t>
      </w:r>
      <w:r w:rsidRPr="00D1149E">
        <w:rPr>
          <w:rFonts w:hint="eastAsia"/>
        </w:rPr>
        <w:t>发生越频繁，越容易导致碎片的产生</w:t>
      </w:r>
      <w:r w:rsidRPr="00D1149E">
        <w:t xml:space="preserve"> </w:t>
      </w:r>
    </w:p>
    <w:p w:rsidR="00D1149E" w:rsidRPr="00423371" w:rsidRDefault="00933BB6" w:rsidP="00116B34">
      <w:pPr>
        <w:pStyle w:val="SubItemList"/>
        <w:rPr>
          <w:rFonts w:ascii="Verdana" w:hAnsi="Verdana"/>
          <w:color w:val="000000"/>
        </w:rPr>
      </w:pPr>
      <w:r w:rsidRPr="00D1149E">
        <w:rPr>
          <w:rFonts w:hint="eastAsia"/>
        </w:rPr>
        <w:t>应用</w:t>
      </w:r>
      <w:proofErr w:type="gramStart"/>
      <w:r w:rsidRPr="00D1149E">
        <w:rPr>
          <w:rFonts w:hint="eastAsia"/>
        </w:rPr>
        <w:t>调优以降低</w:t>
      </w:r>
      <w:proofErr w:type="gramEnd"/>
      <w:r w:rsidRPr="00D1149E">
        <w:t>major GC</w:t>
      </w:r>
      <w:r w:rsidRPr="00D1149E">
        <w:rPr>
          <w:rFonts w:hint="eastAsia"/>
        </w:rPr>
        <w:t>的频率</w:t>
      </w:r>
      <w:r w:rsidRPr="00D1149E">
        <w:t xml:space="preserve"> </w:t>
      </w:r>
    </w:p>
    <w:p w:rsidR="00D1149E" w:rsidRDefault="00D1149E" w:rsidP="009E6E2F">
      <w:pPr>
        <w:pStyle w:val="4"/>
        <w:rPr>
          <w:rFonts w:hint="default"/>
        </w:rPr>
      </w:pPr>
      <w:bookmarkStart w:id="21" w:name="_Toc382659509"/>
      <w:r>
        <w:t>Young</w:t>
      </w:r>
      <w:r>
        <w:t>区优化</w:t>
      </w:r>
      <w:bookmarkEnd w:id="21"/>
    </w:p>
    <w:p w:rsidR="00933BB6" w:rsidRPr="00D1149E" w:rsidRDefault="00933BB6" w:rsidP="008E7881">
      <w:pPr>
        <w:pStyle w:val="ItemList"/>
      </w:pPr>
      <w:r w:rsidRPr="00D1149E">
        <w:rPr>
          <w:rFonts w:hint="eastAsia"/>
        </w:rPr>
        <w:t>目的</w:t>
      </w:r>
      <w:r w:rsidRPr="00D1149E">
        <w:t xml:space="preserve"> </w:t>
      </w:r>
    </w:p>
    <w:p w:rsidR="00933BB6" w:rsidRPr="00D1149E" w:rsidRDefault="00933BB6" w:rsidP="008E7881">
      <w:pPr>
        <w:pStyle w:val="SubItemList"/>
      </w:pPr>
      <w:r w:rsidRPr="00D1149E">
        <w:rPr>
          <w:rFonts w:hint="eastAsia"/>
        </w:rPr>
        <w:t>减少</w:t>
      </w:r>
      <w:r w:rsidRPr="00D1149E">
        <w:t>GC</w:t>
      </w:r>
      <w:r w:rsidRPr="00D1149E">
        <w:rPr>
          <w:rFonts w:hint="eastAsia"/>
        </w:rPr>
        <w:t>次数</w:t>
      </w:r>
      <w:r w:rsidRPr="00D1149E">
        <w:t xml:space="preserve"> </w:t>
      </w:r>
    </w:p>
    <w:p w:rsidR="00933BB6" w:rsidRPr="00D1149E" w:rsidRDefault="00933BB6" w:rsidP="008E7881">
      <w:pPr>
        <w:pStyle w:val="SubItemList"/>
      </w:pPr>
      <w:r w:rsidRPr="00D1149E">
        <w:rPr>
          <w:rFonts w:hint="eastAsia"/>
        </w:rPr>
        <w:t>最大化在</w:t>
      </w:r>
      <w:r w:rsidRPr="00D1149E">
        <w:t>Young</w:t>
      </w:r>
      <w:r w:rsidRPr="00D1149E">
        <w:rPr>
          <w:rFonts w:hint="eastAsia"/>
        </w:rPr>
        <w:t>区被回收的对象实例数量</w:t>
      </w:r>
      <w:r w:rsidRPr="00D1149E">
        <w:t xml:space="preserve"> </w:t>
      </w:r>
    </w:p>
    <w:p w:rsidR="00933BB6" w:rsidRPr="00D1149E" w:rsidRDefault="00933BB6" w:rsidP="008E7881">
      <w:pPr>
        <w:pStyle w:val="ItemList"/>
      </w:pPr>
      <w:r w:rsidRPr="00D1149E">
        <w:rPr>
          <w:rFonts w:hint="eastAsia"/>
        </w:rPr>
        <w:t>方法</w:t>
      </w:r>
      <w:r w:rsidRPr="00D1149E">
        <w:t xml:space="preserve"> </w:t>
      </w:r>
    </w:p>
    <w:p w:rsidR="00933BB6" w:rsidRPr="00D1149E" w:rsidRDefault="00933BB6" w:rsidP="008E7881">
      <w:pPr>
        <w:pStyle w:val="SubItemList"/>
      </w:pPr>
      <w:r w:rsidRPr="00D1149E">
        <w:rPr>
          <w:rFonts w:hint="eastAsia"/>
        </w:rPr>
        <w:lastRenderedPageBreak/>
        <w:t>增大</w:t>
      </w:r>
      <w:r w:rsidRPr="00D1149E">
        <w:t>eden</w:t>
      </w:r>
      <w:r w:rsidRPr="00D1149E">
        <w:rPr>
          <w:rFonts w:hint="eastAsia"/>
        </w:rPr>
        <w:t>区的尺寸</w:t>
      </w:r>
      <w:r w:rsidRPr="00D1149E">
        <w:t xml:space="preserve"> </w:t>
      </w:r>
    </w:p>
    <w:p w:rsidR="00933BB6" w:rsidRPr="00D1149E" w:rsidRDefault="00933BB6" w:rsidP="008E7881">
      <w:pPr>
        <w:pStyle w:val="SubItemList"/>
      </w:pPr>
      <w:r w:rsidRPr="00D1149E">
        <w:t>-XX:TargetSurvirorRatio=&lt;&gt; “To”</w:t>
      </w:r>
      <w:r w:rsidRPr="00D1149E">
        <w:rPr>
          <w:rFonts w:hint="eastAsia"/>
        </w:rPr>
        <w:t>区可被使用的百分比</w:t>
      </w:r>
      <w:r w:rsidRPr="00D1149E">
        <w:t xml:space="preserve"> </w:t>
      </w:r>
    </w:p>
    <w:p w:rsidR="00933BB6" w:rsidRPr="00D1149E" w:rsidRDefault="00933BB6" w:rsidP="008E7881">
      <w:pPr>
        <w:pStyle w:val="SubItemList"/>
      </w:pPr>
      <w:r w:rsidRPr="00D1149E">
        <w:t xml:space="preserve">-XX:MaxTenuringThreshold </w:t>
      </w:r>
      <w:r w:rsidRPr="00D1149E">
        <w:rPr>
          <w:rFonts w:hint="eastAsia"/>
        </w:rPr>
        <w:t>对象实例在</w:t>
      </w:r>
      <w:r w:rsidRPr="00D1149E">
        <w:t>promotion</w:t>
      </w:r>
      <w:r w:rsidRPr="00D1149E">
        <w:rPr>
          <w:rFonts w:hint="eastAsia"/>
        </w:rPr>
        <w:t>前可经历的</w:t>
      </w:r>
      <w:r w:rsidRPr="00D1149E">
        <w:t>minor GC</w:t>
      </w:r>
      <w:r w:rsidRPr="00D1149E">
        <w:rPr>
          <w:rFonts w:hint="eastAsia"/>
        </w:rPr>
        <w:t>次数</w:t>
      </w:r>
      <w:r w:rsidRPr="00D1149E">
        <w:t xml:space="preserve"> </w:t>
      </w:r>
    </w:p>
    <w:p w:rsidR="00933BB6" w:rsidRPr="00D1149E" w:rsidRDefault="00933BB6" w:rsidP="008E7881">
      <w:pPr>
        <w:pStyle w:val="SubItemList"/>
      </w:pPr>
      <w:r w:rsidRPr="00D1149E">
        <w:t xml:space="preserve">-XX:+AlwaysTenure –XX:+NeverTenure </w:t>
      </w:r>
      <w:r w:rsidRPr="00D1149E">
        <w:rPr>
          <w:rFonts w:hint="eastAsia"/>
        </w:rPr>
        <w:t>一般不使用</w:t>
      </w:r>
      <w:r w:rsidRPr="00D1149E">
        <w:t xml:space="preserve"> </w:t>
      </w:r>
    </w:p>
    <w:p w:rsidR="00933BB6" w:rsidRPr="00D1149E" w:rsidRDefault="00933BB6" w:rsidP="008E7881">
      <w:pPr>
        <w:pStyle w:val="ItemList"/>
      </w:pPr>
      <w:r w:rsidRPr="00D1149E">
        <w:t>MaxTenuringThreshold</w:t>
      </w:r>
      <w:r w:rsidRPr="00D1149E">
        <w:rPr>
          <w:rFonts w:hint="eastAsia"/>
        </w:rPr>
        <w:t>的平衡</w:t>
      </w:r>
      <w:r w:rsidRPr="00D1149E">
        <w:t xml:space="preserve"> </w:t>
      </w:r>
    </w:p>
    <w:p w:rsidR="00933BB6" w:rsidRPr="00D1149E" w:rsidRDefault="00933BB6" w:rsidP="008E7881">
      <w:pPr>
        <w:pStyle w:val="SubItemList"/>
      </w:pPr>
      <w:r w:rsidRPr="00D1149E">
        <w:rPr>
          <w:rFonts w:hint="eastAsia"/>
        </w:rPr>
        <w:t>大</w:t>
      </w:r>
      <w:r w:rsidRPr="00D1149E">
        <w:t xml:space="preserve"> </w:t>
      </w:r>
    </w:p>
    <w:p w:rsidR="00933BB6" w:rsidRPr="00D1149E" w:rsidRDefault="00933BB6" w:rsidP="008E7881">
      <w:pPr>
        <w:pStyle w:val="SubItemListText"/>
      </w:pPr>
      <w:r w:rsidRPr="008E7881">
        <w:rPr>
          <w:rFonts w:hint="eastAsia"/>
        </w:rPr>
        <w:t>更少的</w:t>
      </w:r>
      <w:r w:rsidRPr="008E7881">
        <w:t>promotion</w:t>
      </w:r>
      <w:r w:rsidRPr="008E7881">
        <w:rPr>
          <w:rFonts w:hint="eastAsia"/>
        </w:rPr>
        <w:t>，使得对象实例更久的留存在</w:t>
      </w:r>
      <w:r w:rsidRPr="008E7881">
        <w:t>Young</w:t>
      </w:r>
      <w:r w:rsidRPr="008E7881">
        <w:rPr>
          <w:rFonts w:hint="eastAsia"/>
        </w:rPr>
        <w:t>区，在</w:t>
      </w:r>
      <w:r w:rsidRPr="008E7881">
        <w:t>Young</w:t>
      </w:r>
      <w:r w:rsidRPr="008E7881">
        <w:rPr>
          <w:rFonts w:hint="eastAsia"/>
        </w:rPr>
        <w:t>区被回收的可能性更大，从</w:t>
      </w:r>
      <w:r w:rsidRPr="00D1149E">
        <w:rPr>
          <w:rFonts w:hint="eastAsia"/>
        </w:rPr>
        <w:t>而降低</w:t>
      </w:r>
      <w:r w:rsidRPr="00D1149E">
        <w:t>major GC</w:t>
      </w:r>
      <w:r w:rsidRPr="00D1149E">
        <w:rPr>
          <w:rFonts w:hint="eastAsia"/>
        </w:rPr>
        <w:t>的频率</w:t>
      </w:r>
      <w:r w:rsidRPr="00D1149E">
        <w:t xml:space="preserve"> </w:t>
      </w:r>
    </w:p>
    <w:p w:rsidR="00933BB6" w:rsidRPr="00D1149E" w:rsidRDefault="00933BB6" w:rsidP="008E7881">
      <w:pPr>
        <w:pStyle w:val="SubItemList"/>
      </w:pPr>
      <w:r w:rsidRPr="00D1149E">
        <w:rPr>
          <w:rFonts w:hint="eastAsia"/>
        </w:rPr>
        <w:t>小</w:t>
      </w:r>
      <w:r w:rsidRPr="00D1149E">
        <w:t xml:space="preserve"> </w:t>
      </w:r>
    </w:p>
    <w:p w:rsidR="00933BB6" w:rsidRPr="00D1149E" w:rsidRDefault="00933BB6" w:rsidP="008E7881">
      <w:pPr>
        <w:pStyle w:val="SubItemListText"/>
      </w:pPr>
      <w:r w:rsidRPr="00D1149E">
        <w:rPr>
          <w:rFonts w:hint="eastAsia"/>
        </w:rPr>
        <w:t>避免不必要的对象实例的拷贝操作</w:t>
      </w:r>
      <w:r w:rsidRPr="00D1149E">
        <w:t>(Trom -&gt; To)</w:t>
      </w:r>
    </w:p>
    <w:p w:rsidR="00933BB6" w:rsidRPr="00D1149E" w:rsidRDefault="00933BB6" w:rsidP="008E7881">
      <w:pPr>
        <w:pStyle w:val="SubItemList"/>
      </w:pPr>
      <w:r w:rsidRPr="00D1149E">
        <w:rPr>
          <w:rFonts w:hint="eastAsia"/>
        </w:rPr>
        <w:t>建议</w:t>
      </w:r>
      <w:r w:rsidRPr="00D1149E">
        <w:t xml:space="preserve"> </w:t>
      </w:r>
    </w:p>
    <w:p w:rsidR="00933BB6" w:rsidRPr="00D1149E" w:rsidRDefault="00933BB6" w:rsidP="008E7881">
      <w:pPr>
        <w:pStyle w:val="SubItemListText"/>
      </w:pPr>
      <w:r w:rsidRPr="00D1149E">
        <w:rPr>
          <w:rFonts w:hint="eastAsia"/>
        </w:rPr>
        <w:t>拷贝好过</w:t>
      </w:r>
      <w:r w:rsidRPr="00D1149E">
        <w:t>promotion</w:t>
      </w:r>
    </w:p>
    <w:p w:rsidR="00933BB6" w:rsidRPr="00D1149E" w:rsidRDefault="00933BB6" w:rsidP="008E7881">
      <w:pPr>
        <w:pStyle w:val="SubItemList"/>
      </w:pPr>
      <w:r w:rsidRPr="00D1149E">
        <w:rPr>
          <w:rFonts w:hint="eastAsia"/>
        </w:rPr>
        <w:t>监控</w:t>
      </w:r>
      <w:r w:rsidRPr="00D1149E">
        <w:t xml:space="preserve"> </w:t>
      </w:r>
    </w:p>
    <w:p w:rsidR="00D1149E" w:rsidRDefault="00933BB6" w:rsidP="008E7881">
      <w:pPr>
        <w:pStyle w:val="SubItemListText"/>
      </w:pPr>
      <w:r w:rsidRPr="00D1149E">
        <w:t>--XX</w:t>
      </w:r>
      <w:proofErr w:type="gramStart"/>
      <w:r w:rsidRPr="00D1149E">
        <w:t>:+</w:t>
      </w:r>
      <w:proofErr w:type="gramEnd"/>
      <w:r w:rsidRPr="00D1149E">
        <w:t xml:space="preserve">PrintTenuringDistribution </w:t>
      </w:r>
    </w:p>
    <w:p w:rsidR="00D1149E" w:rsidRDefault="00D1149E" w:rsidP="009E6E2F">
      <w:pPr>
        <w:pStyle w:val="4"/>
        <w:rPr>
          <w:rFonts w:hint="default"/>
        </w:rPr>
      </w:pPr>
      <w:bookmarkStart w:id="22" w:name="_Toc382659510"/>
      <w:r>
        <w:t>Tenured</w:t>
      </w:r>
      <w:r>
        <w:t>区优化</w:t>
      </w:r>
      <w:bookmarkEnd w:id="22"/>
    </w:p>
    <w:p w:rsidR="00933BB6" w:rsidRPr="00D1149E" w:rsidRDefault="00933BB6" w:rsidP="006701E4">
      <w:pPr>
        <w:pStyle w:val="ItemList"/>
      </w:pPr>
      <w:r w:rsidRPr="00D1149E">
        <w:t>Parallel</w:t>
      </w:r>
    </w:p>
    <w:p w:rsidR="00933BB6" w:rsidRPr="00D1149E" w:rsidRDefault="00933BB6" w:rsidP="006701E4">
      <w:pPr>
        <w:pStyle w:val="SubItemList"/>
      </w:pPr>
      <w:r w:rsidRPr="00D1149E">
        <w:rPr>
          <w:rFonts w:hint="eastAsia"/>
        </w:rPr>
        <w:t>基本上依赖于手工操作</w:t>
      </w:r>
      <w:r w:rsidRPr="00D1149E">
        <w:t xml:space="preserve"> </w:t>
      </w:r>
    </w:p>
    <w:p w:rsidR="00933BB6" w:rsidRPr="00D1149E" w:rsidRDefault="00933BB6" w:rsidP="006701E4">
      <w:pPr>
        <w:pStyle w:val="SubItemList"/>
      </w:pPr>
      <w:r w:rsidRPr="00D1149E">
        <w:rPr>
          <w:rFonts w:hint="eastAsia"/>
        </w:rPr>
        <w:t>调整</w:t>
      </w:r>
      <w:r w:rsidRPr="00D1149E">
        <w:t>Tenured</w:t>
      </w:r>
      <w:r w:rsidRPr="00D1149E">
        <w:rPr>
          <w:rFonts w:hint="eastAsia"/>
        </w:rPr>
        <w:t>区大小</w:t>
      </w:r>
      <w:r w:rsidRPr="00D1149E">
        <w:t xml:space="preserve"> </w:t>
      </w:r>
    </w:p>
    <w:p w:rsidR="00933BB6" w:rsidRPr="00D1149E" w:rsidRDefault="00933BB6" w:rsidP="006701E4">
      <w:pPr>
        <w:pStyle w:val="SubItemList"/>
      </w:pPr>
      <w:r w:rsidRPr="00D1149E">
        <w:t xml:space="preserve">-XX:ParallelGCThreads=&lt;&gt; </w:t>
      </w:r>
      <w:r w:rsidRPr="00D1149E">
        <w:rPr>
          <w:rFonts w:hint="eastAsia"/>
        </w:rPr>
        <w:t>调整</w:t>
      </w:r>
      <w:r w:rsidRPr="00D1149E">
        <w:t>GC</w:t>
      </w:r>
      <w:r w:rsidRPr="00D1149E">
        <w:rPr>
          <w:rFonts w:hint="eastAsia"/>
        </w:rPr>
        <w:t>线程数</w:t>
      </w:r>
      <w:r w:rsidRPr="00D1149E">
        <w:t xml:space="preserve"> </w:t>
      </w:r>
    </w:p>
    <w:p w:rsidR="00933BB6" w:rsidRPr="00D1149E" w:rsidRDefault="00933BB6" w:rsidP="006701E4">
      <w:pPr>
        <w:pStyle w:val="SubItemList"/>
      </w:pPr>
      <w:r w:rsidRPr="00D1149E">
        <w:t>-XX:+PrintGCDetails –XX:+PrintGCTimestamps</w:t>
      </w:r>
      <w:r w:rsidRPr="00D1149E">
        <w:rPr>
          <w:rFonts w:hint="eastAsia"/>
        </w:rPr>
        <w:t>查看</w:t>
      </w:r>
      <w:r w:rsidRPr="00D1149E">
        <w:t>GC</w:t>
      </w:r>
      <w:r w:rsidRPr="00D1149E">
        <w:rPr>
          <w:rFonts w:hint="eastAsia"/>
        </w:rPr>
        <w:t>统计信息</w:t>
      </w:r>
      <w:r w:rsidRPr="00D1149E">
        <w:t xml:space="preserve"> </w:t>
      </w:r>
    </w:p>
    <w:p w:rsidR="00933BB6" w:rsidRPr="00D1149E" w:rsidRDefault="00933BB6" w:rsidP="006701E4">
      <w:pPr>
        <w:pStyle w:val="ItemList"/>
      </w:pPr>
      <w:r w:rsidRPr="00D1149E">
        <w:t>CMS</w:t>
      </w:r>
    </w:p>
    <w:p w:rsidR="00933BB6" w:rsidRPr="00D1149E" w:rsidRDefault="00933BB6" w:rsidP="006701E4">
      <w:pPr>
        <w:pStyle w:val="SubItemList"/>
      </w:pPr>
      <w:r w:rsidRPr="00D1149E">
        <w:rPr>
          <w:rFonts w:hint="eastAsia"/>
        </w:rPr>
        <w:t>基本上依赖于手工操作</w:t>
      </w:r>
      <w:r w:rsidRPr="00D1149E">
        <w:t xml:space="preserve"> </w:t>
      </w:r>
    </w:p>
    <w:p w:rsidR="00933BB6" w:rsidRPr="00D1149E" w:rsidRDefault="00933BB6" w:rsidP="006701E4">
      <w:pPr>
        <w:pStyle w:val="SubItemList"/>
      </w:pPr>
      <w:r w:rsidRPr="00D1149E">
        <w:rPr>
          <w:rFonts w:hint="eastAsia"/>
        </w:rPr>
        <w:t>调整</w:t>
      </w:r>
      <w:r w:rsidRPr="00D1149E">
        <w:t>Tenured</w:t>
      </w:r>
      <w:r w:rsidRPr="00D1149E">
        <w:rPr>
          <w:rFonts w:hint="eastAsia"/>
        </w:rPr>
        <w:t>区大小</w:t>
      </w:r>
      <w:r w:rsidRPr="00D1149E">
        <w:t xml:space="preserve"> </w:t>
      </w:r>
    </w:p>
    <w:p w:rsidR="00933BB6" w:rsidRPr="00D1149E" w:rsidRDefault="00933BB6" w:rsidP="006701E4">
      <w:pPr>
        <w:pStyle w:val="SubItemList"/>
      </w:pPr>
      <w:r w:rsidRPr="00D1149E">
        <w:t xml:space="preserve">-XX:CMSInitiatingOccupancyFraction=&lt;&gt; </w:t>
      </w:r>
      <w:r w:rsidRPr="00D1149E">
        <w:rPr>
          <w:rFonts w:hint="eastAsia"/>
        </w:rPr>
        <w:t>调整触发</w:t>
      </w:r>
      <w:r w:rsidRPr="00D1149E">
        <w:t>GC</w:t>
      </w:r>
      <w:r w:rsidRPr="00D1149E">
        <w:rPr>
          <w:rFonts w:hint="eastAsia"/>
        </w:rPr>
        <w:t>时的</w:t>
      </w:r>
      <w:r w:rsidRPr="00D1149E">
        <w:t>Tenured</w:t>
      </w:r>
      <w:r w:rsidRPr="00D1149E">
        <w:rPr>
          <w:rFonts w:hint="eastAsia"/>
        </w:rPr>
        <w:t>占用比率</w:t>
      </w:r>
      <w:r w:rsidRPr="00D1149E">
        <w:t xml:space="preserve"> </w:t>
      </w:r>
    </w:p>
    <w:p w:rsidR="00933BB6" w:rsidRPr="00D1149E" w:rsidRDefault="00933BB6" w:rsidP="006701E4">
      <w:pPr>
        <w:pStyle w:val="SubItemList"/>
      </w:pPr>
      <w:r w:rsidRPr="00D1149E">
        <w:t xml:space="preserve">-XX:+CMSIncrementalMode </w:t>
      </w:r>
      <w:r w:rsidRPr="00D1149E">
        <w:rPr>
          <w:rFonts w:hint="eastAsia"/>
        </w:rPr>
        <w:t>使能</w:t>
      </w:r>
      <w:r w:rsidRPr="00D1149E">
        <w:t xml:space="preserve">incrementalMode </w:t>
      </w:r>
    </w:p>
    <w:p w:rsidR="00933BB6" w:rsidRPr="00D1149E" w:rsidRDefault="00933BB6" w:rsidP="006701E4">
      <w:pPr>
        <w:pStyle w:val="SubItemList"/>
      </w:pPr>
      <w:r w:rsidRPr="00D1149E">
        <w:t xml:space="preserve">-XX:+CMSIncrementalPacing </w:t>
      </w:r>
      <w:r w:rsidRPr="00D1149E">
        <w:rPr>
          <w:rFonts w:hint="eastAsia"/>
        </w:rPr>
        <w:t>允许虚拟机自动统计和调整</w:t>
      </w:r>
      <w:r w:rsidRPr="00D1149E">
        <w:t>major GC</w:t>
      </w:r>
      <w:r w:rsidRPr="00D1149E">
        <w:rPr>
          <w:rFonts w:hint="eastAsia"/>
        </w:rPr>
        <w:t>的触发时机</w:t>
      </w:r>
      <w:r w:rsidRPr="00D1149E">
        <w:t xml:space="preserve"> </w:t>
      </w:r>
    </w:p>
    <w:p w:rsidR="00933BB6" w:rsidRPr="00D1149E" w:rsidRDefault="00933BB6" w:rsidP="006701E4">
      <w:pPr>
        <w:pStyle w:val="SubItemList"/>
      </w:pPr>
      <w:r w:rsidRPr="00D1149E">
        <w:t xml:space="preserve">-XX:CMSIncrementalDutyCycle=&lt;&gt; </w:t>
      </w:r>
      <w:r w:rsidRPr="00D1149E">
        <w:rPr>
          <w:rFonts w:hint="eastAsia"/>
        </w:rPr>
        <w:t>两次</w:t>
      </w:r>
      <w:r w:rsidRPr="00D1149E">
        <w:t>minor GC</w:t>
      </w:r>
      <w:r w:rsidRPr="00D1149E">
        <w:rPr>
          <w:rFonts w:hint="eastAsia"/>
        </w:rPr>
        <w:t>之间的间隔，可被用于</w:t>
      </w:r>
      <w:r w:rsidRPr="00D1149E">
        <w:t>major GC</w:t>
      </w:r>
      <w:r w:rsidRPr="00D1149E">
        <w:rPr>
          <w:rFonts w:hint="eastAsia"/>
        </w:rPr>
        <w:t>的时长百分比</w:t>
      </w:r>
      <w:r w:rsidRPr="00D1149E">
        <w:t xml:space="preserve"> </w:t>
      </w:r>
    </w:p>
    <w:p w:rsidR="00933BB6" w:rsidRPr="00D1149E" w:rsidRDefault="00933BB6" w:rsidP="006701E4">
      <w:pPr>
        <w:pStyle w:val="SubItemList"/>
      </w:pPr>
      <w:r w:rsidRPr="00D1149E">
        <w:t>-XX:+PrintGCDetails –XX:+PrintGCTimestamps</w:t>
      </w:r>
      <w:r w:rsidRPr="00D1149E">
        <w:rPr>
          <w:rFonts w:hint="eastAsia"/>
        </w:rPr>
        <w:t>查看</w:t>
      </w:r>
      <w:r w:rsidRPr="00D1149E">
        <w:t>GC</w:t>
      </w:r>
      <w:r w:rsidRPr="00D1149E">
        <w:rPr>
          <w:rFonts w:hint="eastAsia"/>
        </w:rPr>
        <w:t>统计信息</w:t>
      </w:r>
      <w:r w:rsidRPr="00D1149E">
        <w:t xml:space="preserve"> </w:t>
      </w:r>
    </w:p>
    <w:p w:rsidR="00116B34" w:rsidRDefault="00116B34" w:rsidP="009E6E2F">
      <w:pPr>
        <w:pStyle w:val="3"/>
      </w:pPr>
      <w:bookmarkStart w:id="23" w:name="_Toc382659511"/>
      <w:r>
        <w:rPr>
          <w:rFonts w:hint="eastAsia"/>
        </w:rPr>
        <w:t>Linux</w:t>
      </w:r>
      <w:r>
        <w:rPr>
          <w:rFonts w:hint="eastAsia"/>
        </w:rPr>
        <w:t>环境调优</w:t>
      </w:r>
      <w:bookmarkEnd w:id="23"/>
    </w:p>
    <w:p w:rsidR="00467E00" w:rsidRDefault="00116B34" w:rsidP="00EA07B6">
      <w:r>
        <w:rPr>
          <w:rFonts w:hint="eastAsia"/>
        </w:rPr>
        <w:t>Linux</w:t>
      </w:r>
      <w:r>
        <w:rPr>
          <w:rFonts w:hint="eastAsia"/>
        </w:rPr>
        <w:t>环境</w:t>
      </w:r>
      <w:r w:rsidR="00EA07B6">
        <w:rPr>
          <w:rFonts w:hint="eastAsia"/>
        </w:rPr>
        <w:t>调优是个非常大的</w:t>
      </w:r>
      <w:r w:rsidR="00ED19ED">
        <w:rPr>
          <w:rFonts w:hint="eastAsia"/>
        </w:rPr>
        <w:t>学问</w:t>
      </w:r>
      <w:r w:rsidR="00D47BD5">
        <w:rPr>
          <w:rFonts w:hint="eastAsia"/>
        </w:rPr>
        <w:t>，这里只记录当前遇到的问题</w:t>
      </w:r>
      <w:r w:rsidR="00D62327">
        <w:rPr>
          <w:rFonts w:hint="eastAsia"/>
        </w:rPr>
        <w:t>。</w:t>
      </w:r>
    </w:p>
    <w:p w:rsidR="00D47BD5" w:rsidRDefault="00EA07B6" w:rsidP="00D47BD5">
      <w:pPr>
        <w:pStyle w:val="4"/>
        <w:rPr>
          <w:rFonts w:hint="default"/>
        </w:rPr>
      </w:pPr>
      <w:bookmarkStart w:id="24" w:name="_Toc382659512"/>
      <w:r>
        <w:t>句柄</w:t>
      </w:r>
      <w:bookmarkEnd w:id="24"/>
    </w:p>
    <w:p w:rsidR="00EA07B6" w:rsidRDefault="00AB70C6" w:rsidP="00D47BD5">
      <w:r>
        <w:rPr>
          <w:rFonts w:hint="eastAsia"/>
        </w:rPr>
        <w:t>Linux</w:t>
      </w:r>
      <w:r>
        <w:rPr>
          <w:rFonts w:hint="eastAsia"/>
        </w:rPr>
        <w:t>默认</w:t>
      </w:r>
      <w:proofErr w:type="gramStart"/>
      <w:r>
        <w:rPr>
          <w:rFonts w:hint="eastAsia"/>
        </w:rPr>
        <w:t>单个进程</w:t>
      </w:r>
      <w:proofErr w:type="gramEnd"/>
      <w:r>
        <w:rPr>
          <w:rFonts w:hint="eastAsia"/>
        </w:rPr>
        <w:t>打开最大句柄数量是</w:t>
      </w:r>
      <w:r>
        <w:rPr>
          <w:rFonts w:hint="eastAsia"/>
        </w:rPr>
        <w:t>1024</w:t>
      </w:r>
      <w:r>
        <w:rPr>
          <w:rFonts w:hint="eastAsia"/>
        </w:rPr>
        <w:t>，一般</w:t>
      </w:r>
      <w:r>
        <w:rPr>
          <w:rFonts w:hint="eastAsia"/>
        </w:rPr>
        <w:t>JAVA</w:t>
      </w:r>
      <w:r>
        <w:rPr>
          <w:rFonts w:hint="eastAsia"/>
        </w:rPr>
        <w:t>进程很容易超过这个限制。一旦进程</w:t>
      </w:r>
      <w:r w:rsidR="00D47BD5" w:rsidRPr="00D47BD5">
        <w:rPr>
          <w:rFonts w:hint="eastAsia"/>
        </w:rPr>
        <w:t>的文件句柄数量超过了系统定义的值，就会</w:t>
      </w:r>
      <w:r>
        <w:rPr>
          <w:rFonts w:hint="eastAsia"/>
        </w:rPr>
        <w:t>报</w:t>
      </w:r>
      <w:r w:rsidR="00D47BD5" w:rsidRPr="00D47BD5">
        <w:rPr>
          <w:rFonts w:hint="eastAsia"/>
        </w:rPr>
        <w:t>“</w:t>
      </w:r>
      <w:r w:rsidR="00D47BD5" w:rsidRPr="00D47BD5">
        <w:rPr>
          <w:rFonts w:hint="eastAsia"/>
        </w:rPr>
        <w:t>too many files open</w:t>
      </w:r>
      <w:r w:rsidR="00D47BD5" w:rsidRPr="00D47BD5">
        <w:rPr>
          <w:rFonts w:hint="eastAsia"/>
        </w:rPr>
        <w:t>”的错误提示。</w:t>
      </w:r>
    </w:p>
    <w:p w:rsidR="00EA07B6" w:rsidRDefault="00AB70C6" w:rsidP="00D47BD5">
      <w:r>
        <w:rPr>
          <w:rFonts w:hint="eastAsia"/>
        </w:rPr>
        <w:t>几个重要命令：</w:t>
      </w:r>
    </w:p>
    <w:p w:rsidR="00AB70C6" w:rsidRDefault="00AB70C6" w:rsidP="00AB70C6">
      <w:pPr>
        <w:pStyle w:val="ItemList"/>
      </w:pPr>
      <w:r>
        <w:rPr>
          <w:rFonts w:hint="eastAsia"/>
        </w:rPr>
        <w:lastRenderedPageBreak/>
        <w:t xml:space="preserve">ulimit </w:t>
      </w:r>
      <w:r>
        <w:t>–</w:t>
      </w:r>
      <w:r>
        <w:rPr>
          <w:rFonts w:hint="eastAsia"/>
        </w:rPr>
        <w:t xml:space="preserve">n : </w:t>
      </w:r>
      <w:r>
        <w:rPr>
          <w:rFonts w:hint="eastAsia"/>
        </w:rPr>
        <w:t>查看当前系统</w:t>
      </w:r>
      <w:proofErr w:type="gramStart"/>
      <w:r>
        <w:rPr>
          <w:rFonts w:hint="eastAsia"/>
        </w:rPr>
        <w:t>单个进程</w:t>
      </w:r>
      <w:proofErr w:type="gramEnd"/>
      <w:r>
        <w:rPr>
          <w:rFonts w:hint="eastAsia"/>
        </w:rPr>
        <w:t>可打开的最大句柄数</w:t>
      </w:r>
    </w:p>
    <w:p w:rsidR="00AB70C6" w:rsidRDefault="00AB70C6" w:rsidP="00AB70C6">
      <w:pPr>
        <w:pStyle w:val="ItemList"/>
      </w:pPr>
      <w:r>
        <w:rPr>
          <w:rFonts w:hint="eastAsia"/>
        </w:rPr>
        <w:t xml:space="preserve">lsof | grep pid | wc </w:t>
      </w:r>
      <w:r>
        <w:t>–</w:t>
      </w:r>
      <w:r>
        <w:rPr>
          <w:rFonts w:hint="eastAsia"/>
        </w:rPr>
        <w:t xml:space="preserve">l </w:t>
      </w:r>
      <w:r>
        <w:t xml:space="preserve">: </w:t>
      </w:r>
      <w:r>
        <w:rPr>
          <w:rFonts w:hint="eastAsia"/>
        </w:rPr>
        <w:t>查看</w:t>
      </w:r>
      <w:proofErr w:type="gramStart"/>
      <w:r>
        <w:rPr>
          <w:rFonts w:hint="eastAsia"/>
        </w:rPr>
        <w:t>某进程</w:t>
      </w:r>
      <w:proofErr w:type="gramEnd"/>
      <w:r>
        <w:rPr>
          <w:rFonts w:hint="eastAsia"/>
        </w:rPr>
        <w:t>已打开句柄数</w:t>
      </w:r>
    </w:p>
    <w:p w:rsidR="00AB70C6" w:rsidRDefault="00AB70C6" w:rsidP="00AB70C6"/>
    <w:p w:rsidR="00AB70C6" w:rsidRDefault="00AB70C6" w:rsidP="00AB70C6">
      <w:r>
        <w:rPr>
          <w:rFonts w:hint="eastAsia"/>
        </w:rPr>
        <w:t>设置系统级句柄：</w:t>
      </w:r>
    </w:p>
    <w:p w:rsidR="00AB70C6" w:rsidRDefault="00942D5E" w:rsidP="00942D5E">
      <w:pPr>
        <w:pStyle w:val="ItemList"/>
      </w:pPr>
      <w:r>
        <w:rPr>
          <w:rFonts w:hint="eastAsia"/>
        </w:rPr>
        <w:t>e</w:t>
      </w:r>
      <w:r w:rsidR="00AB70C6">
        <w:t>cho</w:t>
      </w:r>
      <w:r>
        <w:rPr>
          <w:rFonts w:hint="eastAsia"/>
        </w:rPr>
        <w:t xml:space="preserve"> </w:t>
      </w:r>
      <w:r w:rsidR="00AB70C6">
        <w:t>30720 &gt; /proc/sys/fs/file-max</w:t>
      </w:r>
    </w:p>
    <w:p w:rsidR="00942D5E" w:rsidRDefault="00942D5E" w:rsidP="00942D5E">
      <w:pPr>
        <w:pStyle w:val="ItemList"/>
      </w:pPr>
      <w:r>
        <w:rPr>
          <w:rFonts w:hint="eastAsia"/>
        </w:rPr>
        <w:t xml:space="preserve">cat </w:t>
      </w:r>
      <w:r>
        <w:t>/proc/sys/fs/file-</w:t>
      </w:r>
      <w:r>
        <w:rPr>
          <w:rFonts w:hint="eastAsia"/>
        </w:rPr>
        <w:t xml:space="preserve">nr </w:t>
      </w:r>
      <w:r>
        <w:rPr>
          <w:rFonts w:hint="eastAsia"/>
        </w:rPr>
        <w:t>可查看设置结果。（第一个数值为系统已分配句柄，第二个为空闲句柄，第三个为系统最大句柄数）</w:t>
      </w:r>
    </w:p>
    <w:p w:rsidR="00942D5E" w:rsidRDefault="00942D5E" w:rsidP="00AB70C6"/>
    <w:p w:rsidR="00942D5E" w:rsidRDefault="00942D5E" w:rsidP="00AB70C6">
      <w:r>
        <w:rPr>
          <w:rFonts w:hint="eastAsia"/>
        </w:rPr>
        <w:t>设置用户级句柄：</w:t>
      </w:r>
    </w:p>
    <w:p w:rsidR="00632DAF" w:rsidRDefault="00632DAF" w:rsidP="00632DAF">
      <w:pPr>
        <w:pStyle w:val="ItemList"/>
      </w:pPr>
      <w:r>
        <w:rPr>
          <w:rFonts w:hint="eastAsia"/>
        </w:rPr>
        <w:t>临时设置－立即生效，但重启后失效</w:t>
      </w:r>
    </w:p>
    <w:p w:rsidR="00632DAF" w:rsidRDefault="00632DAF" w:rsidP="00632DAF">
      <w:pPr>
        <w:pStyle w:val="SubItemList"/>
      </w:pPr>
      <w:r>
        <w:rPr>
          <w:rFonts w:hint="eastAsia"/>
        </w:rPr>
        <w:tab/>
      </w:r>
      <w:r w:rsidR="00F26EE7">
        <w:rPr>
          <w:rFonts w:hint="eastAsia"/>
        </w:rPr>
        <w:t>u</w:t>
      </w:r>
      <w:r>
        <w:rPr>
          <w:rFonts w:hint="eastAsia"/>
        </w:rPr>
        <w:t xml:space="preserve">limit </w:t>
      </w:r>
      <w:r>
        <w:t>–</w:t>
      </w:r>
      <w:r>
        <w:rPr>
          <w:rFonts w:hint="eastAsia"/>
        </w:rPr>
        <w:t>HSn 4096</w:t>
      </w:r>
    </w:p>
    <w:p w:rsidR="00632DAF" w:rsidRDefault="00632DAF" w:rsidP="00632DAF">
      <w:pPr>
        <w:pStyle w:val="ItemList"/>
      </w:pPr>
      <w:r>
        <w:rPr>
          <w:rFonts w:hint="eastAsia"/>
        </w:rPr>
        <w:t>永久设置－重</w:t>
      </w:r>
      <w:proofErr w:type="gramStart"/>
      <w:r>
        <w:rPr>
          <w:rFonts w:hint="eastAsia"/>
        </w:rPr>
        <w:t>启才能</w:t>
      </w:r>
      <w:proofErr w:type="gramEnd"/>
      <w:r>
        <w:rPr>
          <w:rFonts w:hint="eastAsia"/>
        </w:rPr>
        <w:t>生效，永不失效</w:t>
      </w:r>
    </w:p>
    <w:p w:rsidR="00942D5E" w:rsidRPr="00942D5E" w:rsidRDefault="00942D5E" w:rsidP="00632DAF">
      <w:pPr>
        <w:pStyle w:val="SubItemList"/>
        <w:rPr>
          <w:kern w:val="0"/>
        </w:rPr>
      </w:pPr>
      <w:r w:rsidRPr="00942D5E">
        <w:rPr>
          <w:kern w:val="0"/>
        </w:rPr>
        <w:t>vi /etc/security/limits.conf </w:t>
      </w:r>
    </w:p>
    <w:p w:rsidR="00942D5E" w:rsidRPr="00942D5E" w:rsidRDefault="00942D5E" w:rsidP="00632DAF">
      <w:pPr>
        <w:pStyle w:val="SubItemList"/>
        <w:rPr>
          <w:kern w:val="0"/>
        </w:rPr>
      </w:pPr>
      <w:r w:rsidRPr="00942D5E">
        <w:rPr>
          <w:kern w:val="0"/>
        </w:rPr>
        <w:t>增加如下行</w:t>
      </w:r>
      <w:r w:rsidRPr="00942D5E">
        <w:rPr>
          <w:kern w:val="0"/>
        </w:rPr>
        <w:t>: </w:t>
      </w:r>
    </w:p>
    <w:p w:rsidR="00942D5E" w:rsidRPr="00942D5E" w:rsidRDefault="00942D5E" w:rsidP="00632DAF">
      <w:pPr>
        <w:pStyle w:val="SubItemList"/>
        <w:rPr>
          <w:kern w:val="0"/>
        </w:rPr>
      </w:pPr>
      <w:r w:rsidRPr="00942D5E">
        <w:rPr>
          <w:kern w:val="0"/>
        </w:rPr>
        <w:t>* soft nofile 2048 </w:t>
      </w:r>
    </w:p>
    <w:p w:rsidR="00942D5E" w:rsidRPr="00942D5E" w:rsidRDefault="00942D5E" w:rsidP="00632DAF">
      <w:pPr>
        <w:pStyle w:val="SubItemList"/>
        <w:rPr>
          <w:kern w:val="0"/>
        </w:rPr>
      </w:pPr>
      <w:r w:rsidRPr="00942D5E">
        <w:rPr>
          <w:kern w:val="0"/>
        </w:rPr>
        <w:t>* hard nofile 32768</w:t>
      </w:r>
    </w:p>
    <w:p w:rsidR="00942D5E" w:rsidRDefault="00942D5E" w:rsidP="00632DAF">
      <w:pPr>
        <w:pStyle w:val="SubItemList"/>
      </w:pPr>
      <w:r>
        <w:t>星号表示任何用户，</w:t>
      </w:r>
      <w:r>
        <w:t>soft/hard</w:t>
      </w:r>
      <w:r>
        <w:t>表示软限制、硬限制。</w:t>
      </w:r>
    </w:p>
    <w:p w:rsidR="00CF1B42" w:rsidRPr="007C6DC0" w:rsidRDefault="00CF1B42" w:rsidP="00831D8C">
      <w:pPr>
        <w:pStyle w:val="NotesHeading"/>
      </w:pPr>
      <w:r>
        <w:drawing>
          <wp:inline distT="0" distB="0" distL="0" distR="0">
            <wp:extent cx="495300" cy="200025"/>
            <wp:effectExtent l="19050" t="0" r="0" b="0"/>
            <wp:docPr id="25" name="图片 3" descr="image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0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B42" w:rsidRDefault="00CF1B42" w:rsidP="00CF1B42">
      <w:pPr>
        <w:pStyle w:val="NotesHeading"/>
      </w:pPr>
      <w:r>
        <w:rPr>
          <w:rFonts w:hint="eastAsia"/>
        </w:rPr>
        <w:t>设置后需要重启</w:t>
      </w:r>
      <w:r w:rsidR="008D6478">
        <w:rPr>
          <w:rFonts w:hint="eastAsia"/>
        </w:rPr>
        <w:t>。</w:t>
      </w:r>
    </w:p>
    <w:p w:rsidR="00CF1B42" w:rsidRDefault="00CF1B42" w:rsidP="00CF1B42">
      <w:pPr>
        <w:pStyle w:val="NotesHeading"/>
      </w:pPr>
      <w:r>
        <w:rPr>
          <w:rFonts w:hint="eastAsia"/>
        </w:rPr>
        <w:t>用户级设置即为一个进程所能打开最大数量，也即</w:t>
      </w:r>
      <w:r>
        <w:rPr>
          <w:rFonts w:hint="eastAsia"/>
        </w:rPr>
        <w:t xml:space="preserve">ulimit </w:t>
      </w:r>
      <w:r>
        <w:t>–</w:t>
      </w:r>
      <w:r>
        <w:rPr>
          <w:rFonts w:hint="eastAsia"/>
        </w:rPr>
        <w:t>n</w:t>
      </w:r>
      <w:r>
        <w:rPr>
          <w:rFonts w:hint="eastAsia"/>
        </w:rPr>
        <w:t>所看内容。</w:t>
      </w:r>
    </w:p>
    <w:p w:rsidR="00D62327" w:rsidRDefault="00D62327" w:rsidP="00D62327">
      <w:pPr>
        <w:pStyle w:val="4"/>
        <w:rPr>
          <w:rFonts w:hint="default"/>
        </w:rPr>
      </w:pPr>
      <w:bookmarkStart w:id="25" w:name="_Toc382659513"/>
      <w:r>
        <w:t>端口</w:t>
      </w:r>
      <w:bookmarkEnd w:id="25"/>
    </w:p>
    <w:p w:rsidR="00D62327" w:rsidRDefault="007A123F" w:rsidP="00D62327">
      <w:r>
        <w:rPr>
          <w:rFonts w:hint="eastAsia"/>
        </w:rPr>
        <w:t>当</w:t>
      </w:r>
      <w:r w:rsidR="00D44152">
        <w:rPr>
          <w:rFonts w:hint="eastAsia"/>
        </w:rPr>
        <w:t>客户端在</w:t>
      </w:r>
      <w:r>
        <w:rPr>
          <w:rFonts w:hint="eastAsia"/>
        </w:rPr>
        <w:t>网络连接</w:t>
      </w:r>
      <w:r>
        <w:rPr>
          <w:rFonts w:hint="eastAsia"/>
        </w:rPr>
        <w:t>TCP</w:t>
      </w:r>
      <w:proofErr w:type="gramStart"/>
      <w:r>
        <w:rPr>
          <w:rFonts w:hint="eastAsia"/>
        </w:rPr>
        <w:t>消息</w:t>
      </w:r>
      <w:r w:rsidR="0053228B">
        <w:rPr>
          <w:rFonts w:hint="eastAsia"/>
        </w:rPr>
        <w:t>建链</w:t>
      </w:r>
      <w:proofErr w:type="gramEnd"/>
      <w:r>
        <w:rPr>
          <w:rFonts w:hint="eastAsia"/>
        </w:rPr>
        <w:t>都不成功的时候，需要看下本地端口是否占满了。</w:t>
      </w:r>
    </w:p>
    <w:p w:rsidR="0053228B" w:rsidRDefault="0053228B" w:rsidP="00D62327">
      <w:r>
        <w:rPr>
          <w:rFonts w:hint="eastAsia"/>
        </w:rPr>
        <w:t>使用</w:t>
      </w:r>
      <w:r>
        <w:rPr>
          <w:rFonts w:hint="eastAsia"/>
        </w:rPr>
        <w:t xml:space="preserve">netstat </w:t>
      </w:r>
      <w:r>
        <w:t>–</w:t>
      </w:r>
      <w:r>
        <w:rPr>
          <w:rFonts w:hint="eastAsia"/>
        </w:rPr>
        <w:t xml:space="preserve">antp|grep port|wc </w:t>
      </w:r>
      <w:r>
        <w:t>–</w:t>
      </w:r>
      <w:r>
        <w:rPr>
          <w:rFonts w:hint="eastAsia"/>
        </w:rPr>
        <w:t xml:space="preserve">l </w:t>
      </w:r>
      <w:r>
        <w:rPr>
          <w:rFonts w:hint="eastAsia"/>
        </w:rPr>
        <w:t>命令可以查看该类连接占用了多少端口。如果超过</w:t>
      </w:r>
      <w:r>
        <w:rPr>
          <w:rFonts w:hint="eastAsia"/>
        </w:rPr>
        <w:t>2</w:t>
      </w:r>
      <w:r>
        <w:rPr>
          <w:rFonts w:hint="eastAsia"/>
        </w:rPr>
        <w:t>万</w:t>
      </w:r>
      <w:r w:rsidR="00FB2945">
        <w:rPr>
          <w:rFonts w:hint="eastAsia"/>
        </w:rPr>
        <w:t>，且大量处于</w:t>
      </w:r>
      <w:r w:rsidR="00FB2945">
        <w:rPr>
          <w:rFonts w:hint="eastAsia"/>
        </w:rPr>
        <w:t>TIME_WAIT</w:t>
      </w:r>
      <w:r w:rsidR="00FB2945">
        <w:rPr>
          <w:rFonts w:hint="eastAsia"/>
        </w:rPr>
        <w:t>状态</w:t>
      </w:r>
      <w:r>
        <w:rPr>
          <w:rFonts w:hint="eastAsia"/>
        </w:rPr>
        <w:t>的话就比较危险了。因为</w:t>
      </w:r>
      <w:r>
        <w:rPr>
          <w:rFonts w:hint="eastAsia"/>
        </w:rPr>
        <w:t>LINUX</w:t>
      </w:r>
      <w:r>
        <w:rPr>
          <w:rFonts w:hint="eastAsia"/>
        </w:rPr>
        <w:t>系统总共端口有</w:t>
      </w:r>
      <w:r>
        <w:rPr>
          <w:rFonts w:hint="eastAsia"/>
        </w:rPr>
        <w:t>65535</w:t>
      </w:r>
      <w:r>
        <w:rPr>
          <w:rFonts w:hint="eastAsia"/>
        </w:rPr>
        <w:t>个，实际</w:t>
      </w:r>
      <w:proofErr w:type="gramStart"/>
      <w:r>
        <w:rPr>
          <w:rFonts w:hint="eastAsia"/>
        </w:rPr>
        <w:t>建链使用</w:t>
      </w:r>
      <w:proofErr w:type="gramEnd"/>
      <w:r>
        <w:rPr>
          <w:rFonts w:hint="eastAsia"/>
        </w:rPr>
        <w:t>的端口是有范围的（</w:t>
      </w:r>
      <w:r w:rsidRPr="00C35E7A">
        <w:t>/proc/sys/net/ipv4/ip_local_port_range</w:t>
      </w:r>
      <w:r>
        <w:rPr>
          <w:rFonts w:hint="eastAsia"/>
        </w:rPr>
        <w:t>中配置），一般也就</w:t>
      </w:r>
      <w:r>
        <w:rPr>
          <w:rFonts w:hint="eastAsia"/>
        </w:rPr>
        <w:t>2</w:t>
      </w:r>
      <w:r>
        <w:rPr>
          <w:rFonts w:hint="eastAsia"/>
        </w:rPr>
        <w:t>万多个端口可用于建链。</w:t>
      </w:r>
    </w:p>
    <w:p w:rsidR="0053228B" w:rsidRDefault="0053228B" w:rsidP="00D62327">
      <w:r>
        <w:rPr>
          <w:rFonts w:hint="eastAsia"/>
        </w:rPr>
        <w:t>如果系统确实需要建这么多的链接，那就需要优化环境了。从以下几方面优化：</w:t>
      </w:r>
    </w:p>
    <w:p w:rsidR="00566D55" w:rsidRPr="00C35E7A" w:rsidRDefault="00324D20" w:rsidP="00324D20">
      <w:pPr>
        <w:pStyle w:val="ItemList"/>
      </w:pPr>
      <w:r>
        <w:t>time_wait</w:t>
      </w:r>
      <w:r>
        <w:t>连接重用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566D55" w:rsidRPr="00C35E7A">
        <w:t>echo 1 &gt; /proc/sys/net/ipv4/tcp_tw_reuse</w:t>
      </w:r>
    </w:p>
    <w:p w:rsidR="00566D55" w:rsidRPr="00C35E7A" w:rsidRDefault="00324D20" w:rsidP="00C7737C">
      <w:pPr>
        <w:pStyle w:val="ItemList"/>
      </w:pPr>
      <w:r>
        <w:t>快速回收</w:t>
      </w:r>
      <w:r>
        <w:t>time_wait</w:t>
      </w:r>
      <w:r>
        <w:t>连接</w:t>
      </w:r>
      <w:r>
        <w:rPr>
          <w:rFonts w:hint="eastAsia"/>
        </w:rPr>
        <w:t>：</w:t>
      </w:r>
      <w:r w:rsidRPr="00C35E7A">
        <w:t xml:space="preserve"> </w:t>
      </w:r>
      <w:r w:rsidR="00566D55" w:rsidRPr="00C35E7A">
        <w:t>echo 0 &gt; /proc/sys/net/ipv4/tcp_tw_recycle</w:t>
      </w:r>
    </w:p>
    <w:p w:rsidR="00566D55" w:rsidRPr="00C35E7A" w:rsidRDefault="00C7737C" w:rsidP="00566D55">
      <w:pPr>
        <w:pStyle w:val="ItemList"/>
      </w:pPr>
      <w:r w:rsidRPr="00C7737C">
        <w:rPr>
          <w:kern w:val="0"/>
        </w:rPr>
        <w:t>最大</w:t>
      </w:r>
      <w:r w:rsidRPr="00C7737C">
        <w:rPr>
          <w:kern w:val="0"/>
        </w:rPr>
        <w:t>time_wait</w:t>
      </w:r>
      <w:r w:rsidRPr="00C7737C">
        <w:rPr>
          <w:kern w:val="0"/>
        </w:rPr>
        <w:t>连接长度</w:t>
      </w:r>
      <w:r w:rsidR="0053228B">
        <w:rPr>
          <w:rFonts w:hint="eastAsia"/>
        </w:rPr>
        <w:t>：</w:t>
      </w:r>
      <w:r w:rsidR="0053228B">
        <w:rPr>
          <w:rFonts w:hint="eastAsia"/>
        </w:rPr>
        <w:t xml:space="preserve"> </w:t>
      </w:r>
      <w:r w:rsidR="00566D55" w:rsidRPr="00C35E7A">
        <w:t>echo "12000" &gt; /proc/sys/net/ipv4/tcp_max_tw_buckets</w:t>
      </w:r>
    </w:p>
    <w:p w:rsidR="00566D55" w:rsidRDefault="00C7737C" w:rsidP="00D62327">
      <w:pPr>
        <w:pStyle w:val="ItemList"/>
      </w:pPr>
      <w:r w:rsidRPr="00C7737C">
        <w:rPr>
          <w:kern w:val="0"/>
        </w:rPr>
        <w:t>向外连接可用端口范围</w:t>
      </w:r>
      <w:r w:rsidR="0053228B">
        <w:rPr>
          <w:rFonts w:hint="eastAsia"/>
        </w:rPr>
        <w:t>：</w:t>
      </w:r>
      <w:r w:rsidR="0053228B">
        <w:rPr>
          <w:rFonts w:hint="eastAsia"/>
        </w:rPr>
        <w:t xml:space="preserve"> </w:t>
      </w:r>
      <w:r w:rsidR="00566D55" w:rsidRPr="00C35E7A">
        <w:t>echo "20000 65000" &gt; /proc/sys/net/ipv4/ip_local_port_range</w:t>
      </w:r>
    </w:p>
    <w:p w:rsidR="00CE2DBF" w:rsidRPr="00466B0C" w:rsidRDefault="00CE2DBF" w:rsidP="00F025F2">
      <w:pPr>
        <w:pStyle w:val="CAUTIONHeading"/>
      </w:pPr>
      <w:r>
        <w:rPr>
          <w:rFonts w:hint="eastAsia"/>
        </w:rPr>
        <w:drawing>
          <wp:inline distT="0" distB="0" distL="0" distR="0">
            <wp:extent cx="942975" cy="485775"/>
            <wp:effectExtent l="19050" t="0" r="0" b="0"/>
            <wp:docPr id="40" name="图片 2" descr="image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00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DBF" w:rsidRPr="00EA6A4B" w:rsidRDefault="00CE2DBF" w:rsidP="00F025F2">
      <w:pPr>
        <w:pStyle w:val="CAUTIONText"/>
      </w:pPr>
      <w:r>
        <w:rPr>
          <w:rFonts w:hint="eastAsia"/>
        </w:rPr>
        <w:t>以上参数非必要不要修改。</w:t>
      </w:r>
    </w:p>
    <w:p w:rsidR="003A6BCB" w:rsidRPr="006755A2" w:rsidRDefault="009E6E2F" w:rsidP="006755A2">
      <w:pPr>
        <w:pStyle w:val="2"/>
      </w:pPr>
      <w:bookmarkStart w:id="26" w:name="_Toc382659514"/>
      <w:r>
        <w:rPr>
          <w:rFonts w:hint="eastAsia"/>
          <w:lang w:eastAsia="zh-CN"/>
        </w:rPr>
        <w:lastRenderedPageBreak/>
        <w:t>性能编程军规</w:t>
      </w:r>
      <w:bookmarkEnd w:id="26"/>
    </w:p>
    <w:p w:rsidR="005A7C0D" w:rsidRDefault="005A7C0D" w:rsidP="009E6E2F">
      <w:pPr>
        <w:pStyle w:val="3"/>
      </w:pPr>
      <w:bookmarkStart w:id="27" w:name="_Toc382659515"/>
      <w:r>
        <w:rPr>
          <w:rFonts w:hint="eastAsia"/>
        </w:rPr>
        <w:t>SQL</w:t>
      </w:r>
      <w:bookmarkEnd w:id="27"/>
    </w:p>
    <w:p w:rsidR="008E79F6" w:rsidRPr="008E79F6" w:rsidRDefault="008E79F6" w:rsidP="008E79F6">
      <w:r>
        <w:rPr>
          <w:rFonts w:hint="eastAsia"/>
        </w:rPr>
        <w:t>推荐阅读：</w:t>
      </w:r>
      <w:r w:rsidR="00B44809" w:rsidRPr="00B44809">
        <w:rPr>
          <w:rFonts w:ascii="宋体" w:cs="宋体"/>
          <w:color w:val="008000"/>
          <w:kern w:val="0"/>
          <w:sz w:val="22"/>
          <w:szCs w:val="22"/>
          <w:highlight w:val="yellow"/>
        </w:rPr>
        <w:t>http://platformdoc.</w:t>
      </w:r>
      <w:r w:rsidR="00747FB6">
        <w:rPr>
          <w:rFonts w:ascii="宋体" w:cs="宋体"/>
          <w:color w:val="008000"/>
          <w:kern w:val="0"/>
          <w:sz w:val="22"/>
          <w:szCs w:val="22"/>
          <w:highlight w:val="yellow"/>
        </w:rPr>
        <w:t>xxx</w:t>
      </w:r>
      <w:r w:rsidR="00B44809" w:rsidRPr="00B44809">
        <w:rPr>
          <w:rFonts w:ascii="宋体" w:cs="宋体"/>
          <w:color w:val="008000"/>
          <w:kern w:val="0"/>
          <w:sz w:val="22"/>
          <w:szCs w:val="22"/>
          <w:highlight w:val="yellow"/>
        </w:rPr>
        <w:t>.com/hedex/hdx.do?lib=885977612</w:t>
      </w:r>
    </w:p>
    <w:p w:rsidR="00654A6D" w:rsidRDefault="00654A6D" w:rsidP="009E6E2F">
      <w:pPr>
        <w:pStyle w:val="4"/>
        <w:rPr>
          <w:rFonts w:hint="default"/>
        </w:rPr>
      </w:pPr>
      <w:bookmarkStart w:id="28" w:name="_Toc382659516"/>
      <w:r>
        <w:t>【创建必要的索引】</w:t>
      </w:r>
      <w:bookmarkEnd w:id="28"/>
    </w:p>
    <w:p w:rsidR="00654A6D" w:rsidRDefault="00B71D1E" w:rsidP="00654A6D">
      <w:r>
        <w:t>索引，</w:t>
      </w:r>
      <w:bookmarkStart w:id="29" w:name="ref_[1]_8045149"/>
      <w:bookmarkEnd w:id="29"/>
      <w:r>
        <w:t>使用索引可快速访问</w:t>
      </w:r>
      <w:hyperlink r:id="rId30" w:tgtFrame="_blank" w:history="1">
        <w:r w:rsidRPr="00B71D1E">
          <w:t>数据库</w:t>
        </w:r>
      </w:hyperlink>
      <w:r>
        <w:t>表中的特定信息。</w:t>
      </w:r>
    </w:p>
    <w:p w:rsidR="00B71D1E" w:rsidRPr="00654A6D" w:rsidRDefault="00B71D1E" w:rsidP="00654A6D">
      <w:r>
        <w:t>并非所有的</w:t>
      </w:r>
      <w:hyperlink r:id="rId31" w:tgtFrame="_blank" w:history="1">
        <w:r w:rsidRPr="00B71D1E">
          <w:t>数据库</w:t>
        </w:r>
      </w:hyperlink>
      <w:r>
        <w:t>都以相同的方式使用索引。作为通用规则，只有当经常查询索引列中的数据时，才需要在表上创建索引。索引占用</w:t>
      </w:r>
      <w:hyperlink r:id="rId32" w:tgtFrame="_blank" w:history="1">
        <w:r w:rsidRPr="00B71D1E">
          <w:t>磁盘</w:t>
        </w:r>
      </w:hyperlink>
      <w:r>
        <w:t>空间，并且降低添加、删除和更新行的速度。在多数情况下，索引用于数据检索的速度优势大大超过它的不足之处。但是，如果</w:t>
      </w:r>
      <w:hyperlink r:id="rId33" w:tgtFrame="_blank" w:history="1">
        <w:r w:rsidRPr="00B71D1E">
          <w:t>应用程序</w:t>
        </w:r>
      </w:hyperlink>
      <w:r>
        <w:t>非常频繁地更新数据或磁盘空间有限，则可能需要限制索引的数量。</w:t>
      </w:r>
    </w:p>
    <w:p w:rsidR="00436F04" w:rsidRDefault="00BD3E4C" w:rsidP="009E6E2F">
      <w:pPr>
        <w:pStyle w:val="4"/>
        <w:rPr>
          <w:rFonts w:hint="default"/>
        </w:rPr>
      </w:pPr>
      <w:bookmarkStart w:id="30" w:name="_Toc382659517"/>
      <w:r>
        <w:t>【</w:t>
      </w:r>
      <w:r w:rsidR="00436F04">
        <w:t>尽量</w:t>
      </w:r>
      <w:r w:rsidR="007A341D">
        <w:t>避免</w:t>
      </w:r>
      <w:r w:rsidR="00436F04">
        <w:t>在循环中调用</w:t>
      </w:r>
      <w:r w:rsidR="00436F04">
        <w:t>SQL</w:t>
      </w:r>
      <w:r>
        <w:t>】</w:t>
      </w:r>
      <w:bookmarkEnd w:id="30"/>
    </w:p>
    <w:p w:rsidR="00352799" w:rsidRDefault="00352799" w:rsidP="005A7C0D">
      <w:r>
        <w:rPr>
          <w:rFonts w:hint="eastAsia"/>
        </w:rPr>
        <w:t>能不在循环中调用同一个</w:t>
      </w:r>
      <w:r>
        <w:rPr>
          <w:rFonts w:hint="eastAsia"/>
        </w:rPr>
        <w:t>SQL</w:t>
      </w:r>
      <w:r>
        <w:rPr>
          <w:rFonts w:hint="eastAsia"/>
        </w:rPr>
        <w:t>就不要这么做。考虑用</w:t>
      </w:r>
      <w:r>
        <w:rPr>
          <w:rFonts w:hint="eastAsia"/>
        </w:rPr>
        <w:t>SQL</w:t>
      </w:r>
      <w:r>
        <w:rPr>
          <w:rFonts w:hint="eastAsia"/>
        </w:rPr>
        <w:t>替代循环。</w:t>
      </w:r>
    </w:p>
    <w:p w:rsidR="00436F04" w:rsidRDefault="00436F04" w:rsidP="005A7C0D">
      <w:r>
        <w:rPr>
          <w:rFonts w:hint="eastAsia"/>
        </w:rPr>
        <w:t>能写成一个</w:t>
      </w:r>
      <w:r>
        <w:rPr>
          <w:rFonts w:hint="eastAsia"/>
        </w:rPr>
        <w:t>SQL</w:t>
      </w:r>
      <w:r>
        <w:rPr>
          <w:rFonts w:hint="eastAsia"/>
        </w:rPr>
        <w:t>的就不要写分开写</w:t>
      </w:r>
      <w:r w:rsidR="00F4036F">
        <w:rPr>
          <w:rFonts w:hint="eastAsia"/>
        </w:rPr>
        <w:t>成多个</w:t>
      </w:r>
      <w:r>
        <w:rPr>
          <w:rFonts w:hint="eastAsia"/>
        </w:rPr>
        <w:t>。</w:t>
      </w:r>
    </w:p>
    <w:p w:rsidR="00533618" w:rsidRDefault="00533618" w:rsidP="005A7C0D">
      <w:r>
        <w:rPr>
          <w:rFonts w:hint="eastAsia"/>
        </w:rPr>
        <w:t>如：按条件循环查询一条</w:t>
      </w:r>
      <w:r>
        <w:rPr>
          <w:rFonts w:hint="eastAsia"/>
        </w:rPr>
        <w:t>SQL</w:t>
      </w:r>
      <w:r>
        <w:rPr>
          <w:rFonts w:hint="eastAsia"/>
        </w:rPr>
        <w:t>，则可以使用</w:t>
      </w:r>
      <w:r>
        <w:rPr>
          <w:rFonts w:hint="eastAsia"/>
        </w:rPr>
        <w:t>where in (xxx)</w:t>
      </w:r>
      <w:r>
        <w:rPr>
          <w:rFonts w:hint="eastAsia"/>
        </w:rPr>
        <w:t>以及</w:t>
      </w:r>
      <w:r>
        <w:rPr>
          <w:rFonts w:hint="eastAsia"/>
        </w:rPr>
        <w:t>group by</w:t>
      </w:r>
      <w:r>
        <w:rPr>
          <w:rFonts w:hint="eastAsia"/>
        </w:rPr>
        <w:t>合并成一个</w:t>
      </w:r>
      <w:r>
        <w:rPr>
          <w:rFonts w:hint="eastAsia"/>
        </w:rPr>
        <w:t>SQL</w:t>
      </w:r>
      <w:r>
        <w:rPr>
          <w:rFonts w:hint="eastAsia"/>
        </w:rPr>
        <w:t>。</w:t>
      </w:r>
    </w:p>
    <w:p w:rsidR="00436F04" w:rsidRDefault="00BD3E4C" w:rsidP="009E6E2F">
      <w:pPr>
        <w:pStyle w:val="4"/>
        <w:rPr>
          <w:rFonts w:hint="default"/>
        </w:rPr>
      </w:pPr>
      <w:bookmarkStart w:id="31" w:name="_Toc382659518"/>
      <w:r>
        <w:t>【</w:t>
      </w:r>
      <w:r w:rsidR="00436F04">
        <w:t>尽量避免索引失效场景</w:t>
      </w:r>
      <w:r>
        <w:t>】</w:t>
      </w:r>
      <w:bookmarkEnd w:id="31"/>
    </w:p>
    <w:p w:rsidR="002D1311" w:rsidRPr="002D1311" w:rsidRDefault="002D1311" w:rsidP="002D1311">
      <w:r>
        <w:rPr>
          <w:rFonts w:hint="eastAsia"/>
        </w:rPr>
        <w:t>以下场景会导致索引失效：</w:t>
      </w:r>
    </w:p>
    <w:p w:rsidR="00436F04" w:rsidRDefault="002D1311" w:rsidP="002D1311">
      <w:pPr>
        <w:pStyle w:val="ItemList"/>
      </w:pPr>
      <w:r>
        <w:rPr>
          <w:rFonts w:hint="eastAsia"/>
        </w:rPr>
        <w:t>类型不匹配</w:t>
      </w:r>
    </w:p>
    <w:p w:rsidR="002D1311" w:rsidRDefault="002D1311" w:rsidP="002D1311">
      <w:pPr>
        <w:pStyle w:val="ItemList"/>
      </w:pPr>
      <w:r>
        <w:rPr>
          <w:rFonts w:hint="eastAsia"/>
        </w:rPr>
        <w:t>对</w:t>
      </w:r>
      <w:proofErr w:type="gramStart"/>
      <w:r>
        <w:rPr>
          <w:rFonts w:hint="eastAsia"/>
        </w:rPr>
        <w:t>列使用</w:t>
      </w:r>
      <w:proofErr w:type="gramEnd"/>
      <w:r>
        <w:rPr>
          <w:rFonts w:hint="eastAsia"/>
        </w:rPr>
        <w:t>了函数</w:t>
      </w:r>
    </w:p>
    <w:p w:rsidR="002D1311" w:rsidRDefault="002D1311" w:rsidP="002D1311">
      <w:pPr>
        <w:pStyle w:val="ItemList"/>
      </w:pPr>
      <w:r>
        <w:rPr>
          <w:rFonts w:hint="eastAsia"/>
        </w:rPr>
        <w:t>使用索引</w:t>
      </w:r>
      <w:proofErr w:type="gramStart"/>
      <w:r>
        <w:rPr>
          <w:rFonts w:hint="eastAsia"/>
        </w:rPr>
        <w:t>实际会</w:t>
      </w:r>
      <w:proofErr w:type="gramEnd"/>
      <w:r>
        <w:rPr>
          <w:rFonts w:hint="eastAsia"/>
        </w:rPr>
        <w:t>降低速度</w:t>
      </w:r>
      <w:r w:rsidR="008A4CFD">
        <w:rPr>
          <w:rFonts w:hint="eastAsia"/>
        </w:rPr>
        <w:t>（如上百万条数据查询）</w:t>
      </w:r>
    </w:p>
    <w:p w:rsidR="002D1311" w:rsidRDefault="002D1311" w:rsidP="002D1311">
      <w:pPr>
        <w:pStyle w:val="ItemList"/>
      </w:pPr>
      <w:r>
        <w:rPr>
          <w:rFonts w:hint="eastAsia"/>
        </w:rPr>
        <w:t>结果集返回比例较大</w:t>
      </w:r>
    </w:p>
    <w:p w:rsidR="002D1311" w:rsidRDefault="002D1311" w:rsidP="002D1311">
      <w:pPr>
        <w:pStyle w:val="ItemList"/>
      </w:pPr>
      <w:r>
        <w:rPr>
          <w:rFonts w:hint="eastAsia"/>
        </w:rPr>
        <w:t>SQL</w:t>
      </w:r>
      <w:r>
        <w:rPr>
          <w:rFonts w:hint="eastAsia"/>
        </w:rPr>
        <w:t>中使用了</w:t>
      </w:r>
      <w:r>
        <w:rPr>
          <w:rFonts w:hint="eastAsia"/>
        </w:rPr>
        <w:t xml:space="preserve"> is null</w:t>
      </w:r>
    </w:p>
    <w:p w:rsidR="002D1311" w:rsidRDefault="002D1311" w:rsidP="002D1311">
      <w:pPr>
        <w:pStyle w:val="ItemList"/>
      </w:pPr>
      <w:r>
        <w:rPr>
          <w:rFonts w:hint="eastAsia"/>
        </w:rPr>
        <w:t>SQL</w:t>
      </w:r>
      <w:r>
        <w:rPr>
          <w:rFonts w:hint="eastAsia"/>
        </w:rPr>
        <w:t>中的</w:t>
      </w:r>
      <w:r>
        <w:rPr>
          <w:rFonts w:hint="eastAsia"/>
        </w:rPr>
        <w:t>LIKE</w:t>
      </w:r>
      <w:r>
        <w:rPr>
          <w:rFonts w:hint="eastAsia"/>
        </w:rPr>
        <w:t>条件前加了</w:t>
      </w:r>
      <w:r>
        <w:rPr>
          <w:rFonts w:hint="eastAsia"/>
        </w:rPr>
        <w:t>%</w:t>
      </w:r>
      <w:r>
        <w:rPr>
          <w:rFonts w:hint="eastAsia"/>
        </w:rPr>
        <w:t>通配符</w:t>
      </w:r>
      <w:r w:rsidR="00352799">
        <w:rPr>
          <w:rFonts w:hint="eastAsia"/>
        </w:rPr>
        <w:t>（</w:t>
      </w:r>
      <w:r w:rsidR="00352799">
        <w:rPr>
          <w:rFonts w:hint="eastAsia"/>
        </w:rPr>
        <w:t xml:space="preserve">where name like </w:t>
      </w:r>
      <w:r w:rsidR="00352799">
        <w:t>‘</w:t>
      </w:r>
      <w:r w:rsidR="00352799">
        <w:rPr>
          <w:rFonts w:hint="eastAsia"/>
        </w:rPr>
        <w:t>%zhangsai%</w:t>
      </w:r>
      <w:r w:rsidR="00352799">
        <w:t>’</w:t>
      </w:r>
      <w:r w:rsidR="00352799">
        <w:rPr>
          <w:rFonts w:hint="eastAsia"/>
        </w:rPr>
        <w:t>）</w:t>
      </w:r>
    </w:p>
    <w:p w:rsidR="00352799" w:rsidRPr="002D1311" w:rsidRDefault="00352799" w:rsidP="002D1311">
      <w:pPr>
        <w:pStyle w:val="ItemList"/>
      </w:pPr>
      <w:r>
        <w:rPr>
          <w:rFonts w:hint="eastAsia"/>
        </w:rPr>
        <w:t>如果是复合索引，只有在它的第一列（</w:t>
      </w:r>
      <w:r>
        <w:rPr>
          <w:rFonts w:hint="eastAsia"/>
        </w:rPr>
        <w:t>leading column</w:t>
      </w:r>
      <w:r>
        <w:rPr>
          <w:rFonts w:hint="eastAsia"/>
        </w:rPr>
        <w:t>）被</w:t>
      </w:r>
      <w:r>
        <w:rPr>
          <w:rFonts w:hint="eastAsia"/>
        </w:rPr>
        <w:t>where</w:t>
      </w:r>
      <w:r>
        <w:rPr>
          <w:rFonts w:hint="eastAsia"/>
        </w:rPr>
        <w:t>子句引用时，优化器才会选择使用该索引。</w:t>
      </w:r>
    </w:p>
    <w:p w:rsidR="00436F04" w:rsidRDefault="00BE2145" w:rsidP="009E6E2F">
      <w:pPr>
        <w:pStyle w:val="4"/>
        <w:rPr>
          <w:rFonts w:hint="default"/>
        </w:rPr>
      </w:pPr>
      <w:bookmarkStart w:id="32" w:name="_Toc382659519"/>
      <w:r>
        <w:t>【</w:t>
      </w:r>
      <w:r w:rsidR="00626075">
        <w:t>避免</w:t>
      </w:r>
      <w:r>
        <w:t>使用</w:t>
      </w:r>
      <w:r w:rsidR="00654A6D">
        <w:t xml:space="preserve">SELECT </w:t>
      </w:r>
      <w:r>
        <w:t>*</w:t>
      </w:r>
      <w:r>
        <w:t>】</w:t>
      </w:r>
      <w:bookmarkEnd w:id="32"/>
    </w:p>
    <w:p w:rsidR="00626075" w:rsidRDefault="00626075" w:rsidP="00865193">
      <w:r>
        <w:rPr>
          <w:rFonts w:hint="eastAsia"/>
        </w:rPr>
        <w:t>尤其在列多的时候。</w:t>
      </w:r>
    </w:p>
    <w:p w:rsidR="00865193" w:rsidRDefault="00865193" w:rsidP="00865193">
      <w:r>
        <w:rPr>
          <w:rFonts w:hint="eastAsia"/>
        </w:rPr>
        <w:t>8</w:t>
      </w:r>
      <w:r>
        <w:rPr>
          <w:rFonts w:hint="eastAsia"/>
        </w:rPr>
        <w:t>万多的数据表，</w:t>
      </w:r>
      <w:r>
        <w:rPr>
          <w:rFonts w:hint="eastAsia"/>
        </w:rPr>
        <w:t>60</w:t>
      </w:r>
      <w:r>
        <w:rPr>
          <w:rFonts w:hint="eastAsia"/>
        </w:rPr>
        <w:t>列：</w:t>
      </w:r>
    </w:p>
    <w:p w:rsidR="00865193" w:rsidRDefault="00865193" w:rsidP="00B127F3">
      <w:pPr>
        <w:pStyle w:val="ItemList"/>
      </w:pPr>
      <w:r>
        <w:t>S</w:t>
      </w:r>
      <w:r>
        <w:rPr>
          <w:rFonts w:hint="eastAsia"/>
        </w:rPr>
        <w:t xml:space="preserve">elect * from table  </w:t>
      </w:r>
      <w:r w:rsidR="00B127F3">
        <w:rPr>
          <w:rFonts w:hint="eastAsia"/>
        </w:rPr>
        <w:t xml:space="preserve">  </w:t>
      </w:r>
      <w:r>
        <w:rPr>
          <w:rFonts w:hint="eastAsia"/>
        </w:rPr>
        <w:t xml:space="preserve">-- </w:t>
      </w:r>
      <w:r>
        <w:rPr>
          <w:rFonts w:hint="eastAsia"/>
        </w:rPr>
        <w:t>耗时几十秒</w:t>
      </w:r>
    </w:p>
    <w:p w:rsidR="00865193" w:rsidRDefault="00865193" w:rsidP="00B127F3">
      <w:pPr>
        <w:pStyle w:val="ItemList"/>
      </w:pPr>
      <w:r>
        <w:t>S</w:t>
      </w:r>
      <w:r>
        <w:rPr>
          <w:rFonts w:hint="eastAsia"/>
        </w:rPr>
        <w:t xml:space="preserve">elect </w:t>
      </w:r>
      <w:r>
        <w:rPr>
          <w:rFonts w:hint="eastAsia"/>
        </w:rPr>
        <w:t>列</w:t>
      </w:r>
      <w:r>
        <w:rPr>
          <w:rFonts w:hint="eastAsia"/>
        </w:rPr>
        <w:t xml:space="preserve">1 from table </w:t>
      </w:r>
      <w:r w:rsidR="00B127F3">
        <w:rPr>
          <w:rFonts w:hint="eastAsia"/>
        </w:rPr>
        <w:t xml:space="preserve"> --</w:t>
      </w:r>
      <w:r>
        <w:rPr>
          <w:rFonts w:hint="eastAsia"/>
        </w:rPr>
        <w:t>耗时几秒</w:t>
      </w:r>
    </w:p>
    <w:p w:rsidR="00865193" w:rsidRDefault="00865193" w:rsidP="00865193"/>
    <w:p w:rsidR="00865193" w:rsidRDefault="00865193" w:rsidP="00865193">
      <w:r>
        <w:rPr>
          <w:rFonts w:hint="eastAsia"/>
        </w:rPr>
        <w:t>另外也</w:t>
      </w:r>
      <w:r>
        <w:rPr>
          <w:rFonts w:hint="eastAsia"/>
        </w:rPr>
        <w:t>count</w:t>
      </w:r>
      <w:r>
        <w:rPr>
          <w:rFonts w:hint="eastAsia"/>
        </w:rPr>
        <w:t>时要这样写</w:t>
      </w:r>
      <w:r>
        <w:rPr>
          <w:rFonts w:hint="eastAsia"/>
        </w:rPr>
        <w:t>:</w:t>
      </w:r>
    </w:p>
    <w:p w:rsidR="00865193" w:rsidRDefault="00865193" w:rsidP="00865193">
      <w:proofErr w:type="gramStart"/>
      <w:r>
        <w:t>S</w:t>
      </w:r>
      <w:r>
        <w:rPr>
          <w:rFonts w:hint="eastAsia"/>
        </w:rPr>
        <w:t>elect  count</w:t>
      </w:r>
      <w:proofErr w:type="gramEnd"/>
      <w:r>
        <w:rPr>
          <w:rFonts w:hint="eastAsia"/>
        </w:rPr>
        <w:t>(1)  from  table;</w:t>
      </w:r>
    </w:p>
    <w:p w:rsidR="00BE2145" w:rsidRDefault="00BE2145" w:rsidP="009E6E2F">
      <w:pPr>
        <w:pStyle w:val="4"/>
        <w:rPr>
          <w:rFonts w:hint="default"/>
        </w:rPr>
      </w:pPr>
      <w:bookmarkStart w:id="33" w:name="_Toc382659520"/>
      <w:r>
        <w:lastRenderedPageBreak/>
        <w:t>【</w:t>
      </w:r>
      <w:r w:rsidR="007A341D">
        <w:t>尽量</w:t>
      </w:r>
      <w:r>
        <w:t>避免使用不必要的函数】</w:t>
      </w:r>
      <w:bookmarkEnd w:id="33"/>
    </w:p>
    <w:p w:rsidR="00BE2145" w:rsidRDefault="00935E5B" w:rsidP="00436F04">
      <w:proofErr w:type="gramStart"/>
      <w:r>
        <w:rPr>
          <w:rFonts w:hint="eastAsia"/>
        </w:rPr>
        <w:t>select  xxx</w:t>
      </w:r>
      <w:proofErr w:type="gramEnd"/>
      <w:r>
        <w:rPr>
          <w:rFonts w:hint="eastAsia"/>
        </w:rPr>
        <w:t xml:space="preserve">  from  table  where  timezone(xx_time, xxx)  &gt;=  condition;</w:t>
      </w:r>
    </w:p>
    <w:p w:rsidR="00935E5B" w:rsidRDefault="00935E5B" w:rsidP="00436F04">
      <w:r>
        <w:rPr>
          <w:rFonts w:hint="eastAsia"/>
        </w:rPr>
        <w:t>把</w:t>
      </w:r>
      <w:r>
        <w:rPr>
          <w:rFonts w:hint="eastAsia"/>
        </w:rPr>
        <w:t>condition</w:t>
      </w:r>
      <w:r>
        <w:rPr>
          <w:rFonts w:hint="eastAsia"/>
        </w:rPr>
        <w:t>转换成</w:t>
      </w:r>
      <w:r>
        <w:rPr>
          <w:rFonts w:hint="eastAsia"/>
        </w:rPr>
        <w:t>xx_time</w:t>
      </w:r>
      <w:r>
        <w:rPr>
          <w:rFonts w:hint="eastAsia"/>
        </w:rPr>
        <w:t>列可直接比较的值，大数据量情况下性能会提升很多。</w:t>
      </w:r>
    </w:p>
    <w:p w:rsidR="007A341D" w:rsidRDefault="007A341D" w:rsidP="009E6E2F">
      <w:pPr>
        <w:pStyle w:val="4"/>
        <w:rPr>
          <w:rFonts w:hint="default"/>
        </w:rPr>
      </w:pPr>
      <w:bookmarkStart w:id="34" w:name="_Toc382659521"/>
      <w:r>
        <w:t>【尽量避免使用</w:t>
      </w:r>
      <w:r>
        <w:t>OFFSET</w:t>
      </w:r>
      <w:r>
        <w:t>】</w:t>
      </w:r>
      <w:bookmarkEnd w:id="34"/>
    </w:p>
    <w:p w:rsidR="007A341D" w:rsidRPr="007A341D" w:rsidRDefault="00EC4BA6" w:rsidP="007A341D">
      <w:r>
        <w:rPr>
          <w:rFonts w:hint="eastAsia"/>
        </w:rPr>
        <w:t>实测</w:t>
      </w:r>
      <w:r>
        <w:rPr>
          <w:rFonts w:hint="eastAsia"/>
        </w:rPr>
        <w:t>PT</w:t>
      </w:r>
      <w:r>
        <w:rPr>
          <w:rFonts w:hint="eastAsia"/>
        </w:rPr>
        <w:t>数据库中，</w:t>
      </w:r>
      <w:r>
        <w:rPr>
          <w:rFonts w:hint="eastAsia"/>
        </w:rPr>
        <w:t>OFFSET</w:t>
      </w:r>
      <w:r>
        <w:rPr>
          <w:rFonts w:hint="eastAsia"/>
        </w:rPr>
        <w:t>偏移量超过</w:t>
      </w:r>
      <w:r>
        <w:rPr>
          <w:rFonts w:hint="eastAsia"/>
        </w:rPr>
        <w:t>10</w:t>
      </w:r>
      <w:r>
        <w:rPr>
          <w:rFonts w:hint="eastAsia"/>
        </w:rPr>
        <w:t>万后，</w:t>
      </w:r>
      <w:r>
        <w:rPr>
          <w:rFonts w:hint="eastAsia"/>
        </w:rPr>
        <w:t>SQL</w:t>
      </w:r>
      <w:r>
        <w:rPr>
          <w:rFonts w:hint="eastAsia"/>
        </w:rPr>
        <w:t>执行时间就会慢</w:t>
      </w:r>
      <w:r>
        <w:rPr>
          <w:rFonts w:hint="eastAsia"/>
        </w:rPr>
        <w:t>1S</w:t>
      </w:r>
      <w:r>
        <w:rPr>
          <w:rFonts w:hint="eastAsia"/>
        </w:rPr>
        <w:t>。因为它会把偏移量前面的数据也往内存里加。</w:t>
      </w:r>
    </w:p>
    <w:p w:rsidR="005A7C0D" w:rsidRDefault="00436F04" w:rsidP="009E6E2F">
      <w:pPr>
        <w:pStyle w:val="3"/>
      </w:pPr>
      <w:bookmarkStart w:id="35" w:name="_Toc382659522"/>
      <w:r>
        <w:rPr>
          <w:rFonts w:hint="eastAsia"/>
        </w:rPr>
        <w:t>JAVA</w:t>
      </w:r>
      <w:bookmarkEnd w:id="35"/>
    </w:p>
    <w:p w:rsidR="004457BC" w:rsidRPr="004457BC" w:rsidRDefault="004457BC" w:rsidP="004457BC">
      <w:r>
        <w:rPr>
          <w:rFonts w:hint="eastAsia"/>
        </w:rPr>
        <w:t>以下从</w:t>
      </w:r>
      <w:r>
        <w:rPr>
          <w:rFonts w:hint="eastAsia"/>
        </w:rPr>
        <w:t>JAVA</w:t>
      </w:r>
      <w:r>
        <w:rPr>
          <w:rFonts w:hint="eastAsia"/>
        </w:rPr>
        <w:t>编程军规中摘取了性能相关部分</w:t>
      </w:r>
      <w:r w:rsidR="007B3C04">
        <w:rPr>
          <w:rFonts w:hint="eastAsia"/>
        </w:rPr>
        <w:t>。</w:t>
      </w:r>
      <w:r w:rsidR="006C209B">
        <w:rPr>
          <w:rFonts w:hint="eastAsia"/>
        </w:rPr>
        <w:t>本手册只列举条例，详细例子请阅读《</w:t>
      </w:r>
      <w:r w:rsidR="006C209B">
        <w:rPr>
          <w:rFonts w:hint="eastAsia"/>
        </w:rPr>
        <w:t>JAVA</w:t>
      </w:r>
      <w:r w:rsidR="006C209B">
        <w:rPr>
          <w:rFonts w:hint="eastAsia"/>
        </w:rPr>
        <w:t>编程军规</w:t>
      </w:r>
      <w:r w:rsidR="006C209B">
        <w:rPr>
          <w:rFonts w:hint="eastAsia"/>
        </w:rPr>
        <w:t>V1.0</w:t>
      </w:r>
      <w:r w:rsidR="006C209B">
        <w:rPr>
          <w:rFonts w:hint="eastAsia"/>
        </w:rPr>
        <w:t>》。</w:t>
      </w:r>
    </w:p>
    <w:p w:rsidR="00467E00" w:rsidRDefault="004457BC" w:rsidP="009E6E2F">
      <w:pPr>
        <w:pStyle w:val="4"/>
        <w:rPr>
          <w:rFonts w:hint="default"/>
        </w:rPr>
      </w:pPr>
      <w:bookmarkStart w:id="36" w:name="_Toc382659523"/>
      <w:r>
        <w:t>【确保程序不再持有无用对象的引用，避免程序内存泄露。】</w:t>
      </w:r>
      <w:bookmarkEnd w:id="36"/>
    </w:p>
    <w:p w:rsidR="00C26884" w:rsidRPr="004457BC" w:rsidRDefault="006C209B" w:rsidP="006C209B">
      <w:r>
        <w:rPr>
          <w:rFonts w:cs="Times New Roman"/>
        </w:rPr>
        <w:t>Java</w:t>
      </w:r>
      <w:r>
        <w:rPr>
          <w:rFonts w:hint="eastAsia"/>
        </w:rPr>
        <w:t>中的内存泄露更准确的提法是</w:t>
      </w:r>
      <w:r>
        <w:t>“</w:t>
      </w:r>
      <w:r>
        <w:rPr>
          <w:rFonts w:hint="eastAsia"/>
        </w:rPr>
        <w:t>无意识的引用保留</w:t>
      </w:r>
      <w:r>
        <w:t>”</w:t>
      </w:r>
      <w:r>
        <w:rPr>
          <w:rFonts w:hint="eastAsia"/>
        </w:rPr>
        <w:t>，</w:t>
      </w:r>
      <w:r>
        <w:rPr>
          <w:rFonts w:cs="Times New Roman"/>
        </w:rPr>
        <w:t>GC</w:t>
      </w:r>
      <w:r>
        <w:rPr>
          <w:rFonts w:hint="eastAsia"/>
        </w:rPr>
        <w:t>会在程序运行过程中对每一个对象进行检查，如果当前程序中不在引用此对象，则此对象被标识为垃圾对象，可以被回收。但是如果程序中保留了对无用对象的引用则会造成</w:t>
      </w:r>
      <w:r>
        <w:rPr>
          <w:rFonts w:cs="Times New Roman"/>
        </w:rPr>
        <w:t>GC</w:t>
      </w:r>
      <w:r>
        <w:rPr>
          <w:rFonts w:hint="eastAsia"/>
        </w:rPr>
        <w:t>无法检测出垃圾对象，进而无法回收垃圾对象的内存。</w:t>
      </w:r>
    </w:p>
    <w:p w:rsidR="004457BC" w:rsidRDefault="004457BC" w:rsidP="009E6E2F">
      <w:pPr>
        <w:pStyle w:val="4"/>
        <w:rPr>
          <w:rFonts w:hint="default"/>
        </w:rPr>
      </w:pPr>
      <w:bookmarkStart w:id="37" w:name="_Toc382659524"/>
      <w:r>
        <w:t>【在进行三个字符串</w:t>
      </w:r>
      <w:r>
        <w:rPr>
          <w:rFonts w:cs="Times New Roman"/>
        </w:rPr>
        <w:t>(</w:t>
      </w:r>
      <w:r>
        <w:t>不包含三个</w:t>
      </w:r>
      <w:r>
        <w:rPr>
          <w:rFonts w:cs="Times New Roman"/>
        </w:rPr>
        <w:t>)</w:t>
      </w:r>
      <w:r>
        <w:t>以上的串联操作时必须使用</w:t>
      </w:r>
      <w:r>
        <w:rPr>
          <w:rFonts w:cs="Times New Roman"/>
        </w:rPr>
        <w:t>StringBuilder</w:t>
      </w:r>
      <w:r>
        <w:t>或</w:t>
      </w:r>
      <w:r>
        <w:rPr>
          <w:rFonts w:cs="Times New Roman"/>
        </w:rPr>
        <w:t>StringBuffer</w:t>
      </w:r>
      <w:r>
        <w:t>，禁止使用“</w:t>
      </w:r>
      <w:r>
        <w:rPr>
          <w:rFonts w:cs="Times New Roman"/>
        </w:rPr>
        <w:t>+</w:t>
      </w:r>
      <w:r>
        <w:t>”。】</w:t>
      </w:r>
      <w:bookmarkEnd w:id="37"/>
    </w:p>
    <w:p w:rsidR="004457BC" w:rsidRDefault="004457BC" w:rsidP="004457BC">
      <w:r>
        <w:t xml:space="preserve"> </w:t>
      </w:r>
      <w:r w:rsidR="006C209B">
        <w:rPr>
          <w:rFonts w:cs="Times New Roman"/>
        </w:rPr>
        <w:t>java</w:t>
      </w:r>
      <w:r w:rsidR="006C209B">
        <w:rPr>
          <w:rFonts w:hint="eastAsia"/>
        </w:rPr>
        <w:t>中字符串是不可变对象</w:t>
      </w:r>
      <w:r w:rsidR="006C209B">
        <w:rPr>
          <w:rFonts w:cs="Times New Roman"/>
        </w:rPr>
        <w:t>(immutable)</w:t>
      </w:r>
      <w:r w:rsidR="006C209B">
        <w:rPr>
          <w:rFonts w:hint="eastAsia"/>
        </w:rPr>
        <w:t>，在进行字符串串联操作</w:t>
      </w:r>
      <w:r w:rsidR="006C209B">
        <w:rPr>
          <w:rFonts w:cs="Times New Roman"/>
        </w:rPr>
        <w:t>(</w:t>
      </w:r>
      <w:r w:rsidR="006C209B">
        <w:rPr>
          <w:rFonts w:hint="eastAsia"/>
        </w:rPr>
        <w:t>字符串</w:t>
      </w:r>
      <w:r w:rsidR="006C209B">
        <w:rPr>
          <w:rFonts w:cs="Times New Roman"/>
        </w:rPr>
        <w:t>+)</w:t>
      </w:r>
      <w:r w:rsidR="006C209B">
        <w:rPr>
          <w:rFonts w:hint="eastAsia"/>
        </w:rPr>
        <w:t>时会生成临时对象。这些对象没有任何意义，会增加</w:t>
      </w:r>
      <w:r w:rsidR="006C209B">
        <w:rPr>
          <w:rFonts w:cs="Times New Roman"/>
        </w:rPr>
        <w:t>JVM</w:t>
      </w:r>
      <w:r w:rsidR="006C209B">
        <w:rPr>
          <w:rFonts w:hint="eastAsia"/>
        </w:rPr>
        <w:t>垃圾收集的负担。如果串联字符串比较多会严重影响程序性能。</w:t>
      </w:r>
      <w:r w:rsidR="006C209B">
        <w:rPr>
          <w:rFonts w:cs="Times New Roman"/>
        </w:rPr>
        <w:t>StringBuffer</w:t>
      </w:r>
      <w:r w:rsidR="006C209B">
        <w:rPr>
          <w:rFonts w:hint="eastAsia"/>
        </w:rPr>
        <w:t>和</w:t>
      </w:r>
      <w:r w:rsidR="006C209B">
        <w:rPr>
          <w:rFonts w:cs="Times New Roman"/>
        </w:rPr>
        <w:t>StringBuilder</w:t>
      </w:r>
      <w:r w:rsidR="006C209B">
        <w:rPr>
          <w:rFonts w:hint="eastAsia"/>
        </w:rPr>
        <w:t>功能完全一致，唯一的区别只是</w:t>
      </w:r>
      <w:r w:rsidR="006C209B">
        <w:rPr>
          <w:rFonts w:cs="Times New Roman"/>
        </w:rPr>
        <w:t>StringBuffer</w:t>
      </w:r>
      <w:r w:rsidR="006C209B">
        <w:rPr>
          <w:rFonts w:hint="eastAsia"/>
        </w:rPr>
        <w:t>中的每个方法都是线程安全的，在无需考虑线程同步的场景使用</w:t>
      </w:r>
      <w:r w:rsidR="006C209B">
        <w:rPr>
          <w:rFonts w:cs="Times New Roman"/>
        </w:rPr>
        <w:t>StringBuilder</w:t>
      </w:r>
      <w:r w:rsidR="006C209B">
        <w:rPr>
          <w:rFonts w:hint="eastAsia"/>
        </w:rPr>
        <w:t>性能更高。</w:t>
      </w:r>
    </w:p>
    <w:p w:rsidR="004457BC" w:rsidRDefault="004457BC" w:rsidP="009E6E2F">
      <w:pPr>
        <w:pStyle w:val="4"/>
        <w:rPr>
          <w:rFonts w:hint="default"/>
        </w:rPr>
      </w:pPr>
      <w:bookmarkStart w:id="38" w:name="_Toc382659525"/>
      <w:r>
        <w:t>【根据应用场景选择最适合的容器，避免因为容器选择不当造成程序性能问题。】</w:t>
      </w:r>
      <w:bookmarkEnd w:id="38"/>
      <w:r>
        <w:t xml:space="preserve"> </w:t>
      </w:r>
    </w:p>
    <w:p w:rsidR="006C209B" w:rsidRPr="006C209B" w:rsidRDefault="006C209B" w:rsidP="006C209B">
      <w:pPr>
        <w:rPr>
          <w:rFonts w:ascii="宋体" w:cs="宋体"/>
          <w:kern w:val="0"/>
        </w:rPr>
      </w:pPr>
      <w:r w:rsidRPr="006C209B">
        <w:rPr>
          <w:kern w:val="0"/>
        </w:rPr>
        <w:t>ArrayList</w:t>
      </w:r>
      <w:r w:rsidRPr="006C209B">
        <w:rPr>
          <w:rFonts w:ascii="宋体" w:cs="宋体" w:hint="eastAsia"/>
          <w:kern w:val="0"/>
        </w:rPr>
        <w:t>：</w:t>
      </w:r>
      <w:r w:rsidRPr="006C209B">
        <w:rPr>
          <w:rFonts w:ascii="宋体" w:cs="宋体"/>
          <w:kern w:val="0"/>
        </w:rPr>
        <w:t xml:space="preserve"> </w:t>
      </w:r>
    </w:p>
    <w:p w:rsidR="006C209B" w:rsidRPr="006C209B" w:rsidRDefault="006C209B" w:rsidP="006C209B">
      <w:pPr>
        <w:pStyle w:val="ItemList"/>
        <w:rPr>
          <w:kern w:val="0"/>
        </w:rPr>
      </w:pPr>
      <w:r w:rsidRPr="006C209B">
        <w:rPr>
          <w:kern w:val="0"/>
        </w:rPr>
        <w:t>1. ArrayList</w:t>
      </w:r>
      <w:r w:rsidRPr="006C209B">
        <w:rPr>
          <w:rFonts w:hint="eastAsia"/>
          <w:kern w:val="0"/>
        </w:rPr>
        <w:t>内部是使用</w:t>
      </w:r>
      <w:r w:rsidRPr="006C209B">
        <w:rPr>
          <w:kern w:val="0"/>
        </w:rPr>
        <w:t>Object</w:t>
      </w:r>
      <w:r w:rsidRPr="006C209B">
        <w:rPr>
          <w:rFonts w:hint="eastAsia"/>
          <w:kern w:val="0"/>
        </w:rPr>
        <w:t>数组来实现，随机访问速度很快。</w:t>
      </w:r>
      <w:r w:rsidRPr="006C209B">
        <w:rPr>
          <w:kern w:val="0"/>
        </w:rPr>
        <w:t xml:space="preserve"> </w:t>
      </w:r>
    </w:p>
    <w:p w:rsidR="006C209B" w:rsidRPr="006C209B" w:rsidRDefault="006C209B" w:rsidP="006C209B">
      <w:pPr>
        <w:pStyle w:val="ItemList"/>
        <w:rPr>
          <w:kern w:val="0"/>
        </w:rPr>
      </w:pPr>
      <w:r w:rsidRPr="006C209B">
        <w:rPr>
          <w:kern w:val="0"/>
        </w:rPr>
        <w:t>2.</w:t>
      </w:r>
      <w:r w:rsidRPr="006C209B">
        <w:rPr>
          <w:rFonts w:hint="eastAsia"/>
          <w:kern w:val="0"/>
        </w:rPr>
        <w:t>向</w:t>
      </w:r>
      <w:r w:rsidRPr="006C209B">
        <w:rPr>
          <w:kern w:val="0"/>
        </w:rPr>
        <w:t>ArrayList</w:t>
      </w:r>
      <w:r w:rsidRPr="006C209B">
        <w:rPr>
          <w:rFonts w:hint="eastAsia"/>
          <w:kern w:val="0"/>
        </w:rPr>
        <w:t>内添加元素如果遇到内部数组需要扩容，则需要内存拷贝，速度慢。</w:t>
      </w:r>
      <w:r w:rsidRPr="006C209B">
        <w:rPr>
          <w:kern w:val="0"/>
        </w:rPr>
        <w:t xml:space="preserve"> </w:t>
      </w:r>
    </w:p>
    <w:p w:rsidR="006C209B" w:rsidRPr="006C209B" w:rsidRDefault="006C209B" w:rsidP="006C209B">
      <w:pPr>
        <w:pStyle w:val="ItemList"/>
        <w:rPr>
          <w:kern w:val="0"/>
        </w:rPr>
      </w:pPr>
      <w:r w:rsidRPr="006C209B">
        <w:rPr>
          <w:kern w:val="0"/>
        </w:rPr>
        <w:t>3.</w:t>
      </w:r>
      <w:r w:rsidRPr="006C209B">
        <w:rPr>
          <w:rFonts w:hint="eastAsia"/>
          <w:kern w:val="0"/>
        </w:rPr>
        <w:t>在</w:t>
      </w:r>
      <w:r w:rsidRPr="006C209B">
        <w:rPr>
          <w:kern w:val="0"/>
        </w:rPr>
        <w:t>ArrayList</w:t>
      </w:r>
      <w:r w:rsidRPr="006C209B">
        <w:rPr>
          <w:rFonts w:hint="eastAsia"/>
          <w:kern w:val="0"/>
        </w:rPr>
        <w:t>内插入，删除元素涉及内存拷贝，速度很慢。</w:t>
      </w:r>
      <w:r w:rsidRPr="006C209B">
        <w:rPr>
          <w:kern w:val="0"/>
        </w:rPr>
        <w:t xml:space="preserve"> </w:t>
      </w:r>
    </w:p>
    <w:p w:rsidR="006C209B" w:rsidRPr="006C209B" w:rsidRDefault="006C209B" w:rsidP="006C209B">
      <w:pPr>
        <w:rPr>
          <w:kern w:val="0"/>
        </w:rPr>
      </w:pPr>
      <w:r w:rsidRPr="006C209B">
        <w:rPr>
          <w:kern w:val="0"/>
        </w:rPr>
        <w:t xml:space="preserve">LinkedList: </w:t>
      </w:r>
    </w:p>
    <w:p w:rsidR="006C209B" w:rsidRPr="006C209B" w:rsidRDefault="006C209B" w:rsidP="006C209B">
      <w:pPr>
        <w:pStyle w:val="ItemList"/>
        <w:rPr>
          <w:kern w:val="0"/>
        </w:rPr>
      </w:pPr>
      <w:r w:rsidRPr="006C209B">
        <w:rPr>
          <w:kern w:val="0"/>
        </w:rPr>
        <w:t>1.LinkedList</w:t>
      </w:r>
      <w:r w:rsidRPr="006C209B">
        <w:rPr>
          <w:rFonts w:hint="eastAsia"/>
          <w:kern w:val="0"/>
        </w:rPr>
        <w:t>内部使用链表实现，随机访问其中的元素很慢。</w:t>
      </w:r>
      <w:r w:rsidRPr="006C209B">
        <w:rPr>
          <w:kern w:val="0"/>
        </w:rPr>
        <w:t xml:space="preserve"> </w:t>
      </w:r>
    </w:p>
    <w:p w:rsidR="006C209B" w:rsidRPr="006C209B" w:rsidRDefault="006C209B" w:rsidP="006C209B">
      <w:pPr>
        <w:pStyle w:val="ItemList"/>
        <w:rPr>
          <w:kern w:val="0"/>
        </w:rPr>
      </w:pPr>
      <w:r w:rsidRPr="006C209B">
        <w:rPr>
          <w:kern w:val="0"/>
        </w:rPr>
        <w:t>2.</w:t>
      </w:r>
      <w:r w:rsidRPr="006C209B">
        <w:rPr>
          <w:rFonts w:hint="eastAsia"/>
          <w:kern w:val="0"/>
        </w:rPr>
        <w:t>在</w:t>
      </w:r>
      <w:r w:rsidRPr="006C209B">
        <w:rPr>
          <w:kern w:val="0"/>
        </w:rPr>
        <w:t>LinkedList</w:t>
      </w:r>
      <w:r w:rsidRPr="006C209B">
        <w:rPr>
          <w:rFonts w:hint="eastAsia"/>
          <w:kern w:val="0"/>
        </w:rPr>
        <w:t>内插入删除元素速度很快。</w:t>
      </w:r>
      <w:r w:rsidRPr="006C209B">
        <w:rPr>
          <w:kern w:val="0"/>
        </w:rPr>
        <w:t xml:space="preserve"> </w:t>
      </w:r>
    </w:p>
    <w:p w:rsidR="006C209B" w:rsidRPr="006C209B" w:rsidRDefault="006C209B" w:rsidP="006C209B">
      <w:pPr>
        <w:rPr>
          <w:rFonts w:ascii="宋体" w:cs="宋体"/>
          <w:kern w:val="0"/>
        </w:rPr>
      </w:pPr>
      <w:r w:rsidRPr="006C209B">
        <w:rPr>
          <w:rFonts w:ascii="宋体" w:cs="宋体" w:hint="eastAsia"/>
          <w:kern w:val="0"/>
        </w:rPr>
        <w:t>总结：如果需要频繁的随机访问容器中的数据，不需要频繁的对容器中的数据进行修改或者移动，那么考虑使用</w:t>
      </w:r>
      <w:r w:rsidRPr="006C209B">
        <w:rPr>
          <w:kern w:val="0"/>
        </w:rPr>
        <w:t>ArrayList</w:t>
      </w:r>
      <w:r w:rsidRPr="006C209B">
        <w:rPr>
          <w:rFonts w:ascii="宋体" w:cs="宋体" w:hint="eastAsia"/>
          <w:kern w:val="0"/>
        </w:rPr>
        <w:t>；如果你不需要频繁的随机访问容器中的数据，需要频繁的对容器中的数据进行修改或者移动，那么考虑使用</w:t>
      </w:r>
      <w:r w:rsidRPr="006C209B">
        <w:rPr>
          <w:kern w:val="0"/>
        </w:rPr>
        <w:t>LinkedList</w:t>
      </w:r>
      <w:r w:rsidRPr="006C209B">
        <w:rPr>
          <w:rFonts w:ascii="宋体" w:cs="宋体" w:hint="eastAsia"/>
          <w:kern w:val="0"/>
        </w:rPr>
        <w:t>；</w:t>
      </w:r>
      <w:r w:rsidRPr="006C209B">
        <w:rPr>
          <w:rFonts w:ascii="宋体" w:cs="宋体"/>
          <w:kern w:val="0"/>
        </w:rPr>
        <w:t xml:space="preserve"> </w:t>
      </w:r>
    </w:p>
    <w:p w:rsidR="006C209B" w:rsidRPr="006C209B" w:rsidRDefault="006C209B" w:rsidP="006C209B">
      <w:pPr>
        <w:rPr>
          <w:rFonts w:ascii="宋体" w:cs="宋体"/>
          <w:kern w:val="0"/>
        </w:rPr>
      </w:pPr>
      <w:r w:rsidRPr="006C209B">
        <w:rPr>
          <w:kern w:val="0"/>
        </w:rPr>
        <w:t>HashSet</w:t>
      </w:r>
      <w:r w:rsidRPr="006C209B">
        <w:rPr>
          <w:rFonts w:ascii="宋体" w:cs="宋体" w:hint="eastAsia"/>
          <w:kern w:val="0"/>
        </w:rPr>
        <w:t>：</w:t>
      </w:r>
      <w:r w:rsidRPr="006C209B">
        <w:rPr>
          <w:rFonts w:ascii="Calibri" w:hAnsi="Calibri" w:cs="Calibri"/>
          <w:kern w:val="0"/>
        </w:rPr>
        <w:t>Set</w:t>
      </w:r>
      <w:r w:rsidRPr="006C209B">
        <w:rPr>
          <w:rFonts w:ascii="宋体" w:hAnsi="Calibri" w:cs="宋体" w:hint="eastAsia"/>
          <w:kern w:val="0"/>
        </w:rPr>
        <w:t>是集合类，该集合不能有</w:t>
      </w:r>
      <w:r w:rsidRPr="006C209B">
        <w:rPr>
          <w:rFonts w:cs="Times New Roman"/>
          <w:kern w:val="0"/>
        </w:rPr>
        <w:t>“</w:t>
      </w:r>
      <w:r w:rsidRPr="006C209B">
        <w:rPr>
          <w:rFonts w:ascii="宋体" w:cs="宋体" w:hint="eastAsia"/>
          <w:kern w:val="0"/>
        </w:rPr>
        <w:t>重复</w:t>
      </w:r>
      <w:r w:rsidRPr="006C209B">
        <w:rPr>
          <w:rFonts w:cs="Times New Roman"/>
          <w:kern w:val="0"/>
        </w:rPr>
        <w:t>”</w:t>
      </w:r>
      <w:r w:rsidRPr="006C209B">
        <w:rPr>
          <w:rFonts w:ascii="宋体" w:cs="宋体" w:hint="eastAsia"/>
          <w:kern w:val="0"/>
        </w:rPr>
        <w:t>对象存在。</w:t>
      </w:r>
      <w:r w:rsidRPr="006C209B">
        <w:rPr>
          <w:rFonts w:ascii="Calibri" w:hAnsi="Calibri" w:cs="Calibri"/>
          <w:kern w:val="0"/>
        </w:rPr>
        <w:t xml:space="preserve">HashSet </w:t>
      </w:r>
      <w:r w:rsidRPr="006C209B">
        <w:rPr>
          <w:rFonts w:ascii="宋体" w:hAnsi="Calibri" w:cs="宋体" w:hint="eastAsia"/>
          <w:kern w:val="0"/>
        </w:rPr>
        <w:t>将持有对象映射到</w:t>
      </w:r>
      <w:r w:rsidRPr="006C209B">
        <w:rPr>
          <w:rFonts w:ascii="宋体" w:cs="宋体" w:hint="eastAsia"/>
          <w:kern w:val="0"/>
        </w:rPr>
        <w:t>在哈希表中，可快速存取对象。由于使用了</w:t>
      </w:r>
      <w:r w:rsidRPr="006C209B">
        <w:rPr>
          <w:rFonts w:cs="Times New Roman"/>
          <w:kern w:val="0"/>
        </w:rPr>
        <w:t>Hash</w:t>
      </w:r>
      <w:r w:rsidRPr="006C209B">
        <w:rPr>
          <w:rFonts w:ascii="宋体" w:cs="宋体" w:hint="eastAsia"/>
          <w:kern w:val="0"/>
        </w:rPr>
        <w:t>算法对对象的</w:t>
      </w:r>
      <w:r w:rsidRPr="006C209B">
        <w:rPr>
          <w:rFonts w:cs="Times New Roman"/>
          <w:kern w:val="0"/>
        </w:rPr>
        <w:t>hashCode</w:t>
      </w:r>
      <w:r w:rsidRPr="006C209B">
        <w:rPr>
          <w:rFonts w:ascii="宋体" w:cs="宋体" w:hint="eastAsia"/>
          <w:kern w:val="0"/>
        </w:rPr>
        <w:t>方法强依赖。</w:t>
      </w:r>
      <w:r w:rsidRPr="006C209B">
        <w:rPr>
          <w:rFonts w:ascii="宋体" w:cs="宋体"/>
          <w:kern w:val="0"/>
        </w:rPr>
        <w:t xml:space="preserve"> </w:t>
      </w:r>
    </w:p>
    <w:p w:rsidR="004457BC" w:rsidRDefault="006C209B" w:rsidP="006C209B">
      <w:pPr>
        <w:rPr>
          <w:rFonts w:ascii="宋体" w:cs="宋体"/>
          <w:kern w:val="0"/>
        </w:rPr>
      </w:pPr>
      <w:r w:rsidRPr="006C209B">
        <w:rPr>
          <w:kern w:val="0"/>
        </w:rPr>
        <w:lastRenderedPageBreak/>
        <w:t>HashMap</w:t>
      </w:r>
      <w:r w:rsidRPr="006C209B">
        <w:rPr>
          <w:rFonts w:ascii="宋体" w:cs="宋体" w:hint="eastAsia"/>
          <w:kern w:val="0"/>
        </w:rPr>
        <w:t>：</w:t>
      </w:r>
      <w:r w:rsidRPr="006C209B">
        <w:rPr>
          <w:kern w:val="0"/>
        </w:rPr>
        <w:t>Map</w:t>
      </w:r>
      <w:r w:rsidRPr="006C209B">
        <w:rPr>
          <w:rFonts w:ascii="宋体" w:cs="宋体" w:hint="eastAsia"/>
          <w:kern w:val="0"/>
        </w:rPr>
        <w:t>是一组</w:t>
      </w:r>
      <w:r w:rsidRPr="006C209B">
        <w:rPr>
          <w:kern w:val="0"/>
        </w:rPr>
        <w:t>key-value(</w:t>
      </w:r>
      <w:r w:rsidRPr="006C209B">
        <w:rPr>
          <w:rFonts w:ascii="宋体" w:cs="宋体" w:hint="eastAsia"/>
          <w:kern w:val="0"/>
        </w:rPr>
        <w:t>键值对</w:t>
      </w:r>
      <w:r w:rsidRPr="006C209B">
        <w:rPr>
          <w:kern w:val="0"/>
        </w:rPr>
        <w:t>)</w:t>
      </w:r>
      <w:r w:rsidRPr="006C209B">
        <w:rPr>
          <w:rFonts w:ascii="宋体" w:cs="宋体" w:hint="eastAsia"/>
          <w:kern w:val="0"/>
        </w:rPr>
        <w:t>集合，其中的</w:t>
      </w:r>
      <w:r w:rsidRPr="006C209B">
        <w:rPr>
          <w:kern w:val="0"/>
        </w:rPr>
        <w:t>key(</w:t>
      </w:r>
      <w:r w:rsidRPr="006C209B">
        <w:rPr>
          <w:rFonts w:ascii="宋体" w:cs="宋体" w:hint="eastAsia"/>
          <w:kern w:val="0"/>
        </w:rPr>
        <w:t>键</w:t>
      </w:r>
      <w:r w:rsidRPr="006C209B">
        <w:rPr>
          <w:kern w:val="0"/>
        </w:rPr>
        <w:t>)</w:t>
      </w:r>
      <w:r w:rsidRPr="006C209B">
        <w:rPr>
          <w:rFonts w:ascii="宋体" w:cs="宋体" w:hint="eastAsia"/>
          <w:kern w:val="0"/>
        </w:rPr>
        <w:t>不能重复。</w:t>
      </w:r>
      <w:r w:rsidRPr="006C209B">
        <w:rPr>
          <w:kern w:val="0"/>
        </w:rPr>
        <w:t>HashMap</w:t>
      </w:r>
      <w:r w:rsidRPr="006C209B">
        <w:rPr>
          <w:rFonts w:ascii="宋体" w:cs="宋体" w:hint="eastAsia"/>
          <w:kern w:val="0"/>
        </w:rPr>
        <w:t>用</w:t>
      </w:r>
      <w:r w:rsidRPr="006C209B">
        <w:rPr>
          <w:kern w:val="0"/>
        </w:rPr>
        <w:t>key</w:t>
      </w:r>
      <w:r w:rsidRPr="006C209B">
        <w:rPr>
          <w:rFonts w:ascii="宋体" w:cs="宋体" w:hint="eastAsia"/>
          <w:kern w:val="0"/>
        </w:rPr>
        <w:t>对象生成</w:t>
      </w:r>
      <w:r w:rsidRPr="006C209B">
        <w:rPr>
          <w:kern w:val="0"/>
        </w:rPr>
        <w:t>hashcode</w:t>
      </w:r>
      <w:r w:rsidRPr="006C209B">
        <w:rPr>
          <w:rFonts w:ascii="宋体" w:cs="宋体" w:hint="eastAsia"/>
          <w:kern w:val="0"/>
        </w:rPr>
        <w:t>然后映射到</w:t>
      </w:r>
      <w:r w:rsidRPr="006C209B">
        <w:rPr>
          <w:kern w:val="0"/>
        </w:rPr>
        <w:t>Entry&lt;K,V&gt;[]</w:t>
      </w:r>
      <w:r w:rsidRPr="006C209B">
        <w:rPr>
          <w:rFonts w:ascii="宋体" w:cs="宋体" w:hint="eastAsia"/>
          <w:kern w:val="0"/>
        </w:rPr>
        <w:t>数组</w:t>
      </w:r>
      <w:r w:rsidRPr="006C209B">
        <w:rPr>
          <w:kern w:val="0"/>
        </w:rPr>
        <w:t>(</w:t>
      </w:r>
      <w:r w:rsidRPr="006C209B">
        <w:rPr>
          <w:rFonts w:ascii="宋体" w:cs="宋体" w:hint="eastAsia"/>
          <w:kern w:val="0"/>
        </w:rPr>
        <w:t>键值对数组</w:t>
      </w:r>
      <w:r w:rsidRPr="006C209B">
        <w:rPr>
          <w:kern w:val="0"/>
        </w:rPr>
        <w:t>)</w:t>
      </w:r>
      <w:r w:rsidRPr="006C209B">
        <w:rPr>
          <w:rFonts w:ascii="宋体" w:cs="宋体" w:hint="eastAsia"/>
          <w:kern w:val="0"/>
        </w:rPr>
        <w:t>中，其</w:t>
      </w:r>
      <w:r w:rsidRPr="006C209B">
        <w:rPr>
          <w:rFonts w:ascii="Calibri" w:hAnsi="Calibri" w:cs="Calibri"/>
          <w:kern w:val="0"/>
        </w:rPr>
        <w:t xml:space="preserve">get(Object key) </w:t>
      </w:r>
      <w:r w:rsidRPr="006C209B">
        <w:rPr>
          <w:rFonts w:ascii="宋体" w:hAnsi="Calibri" w:cs="宋体" w:hint="eastAsia"/>
          <w:kern w:val="0"/>
        </w:rPr>
        <w:t>最佳时间复杂度为</w:t>
      </w:r>
      <w:r w:rsidRPr="006C209B">
        <w:rPr>
          <w:rFonts w:ascii="Calibri" w:hAnsi="Calibri" w:cs="Calibri"/>
          <w:kern w:val="0"/>
        </w:rPr>
        <w:t>O(1)</w:t>
      </w:r>
      <w:r w:rsidRPr="006C209B">
        <w:rPr>
          <w:rFonts w:ascii="宋体" w:hAnsi="Calibri" w:cs="宋体" w:hint="eastAsia"/>
          <w:kern w:val="0"/>
        </w:rPr>
        <w:t>，最坏则为</w:t>
      </w:r>
      <w:r w:rsidRPr="006C209B">
        <w:rPr>
          <w:rFonts w:ascii="Calibri" w:hAnsi="Calibri" w:cs="Calibri"/>
          <w:kern w:val="0"/>
        </w:rPr>
        <w:t>O(n)</w:t>
      </w:r>
      <w:r w:rsidRPr="006C209B">
        <w:rPr>
          <w:rFonts w:ascii="宋体" w:hAnsi="Calibri" w:cs="宋体" w:hint="eastAsia"/>
          <w:kern w:val="0"/>
        </w:rPr>
        <w:t>，因此高效的实现</w:t>
      </w:r>
      <w:r w:rsidRPr="006C209B">
        <w:rPr>
          <w:rFonts w:cs="Times New Roman"/>
          <w:kern w:val="0"/>
        </w:rPr>
        <w:t>key</w:t>
      </w:r>
      <w:r w:rsidRPr="006C209B">
        <w:rPr>
          <w:rFonts w:ascii="宋体" w:cs="宋体" w:hint="eastAsia"/>
          <w:kern w:val="0"/>
        </w:rPr>
        <w:t>对象的</w:t>
      </w:r>
      <w:r w:rsidRPr="006C209B">
        <w:rPr>
          <w:rFonts w:cs="Times New Roman"/>
          <w:kern w:val="0"/>
        </w:rPr>
        <w:t>hashCode</w:t>
      </w:r>
      <w:r w:rsidRPr="006C209B">
        <w:rPr>
          <w:rFonts w:ascii="宋体" w:cs="宋体" w:hint="eastAsia"/>
          <w:kern w:val="0"/>
        </w:rPr>
        <w:t>方法对</w:t>
      </w:r>
      <w:r w:rsidRPr="006C209B">
        <w:rPr>
          <w:rFonts w:cs="Times New Roman"/>
          <w:kern w:val="0"/>
        </w:rPr>
        <w:t>HashMap</w:t>
      </w:r>
      <w:r w:rsidRPr="006C209B">
        <w:rPr>
          <w:rFonts w:ascii="宋体" w:cs="宋体" w:hint="eastAsia"/>
          <w:kern w:val="0"/>
        </w:rPr>
        <w:t>的性能至关重要。在存在多线程并发访问</w:t>
      </w:r>
      <w:r w:rsidRPr="006C209B">
        <w:rPr>
          <w:rFonts w:cs="Times New Roman"/>
          <w:kern w:val="0"/>
        </w:rPr>
        <w:t>HashMap</w:t>
      </w:r>
      <w:r w:rsidRPr="006C209B">
        <w:rPr>
          <w:rFonts w:ascii="宋体" w:cs="宋体" w:hint="eastAsia"/>
          <w:kern w:val="0"/>
        </w:rPr>
        <w:t>的场景下必须考虑加</w:t>
      </w:r>
      <w:r w:rsidRPr="006C209B">
        <w:rPr>
          <w:rFonts w:cs="Times New Roman"/>
          <w:kern w:val="0"/>
        </w:rPr>
        <w:t>/</w:t>
      </w:r>
      <w:r w:rsidRPr="006C209B">
        <w:rPr>
          <w:rFonts w:ascii="宋体" w:cs="宋体" w:hint="eastAsia"/>
          <w:kern w:val="0"/>
        </w:rPr>
        <w:t>解锁。</w:t>
      </w:r>
    </w:p>
    <w:p w:rsidR="006C209B" w:rsidRPr="004457BC" w:rsidRDefault="006C209B" w:rsidP="006C209B">
      <w:r>
        <w:rPr>
          <w:rFonts w:ascii="宋体" w:cs="宋体" w:hint="eastAsia"/>
          <w:kern w:val="0"/>
        </w:rPr>
        <w:t>Vector和Hashtable是线程安全的。</w:t>
      </w:r>
    </w:p>
    <w:p w:rsidR="004457BC" w:rsidRDefault="004457BC" w:rsidP="009E6E2F">
      <w:pPr>
        <w:pStyle w:val="4"/>
        <w:rPr>
          <w:rFonts w:hint="default"/>
        </w:rPr>
      </w:pPr>
      <w:bookmarkStart w:id="39" w:name="_Toc382659526"/>
      <w:r>
        <w:t>【必须在进行</w:t>
      </w:r>
      <w:r>
        <w:rPr>
          <w:rFonts w:cs="Times New Roman"/>
        </w:rPr>
        <w:t>I/O</w:t>
      </w:r>
      <w:r>
        <w:t>操作时使用缓存。】</w:t>
      </w:r>
      <w:bookmarkEnd w:id="39"/>
      <w:r>
        <w:t xml:space="preserve"> </w:t>
      </w:r>
    </w:p>
    <w:p w:rsidR="004457BC" w:rsidRPr="004457BC" w:rsidRDefault="00460505" w:rsidP="004457BC">
      <w:r>
        <w:rPr>
          <w:rFonts w:hint="eastAsia"/>
        </w:rPr>
        <w:t>不使用缓冲的</w:t>
      </w:r>
      <w:r>
        <w:rPr>
          <w:rFonts w:cs="Times New Roman"/>
        </w:rPr>
        <w:t>I/O</w:t>
      </w:r>
      <w:r>
        <w:rPr>
          <w:rFonts w:hint="eastAsia"/>
        </w:rPr>
        <w:t>操作会频繁的调用操作系统底层函数访问磁盘，使用缓冲机制能带</w:t>
      </w:r>
      <w:proofErr w:type="gramStart"/>
      <w:r>
        <w:rPr>
          <w:rFonts w:hint="eastAsia"/>
        </w:rPr>
        <w:t>来显著</w:t>
      </w:r>
      <w:proofErr w:type="gramEnd"/>
      <w:r>
        <w:rPr>
          <w:rFonts w:hint="eastAsia"/>
        </w:rPr>
        <w:t>的性能提升。</w:t>
      </w:r>
    </w:p>
    <w:p w:rsidR="004457BC" w:rsidRDefault="004457BC" w:rsidP="009E6E2F">
      <w:pPr>
        <w:pStyle w:val="4"/>
        <w:rPr>
          <w:rFonts w:hint="default"/>
        </w:rPr>
      </w:pPr>
      <w:bookmarkStart w:id="40" w:name="_Toc382659527"/>
      <w:r>
        <w:t>【在程序中必须考虑对象重用，避免创建不必要的垃圾对象。】</w:t>
      </w:r>
      <w:bookmarkEnd w:id="40"/>
      <w:r>
        <w:t xml:space="preserve"> </w:t>
      </w:r>
    </w:p>
    <w:p w:rsidR="004457BC" w:rsidRDefault="00460505" w:rsidP="004457BC">
      <w:r>
        <w:rPr>
          <w:rFonts w:cs="Times New Roman"/>
        </w:rPr>
        <w:t>Java</w:t>
      </w:r>
      <w:r>
        <w:rPr>
          <w:rFonts w:hint="eastAsia"/>
        </w:rPr>
        <w:t>中除了基本类型外一切皆对象。一个大型系统中肯定存在大量对象互相协作完成各种功能。但是我们必须确保每一个对象是必须的，不是多余的垃圾对象。如果存在大量垃圾对象会增大</w:t>
      </w:r>
      <w:r>
        <w:rPr>
          <w:rFonts w:cs="Times New Roman"/>
        </w:rPr>
        <w:t>GC</w:t>
      </w:r>
      <w:r>
        <w:rPr>
          <w:rFonts w:hint="eastAsia"/>
        </w:rPr>
        <w:t>负载，对程序性能造成严重影响。例如：程序响应请求时间明显变长，程序吞吐率降低等。</w:t>
      </w:r>
    </w:p>
    <w:p w:rsidR="0020539C" w:rsidRPr="004457BC" w:rsidRDefault="0020539C" w:rsidP="004457BC">
      <w:r>
        <w:rPr>
          <w:rFonts w:hint="eastAsia"/>
        </w:rPr>
        <w:t>变量定义放到循环外面，尽量少在循环中</w:t>
      </w:r>
      <w:r>
        <w:rPr>
          <w:rFonts w:hint="eastAsia"/>
        </w:rPr>
        <w:t>new</w:t>
      </w:r>
      <w:r>
        <w:rPr>
          <w:rFonts w:hint="eastAsia"/>
        </w:rPr>
        <w:t>对象。</w:t>
      </w:r>
    </w:p>
    <w:p w:rsidR="004457BC" w:rsidRDefault="004457BC" w:rsidP="009E6E2F">
      <w:pPr>
        <w:pStyle w:val="4"/>
        <w:rPr>
          <w:rFonts w:hint="default"/>
        </w:rPr>
      </w:pPr>
      <w:bookmarkStart w:id="41" w:name="_Toc382659528"/>
      <w:r>
        <w:t>【对多线程访问的变量、方法，必须加锁保护，避免出现多线程并发访问引起的问题。】</w:t>
      </w:r>
      <w:bookmarkEnd w:id="41"/>
      <w:r>
        <w:t xml:space="preserve"> </w:t>
      </w:r>
    </w:p>
    <w:p w:rsidR="00252D29" w:rsidRDefault="00252D29" w:rsidP="00252D29">
      <w:r>
        <w:rPr>
          <w:rFonts w:hint="eastAsia"/>
        </w:rPr>
        <w:t>目前在实际的产品中多线程的使用非常普遍，</w:t>
      </w:r>
      <w:proofErr w:type="gramStart"/>
      <w:r>
        <w:rPr>
          <w:rFonts w:hint="eastAsia"/>
        </w:rPr>
        <w:t>且问题</w:t>
      </w:r>
      <w:proofErr w:type="gramEnd"/>
      <w:r>
        <w:rPr>
          <w:rFonts w:hint="eastAsia"/>
        </w:rPr>
        <w:t>较多，因此在进行编码实现的时候必须重点考虑多线程并发的问题。多线程并发问题的实质是多个线程间对共享数据进行同步的问题。根据</w:t>
      </w:r>
      <w:r>
        <w:t>Java Language Specification</w:t>
      </w:r>
      <w:r>
        <w:rPr>
          <w:rFonts w:hint="eastAsia"/>
        </w:rPr>
        <w:t>中对</w:t>
      </w:r>
      <w:r>
        <w:t>Java</w:t>
      </w:r>
      <w:r>
        <w:rPr>
          <w:rFonts w:hint="eastAsia"/>
        </w:rPr>
        <w:t>内存模型的定义</w:t>
      </w:r>
      <w:r>
        <w:t>, JVM</w:t>
      </w:r>
      <w:r>
        <w:rPr>
          <w:rFonts w:hint="eastAsia"/>
        </w:rPr>
        <w:t>中存在一个主内存</w:t>
      </w:r>
      <w:r>
        <w:t>(Java Heap Memory)</w:t>
      </w:r>
      <w:r>
        <w:rPr>
          <w:rFonts w:hint="eastAsia"/>
        </w:rPr>
        <w:t>，</w:t>
      </w:r>
      <w:r>
        <w:t>Java</w:t>
      </w:r>
      <w:r>
        <w:rPr>
          <w:rFonts w:hint="eastAsia"/>
        </w:rPr>
        <w:t>中所有变量都储存在主存中，对于所有线程都是共享的。每条线程都有自己的工作内存</w:t>
      </w:r>
      <w:r>
        <w:t>(Working Memory)</w:t>
      </w:r>
      <w:r>
        <w:rPr>
          <w:rFonts w:hint="eastAsia"/>
        </w:rPr>
        <w:t>，工作内存中保存的是主存中某些变量的拷贝，线程对所有变量的操作都是在工作内存中进行，线程之间无法相互直接访问，变量传递均需要通过主存完成。</w:t>
      </w:r>
      <w:r>
        <w:t xml:space="preserve"> </w:t>
      </w:r>
    </w:p>
    <w:p w:rsidR="004457BC" w:rsidRPr="004457BC" w:rsidRDefault="00252D29" w:rsidP="00252D29">
      <w:r>
        <w:rPr>
          <w:rFonts w:hint="eastAsia"/>
        </w:rPr>
        <w:t>根据上述内存模型的定义，要在多个线程间安全的同步共享数据就必须使用锁机制，将某线程中更新的数据从其工作内存中刷新至主内存，并确保其他线程从主内存获取此数据更新后的值再使用。</w:t>
      </w:r>
    </w:p>
    <w:p w:rsidR="004457BC" w:rsidRDefault="004457BC" w:rsidP="009E6E2F">
      <w:pPr>
        <w:pStyle w:val="4"/>
        <w:rPr>
          <w:rFonts w:hint="default"/>
        </w:rPr>
      </w:pPr>
      <w:bookmarkStart w:id="42" w:name="_Toc382659529"/>
      <w:r>
        <w:t>【新起一个线程，都要使用</w:t>
      </w:r>
      <w:r>
        <w:rPr>
          <w:rFonts w:cs="Times New Roman"/>
        </w:rPr>
        <w:t>Thread.setName(</w:t>
      </w:r>
      <w:r>
        <w:t>“</w:t>
      </w:r>
      <w:r w:rsidR="002267B6">
        <w:rPr>
          <w:rFonts w:ascii="宋体" w:eastAsia="宋体" w:hAnsi="宋体"/>
        </w:rPr>
        <w:t>xx</w:t>
      </w:r>
      <w:r>
        <w:t>”</w:t>
      </w:r>
      <w:r>
        <w:rPr>
          <w:rFonts w:cs="Times New Roman"/>
        </w:rPr>
        <w:t>)</w:t>
      </w:r>
      <w:r>
        <w:t>设置线程名。】</w:t>
      </w:r>
      <w:bookmarkEnd w:id="42"/>
      <w:r>
        <w:t xml:space="preserve"> </w:t>
      </w:r>
    </w:p>
    <w:p w:rsidR="004457BC" w:rsidRPr="004457BC" w:rsidRDefault="00F43287" w:rsidP="004457BC">
      <w:r>
        <w:rPr>
          <w:rFonts w:hint="eastAsia"/>
        </w:rPr>
        <w:t>这样在打印日志的时候就会把线程名称打印出来</w:t>
      </w:r>
      <w:r w:rsidR="004635BF">
        <w:rPr>
          <w:rFonts w:hint="eastAsia"/>
        </w:rPr>
        <w:t>。</w:t>
      </w:r>
      <w:r>
        <w:rPr>
          <w:rFonts w:hint="eastAsia"/>
        </w:rPr>
        <w:t>如果不设置，线程名称默认为</w:t>
      </w:r>
      <w:r>
        <w:t>Thread-1</w:t>
      </w:r>
      <w:r>
        <w:rPr>
          <w:rFonts w:hint="eastAsia"/>
        </w:rPr>
        <w:t>这样类型的，日志区分不出来那个线程打印的。</w:t>
      </w:r>
      <w:r w:rsidR="004635BF">
        <w:rPr>
          <w:rFonts w:hint="eastAsia"/>
        </w:rPr>
        <w:t>这会给问题定位带来很大不方便。</w:t>
      </w:r>
    </w:p>
    <w:p w:rsidR="005A7C0D" w:rsidRDefault="004457BC" w:rsidP="009E6E2F">
      <w:pPr>
        <w:pStyle w:val="4"/>
        <w:rPr>
          <w:rFonts w:hint="default"/>
        </w:rPr>
      </w:pPr>
      <w:bookmarkStart w:id="43" w:name="_Toc382659530"/>
      <w:r>
        <w:t>【线程使用时，要在代码框架中使用线程池，避免创建不可复用的线程。禁止在循环中创建新线程，否则会引起</w:t>
      </w:r>
      <w:r>
        <w:rPr>
          <w:rFonts w:cs="Times New Roman"/>
        </w:rPr>
        <w:t>JVM</w:t>
      </w:r>
      <w:r>
        <w:t>资源耗尽。】</w:t>
      </w:r>
      <w:bookmarkEnd w:id="43"/>
    </w:p>
    <w:p w:rsidR="004457BC" w:rsidRDefault="002267B6" w:rsidP="004457BC">
      <w:r>
        <w:rPr>
          <w:rFonts w:hint="eastAsia"/>
        </w:rPr>
        <w:t>对于经常被调用的代码段中有线程的情况，也要使用线程池。如接口中新建线程，每个请求都要建个线程。</w:t>
      </w:r>
    </w:p>
    <w:p w:rsidR="004457BC" w:rsidRDefault="004457BC" w:rsidP="005A7C0D">
      <w:pPr>
        <w:sectPr w:rsidR="004457BC" w:rsidSect="00790CE5"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:rsidR="005A7C0D" w:rsidRDefault="005A7C0D" w:rsidP="00B13CD1">
      <w:pPr>
        <w:pStyle w:val="1"/>
        <w:numPr>
          <w:ilvl w:val="0"/>
          <w:numId w:val="4"/>
        </w:numPr>
      </w:pPr>
      <w:bookmarkStart w:id="44" w:name="_Toc382659531"/>
      <w:r>
        <w:rPr>
          <w:rFonts w:hint="eastAsia"/>
        </w:rPr>
        <w:lastRenderedPageBreak/>
        <w:t>定位篇</w:t>
      </w:r>
      <w:bookmarkEnd w:id="44"/>
    </w:p>
    <w:p w:rsidR="00386382" w:rsidRDefault="00386382" w:rsidP="00386382">
      <w:r>
        <w:rPr>
          <w:rFonts w:hint="eastAsia"/>
        </w:rPr>
        <w:t>一般说起性能问题，无非是</w:t>
      </w:r>
      <w:r>
        <w:rPr>
          <w:rFonts w:hint="eastAsia"/>
        </w:rPr>
        <w:t>CPU</w:t>
      </w:r>
      <w:r>
        <w:rPr>
          <w:rFonts w:hint="eastAsia"/>
        </w:rPr>
        <w:t>、内存和</w:t>
      </w:r>
      <w:r>
        <w:rPr>
          <w:rFonts w:hint="eastAsia"/>
        </w:rPr>
        <w:t>IO</w:t>
      </w:r>
      <w:r>
        <w:rPr>
          <w:rFonts w:hint="eastAsia"/>
        </w:rPr>
        <w:t>。下面从这三个方面入手说下性能问题定位</w:t>
      </w:r>
      <w:r w:rsidR="00C2250F">
        <w:rPr>
          <w:rFonts w:hint="eastAsia"/>
        </w:rPr>
        <w:t>思路</w:t>
      </w:r>
      <w:r>
        <w:rPr>
          <w:rFonts w:hint="eastAsia"/>
        </w:rPr>
        <w:t>。</w:t>
      </w:r>
      <w:r>
        <w:rPr>
          <w:rFonts w:hint="eastAsia"/>
        </w:rPr>
        <w:t>SQL</w:t>
      </w:r>
      <w:r>
        <w:rPr>
          <w:rFonts w:hint="eastAsia"/>
        </w:rPr>
        <w:t>问题本身不属于性能问题范畴，但在</w:t>
      </w:r>
      <w:r w:rsidR="001E1D67">
        <w:rPr>
          <w:rFonts w:hint="eastAsia"/>
        </w:rPr>
        <w:t>大</w:t>
      </w:r>
      <w:r>
        <w:rPr>
          <w:rFonts w:hint="eastAsia"/>
        </w:rPr>
        <w:t>数据量情况下，往往很多性能问题是</w:t>
      </w:r>
      <w:r>
        <w:rPr>
          <w:rFonts w:hint="eastAsia"/>
        </w:rPr>
        <w:t>SQL</w:t>
      </w:r>
      <w:r>
        <w:rPr>
          <w:rFonts w:hint="eastAsia"/>
        </w:rPr>
        <w:t>不合理导致的，所以这里也讲下</w:t>
      </w:r>
      <w:r>
        <w:rPr>
          <w:rFonts w:hint="eastAsia"/>
        </w:rPr>
        <w:t>SQL</w:t>
      </w:r>
      <w:r>
        <w:rPr>
          <w:rFonts w:hint="eastAsia"/>
        </w:rPr>
        <w:t>问题定位。</w:t>
      </w:r>
      <w:r w:rsidR="006B3CEF">
        <w:rPr>
          <w:rFonts w:hint="eastAsia"/>
        </w:rPr>
        <w:t>另外前台</w:t>
      </w:r>
      <w:r w:rsidR="006B3CEF">
        <w:rPr>
          <w:rFonts w:hint="eastAsia"/>
        </w:rPr>
        <w:t>JS</w:t>
      </w:r>
      <w:r w:rsidR="006B3CEF">
        <w:rPr>
          <w:rFonts w:hint="eastAsia"/>
        </w:rPr>
        <w:t>往往也有性能问题，这里也顺便提供下定位思路。</w:t>
      </w:r>
    </w:p>
    <w:p w:rsidR="00AF0B73" w:rsidRDefault="00AF0B73" w:rsidP="00AF0B73">
      <w:r>
        <w:rPr>
          <w:rFonts w:hint="eastAsia"/>
        </w:rPr>
        <w:t>万事万物皆是联系的，所以定位性能问题时，不能完全割裂独立地看</w:t>
      </w:r>
      <w:r>
        <w:rPr>
          <w:rFonts w:hint="eastAsia"/>
        </w:rPr>
        <w:t>CPU</w:t>
      </w:r>
      <w:r>
        <w:rPr>
          <w:rFonts w:hint="eastAsia"/>
        </w:rPr>
        <w:t>、内存、</w:t>
      </w:r>
      <w:r>
        <w:rPr>
          <w:rFonts w:hint="eastAsia"/>
        </w:rPr>
        <w:t>IO</w:t>
      </w:r>
      <w:r>
        <w:rPr>
          <w:rFonts w:hint="eastAsia"/>
        </w:rPr>
        <w:t>，要根据当时环境实际情况，全方面的排查分析。否则很容易走错方向。</w:t>
      </w:r>
    </w:p>
    <w:p w:rsidR="00900BE0" w:rsidRPr="00386382" w:rsidRDefault="00AF0B73" w:rsidP="00AF0B73">
      <w:r>
        <w:rPr>
          <w:rFonts w:hint="eastAsia"/>
        </w:rPr>
        <w:t>JAVA</w:t>
      </w:r>
      <w:r>
        <w:rPr>
          <w:rFonts w:hint="eastAsia"/>
        </w:rPr>
        <w:t>进程复位时，一般</w:t>
      </w:r>
      <w:r>
        <w:rPr>
          <w:rFonts w:hint="eastAsia"/>
        </w:rPr>
        <w:t>JVM</w:t>
      </w:r>
      <w:r>
        <w:rPr>
          <w:rFonts w:hint="eastAsia"/>
        </w:rPr>
        <w:t>会输出</w:t>
      </w:r>
      <w:r w:rsidRPr="00B877DC">
        <w:t>hs_err_pid</w:t>
      </w:r>
      <w:r>
        <w:rPr>
          <w:rFonts w:hint="eastAsia"/>
        </w:rPr>
        <w:t>xxx</w:t>
      </w:r>
      <w:r w:rsidRPr="00B877DC">
        <w:t>.log</w:t>
      </w:r>
      <w:r>
        <w:rPr>
          <w:rFonts w:hint="eastAsia"/>
        </w:rPr>
        <w:t>日志到工作目录，里面会详细记录复位原因、当时系统的状况（</w:t>
      </w:r>
      <w:r>
        <w:rPr>
          <w:rFonts w:hint="eastAsia"/>
        </w:rPr>
        <w:t>CPU</w:t>
      </w:r>
      <w:r>
        <w:rPr>
          <w:rFonts w:hint="eastAsia"/>
        </w:rPr>
        <w:t>、内存情况，</w:t>
      </w:r>
      <w:r>
        <w:rPr>
          <w:rFonts w:hint="eastAsia"/>
        </w:rPr>
        <w:t>GC</w:t>
      </w:r>
      <w:r w:rsidR="00921427">
        <w:rPr>
          <w:rFonts w:hint="eastAsia"/>
        </w:rPr>
        <w:t>情况等等），</w:t>
      </w:r>
      <w:r>
        <w:rPr>
          <w:rFonts w:hint="eastAsia"/>
        </w:rPr>
        <w:t>文件最上面会写</w:t>
      </w:r>
      <w:r w:rsidRPr="0097733B">
        <w:t>Possible</w:t>
      </w:r>
      <w:r>
        <w:rPr>
          <w:rFonts w:hint="eastAsia"/>
        </w:rPr>
        <w:t xml:space="preserve"> reason</w:t>
      </w:r>
      <w:r>
        <w:rPr>
          <w:rFonts w:hint="eastAsia"/>
        </w:rPr>
        <w:t>，</w:t>
      </w:r>
      <w:proofErr w:type="gramStart"/>
      <w:r>
        <w:rPr>
          <w:rFonts w:hint="eastAsia"/>
        </w:rPr>
        <w:t>那个只是</w:t>
      </w:r>
      <w:proofErr w:type="gramEnd"/>
      <w:r>
        <w:rPr>
          <w:rFonts w:hint="eastAsia"/>
        </w:rPr>
        <w:t>possible</w:t>
      </w:r>
      <w:r>
        <w:rPr>
          <w:rFonts w:hint="eastAsia"/>
        </w:rPr>
        <w:t>，真正原因不一定准。要仔细分析</w:t>
      </w:r>
      <w:r>
        <w:rPr>
          <w:rFonts w:hint="eastAsia"/>
        </w:rPr>
        <w:t>GC</w:t>
      </w:r>
      <w:r w:rsidR="00921427">
        <w:rPr>
          <w:rFonts w:hint="eastAsia"/>
        </w:rPr>
        <w:t>、线程</w:t>
      </w:r>
      <w:proofErr w:type="gramStart"/>
      <w:r w:rsidR="00921427">
        <w:rPr>
          <w:rFonts w:hint="eastAsia"/>
        </w:rPr>
        <w:t>栈</w:t>
      </w:r>
      <w:proofErr w:type="gramEnd"/>
      <w:r w:rsidR="00921427">
        <w:rPr>
          <w:rFonts w:hint="eastAsia"/>
        </w:rPr>
        <w:t>等，综合分析后再明确方向。复位时也可能有</w:t>
      </w:r>
      <w:r w:rsidR="00921427">
        <w:rPr>
          <w:rFonts w:hint="eastAsia"/>
        </w:rPr>
        <w:t>hprof</w:t>
      </w:r>
      <w:r w:rsidR="00921427">
        <w:rPr>
          <w:rFonts w:hint="eastAsia"/>
        </w:rPr>
        <w:t>文件生成，说明是堆内存溢出了。如果啥都没有，就得看日志了，包括系统日志（</w:t>
      </w:r>
      <w:r w:rsidR="00921427">
        <w:rPr>
          <w:rFonts w:hint="eastAsia"/>
        </w:rPr>
        <w:t>/var/log/message</w:t>
      </w:r>
      <w:r w:rsidR="00921427">
        <w:rPr>
          <w:rFonts w:hint="eastAsia"/>
        </w:rPr>
        <w:t>）</w:t>
      </w:r>
      <w:r w:rsidR="00501267">
        <w:rPr>
          <w:rFonts w:hint="eastAsia"/>
        </w:rPr>
        <w:t>。</w:t>
      </w:r>
    </w:p>
    <w:p w:rsidR="005A7C0D" w:rsidRDefault="005A7C0D" w:rsidP="005E7018">
      <w:pPr>
        <w:pStyle w:val="2"/>
        <w:rPr>
          <w:lang w:eastAsia="zh-CN"/>
        </w:rPr>
      </w:pPr>
      <w:bookmarkStart w:id="45" w:name="_Toc382659532"/>
      <w:r>
        <w:rPr>
          <w:rFonts w:hint="eastAsia"/>
        </w:rPr>
        <w:t>CPU</w:t>
      </w:r>
      <w:bookmarkEnd w:id="45"/>
    </w:p>
    <w:p w:rsidR="006849B4" w:rsidRDefault="006849B4" w:rsidP="006849B4">
      <w:pPr>
        <w:pStyle w:val="3"/>
      </w:pPr>
      <w:bookmarkStart w:id="46" w:name="_Toc382659533"/>
      <w:r>
        <w:rPr>
          <w:rFonts w:hint="eastAsia"/>
        </w:rPr>
        <w:t>监控线程</w:t>
      </w:r>
      <w:bookmarkEnd w:id="46"/>
    </w:p>
    <w:p w:rsidR="006849B4" w:rsidRDefault="006849B4" w:rsidP="006849B4">
      <w:r>
        <w:rPr>
          <w:rFonts w:hint="eastAsia"/>
        </w:rPr>
        <w:t>命令：</w:t>
      </w:r>
      <w:r w:rsidRPr="006849B4">
        <w:t xml:space="preserve">top </w:t>
      </w:r>
      <w:r w:rsidR="000F5302">
        <w:rPr>
          <w:rFonts w:hint="eastAsia"/>
        </w:rPr>
        <w:t>-H</w:t>
      </w:r>
      <w:r w:rsidRPr="006849B4">
        <w:t>p &lt;pid&gt;</w:t>
      </w:r>
      <w:r w:rsidRPr="006849B4">
        <w:rPr>
          <w:rFonts w:hint="eastAsia"/>
        </w:rPr>
        <w:t xml:space="preserve">　即可查看</w:t>
      </w:r>
      <w:r w:rsidRPr="006849B4">
        <w:t>&lt;pid&gt;</w:t>
      </w:r>
      <w:r w:rsidRPr="006849B4">
        <w:rPr>
          <w:rFonts w:hint="eastAsia"/>
        </w:rPr>
        <w:t>进程所对应各线程的运行情况</w:t>
      </w:r>
      <w:r>
        <w:rPr>
          <w:rFonts w:hint="eastAsia"/>
        </w:rPr>
        <w:t>。</w:t>
      </w:r>
    </w:p>
    <w:p w:rsidR="006849B4" w:rsidRPr="006849B4" w:rsidRDefault="006849B4" w:rsidP="006849B4">
      <w:r>
        <w:rPr>
          <w:rFonts w:hint="eastAsia"/>
        </w:rPr>
        <w:t>输出结果如下：</w:t>
      </w:r>
    </w:p>
    <w:p w:rsidR="00315771" w:rsidRDefault="00315771" w:rsidP="00315771">
      <w:r>
        <w:t xml:space="preserve">  PID USER      </w:t>
      </w:r>
      <w:proofErr w:type="gramStart"/>
      <w:r>
        <w:t>PR  NI</w:t>
      </w:r>
      <w:proofErr w:type="gramEnd"/>
      <w:r>
        <w:t xml:space="preserve">  VIRT  RES  SHR S %CPU %MEM    TIME+  COMMAND                                                                                                </w:t>
      </w:r>
    </w:p>
    <w:p w:rsidR="00315771" w:rsidRDefault="00315771" w:rsidP="00315771">
      <w:r>
        <w:t xml:space="preserve">29348 root      20   0 4585m </w:t>
      </w:r>
      <w:proofErr w:type="gramStart"/>
      <w:r>
        <w:t>1.8g  11m</w:t>
      </w:r>
      <w:proofErr w:type="gramEnd"/>
      <w:r>
        <w:t xml:space="preserve"> R    8 23.5   0:22.79 java                                                                                                    </w:t>
      </w:r>
    </w:p>
    <w:p w:rsidR="00315771" w:rsidRDefault="00315771" w:rsidP="00315771">
      <w:r>
        <w:t xml:space="preserve">29390 root      20   0 4585m </w:t>
      </w:r>
      <w:proofErr w:type="gramStart"/>
      <w:r>
        <w:t>1.8g  11m</w:t>
      </w:r>
      <w:proofErr w:type="gramEnd"/>
      <w:r>
        <w:t xml:space="preserve"> S    6 23.5   0:26.97 java                                                                                                    </w:t>
      </w:r>
    </w:p>
    <w:p w:rsidR="00315771" w:rsidRDefault="00315771" w:rsidP="00315771">
      <w:r>
        <w:t xml:space="preserve">29427 root      20   0 4585m </w:t>
      </w:r>
      <w:proofErr w:type="gramStart"/>
      <w:r>
        <w:t>1.8g  11m</w:t>
      </w:r>
      <w:proofErr w:type="gramEnd"/>
      <w:r>
        <w:t xml:space="preserve"> S    4 23.5   0:08.37 java                                                                                                    </w:t>
      </w:r>
    </w:p>
    <w:p w:rsidR="00315771" w:rsidRDefault="00315771" w:rsidP="00315771">
      <w:r>
        <w:t xml:space="preserve">  753 root      20   0 4585m </w:t>
      </w:r>
      <w:proofErr w:type="gramStart"/>
      <w:r>
        <w:t>1.8g  11m</w:t>
      </w:r>
      <w:proofErr w:type="gramEnd"/>
      <w:r>
        <w:t xml:space="preserve"> S    2 23.5   1:50.87 java                                                                                                    </w:t>
      </w:r>
    </w:p>
    <w:p w:rsidR="006849B4" w:rsidRDefault="00315771" w:rsidP="00315771">
      <w:r>
        <w:t xml:space="preserve">  761 root      20   0 4585m </w:t>
      </w:r>
      <w:proofErr w:type="gramStart"/>
      <w:r>
        <w:t>1.8g  11m</w:t>
      </w:r>
      <w:proofErr w:type="gramEnd"/>
      <w:r>
        <w:t xml:space="preserve"> S    2 23.5   0:27.91 java     </w:t>
      </w:r>
    </w:p>
    <w:p w:rsidR="00FF4AF9" w:rsidRDefault="006849B4" w:rsidP="006849B4">
      <w:r>
        <w:rPr>
          <w:rFonts w:hint="eastAsia"/>
        </w:rPr>
        <w:t>其中的</w:t>
      </w:r>
      <w:r>
        <w:rPr>
          <w:rFonts w:hint="eastAsia"/>
        </w:rPr>
        <w:t>pid</w:t>
      </w:r>
      <w:r>
        <w:rPr>
          <w:rFonts w:hint="eastAsia"/>
        </w:rPr>
        <w:t>列即为该线程</w:t>
      </w:r>
      <w:r>
        <w:rPr>
          <w:rFonts w:hint="eastAsia"/>
        </w:rPr>
        <w:t>ID</w:t>
      </w:r>
      <w:r>
        <w:rPr>
          <w:rFonts w:hint="eastAsia"/>
        </w:rPr>
        <w:t>。转换为</w:t>
      </w:r>
      <w:r>
        <w:rPr>
          <w:rFonts w:hint="eastAsia"/>
        </w:rPr>
        <w:t>16</w:t>
      </w:r>
      <w:r>
        <w:rPr>
          <w:rFonts w:hint="eastAsia"/>
        </w:rPr>
        <w:t>进制到，到线程堆栈中即可搜到相应线程信息。</w:t>
      </w:r>
    </w:p>
    <w:p w:rsidR="006849B4" w:rsidRDefault="006849B4" w:rsidP="006849B4">
      <w:pPr>
        <w:pStyle w:val="3"/>
      </w:pPr>
      <w:bookmarkStart w:id="47" w:name="_Toc382659534"/>
      <w:r>
        <w:rPr>
          <w:rFonts w:hint="eastAsia"/>
        </w:rPr>
        <w:lastRenderedPageBreak/>
        <w:t>获取堆栈</w:t>
      </w:r>
      <w:bookmarkEnd w:id="47"/>
    </w:p>
    <w:p w:rsidR="003A6BCB" w:rsidRDefault="000F5302" w:rsidP="00FD38B4">
      <w:r>
        <w:rPr>
          <w:rFonts w:hint="eastAsia"/>
        </w:rPr>
        <w:t>通过</w:t>
      </w:r>
      <w:r>
        <w:rPr>
          <w:rFonts w:hint="eastAsia"/>
        </w:rPr>
        <w:t>Jvisaulvm</w:t>
      </w:r>
      <w:r>
        <w:rPr>
          <w:rFonts w:hint="eastAsia"/>
        </w:rPr>
        <w:t>、</w:t>
      </w:r>
      <w:r>
        <w:rPr>
          <w:rFonts w:hint="eastAsia"/>
        </w:rPr>
        <w:t>Jstack</w:t>
      </w:r>
      <w:r>
        <w:rPr>
          <w:rFonts w:hint="eastAsia"/>
        </w:rPr>
        <w:t>、</w:t>
      </w:r>
      <w:r>
        <w:rPr>
          <w:rFonts w:hint="eastAsia"/>
        </w:rPr>
        <w:t>kill -3</w:t>
      </w:r>
      <w:r>
        <w:rPr>
          <w:rFonts w:hint="eastAsia"/>
        </w:rPr>
        <w:t>都可以获取。详见工具篇。</w:t>
      </w:r>
    </w:p>
    <w:p w:rsidR="00CE04EC" w:rsidRDefault="00CE04EC" w:rsidP="00CE04EC">
      <w:pPr>
        <w:pStyle w:val="3"/>
      </w:pPr>
      <w:bookmarkStart w:id="48" w:name="_Toc382659535"/>
      <w:r>
        <w:rPr>
          <w:rFonts w:hint="eastAsia"/>
        </w:rPr>
        <w:t>线程栈分析</w:t>
      </w:r>
      <w:bookmarkEnd w:id="48"/>
    </w:p>
    <w:p w:rsidR="006849B4" w:rsidRDefault="00CE04EC" w:rsidP="00CE04EC">
      <w:r>
        <w:rPr>
          <w:rFonts w:hint="eastAsia"/>
        </w:rPr>
        <w:t>主要关注线程数量、状态、相同执行堆栈的数量。</w:t>
      </w:r>
      <w:r w:rsidR="00670AE4">
        <w:rPr>
          <w:rFonts w:hint="eastAsia"/>
        </w:rPr>
        <w:t>线程状态及转换见</w:t>
      </w:r>
      <w:r w:rsidR="00670AE4">
        <w:rPr>
          <w:rFonts w:hint="eastAsia"/>
        </w:rPr>
        <w:t>1.2</w:t>
      </w:r>
      <w:r w:rsidR="00670AE4">
        <w:rPr>
          <w:rFonts w:hint="eastAsia"/>
        </w:rPr>
        <w:t>节。</w:t>
      </w:r>
    </w:p>
    <w:p w:rsidR="00604890" w:rsidRPr="00604890" w:rsidRDefault="00604890" w:rsidP="00CE04EC">
      <w:r>
        <w:rPr>
          <w:rFonts w:hint="eastAsia"/>
        </w:rPr>
        <w:t>1.</w:t>
      </w:r>
      <w:r>
        <w:rPr>
          <w:rFonts w:hint="eastAsia"/>
        </w:rPr>
        <w:t>如果</w:t>
      </w:r>
      <w:r>
        <w:rPr>
          <w:rFonts w:hint="eastAsia"/>
        </w:rPr>
        <w:t>CPU</w:t>
      </w:r>
      <w:r>
        <w:rPr>
          <w:rFonts w:hint="eastAsia"/>
        </w:rPr>
        <w:t>冲高后，停止业务后</w:t>
      </w:r>
      <w:r>
        <w:rPr>
          <w:rFonts w:hint="eastAsia"/>
        </w:rPr>
        <w:t>CPU</w:t>
      </w:r>
      <w:r>
        <w:rPr>
          <w:rFonts w:hint="eastAsia"/>
        </w:rPr>
        <w:t>使用率降下来，基本上就没有死循环；反之如果</w:t>
      </w:r>
      <w:r>
        <w:rPr>
          <w:rFonts w:hint="eastAsia"/>
        </w:rPr>
        <w:t>CPU</w:t>
      </w:r>
      <w:r>
        <w:rPr>
          <w:rFonts w:hint="eastAsia"/>
        </w:rPr>
        <w:t>居高不下，甚至更高，那么基本上肯定是有死循环了。</w:t>
      </w:r>
    </w:p>
    <w:p w:rsidR="006849B4" w:rsidRPr="006849B4" w:rsidRDefault="00604890" w:rsidP="006849B4">
      <w:r>
        <w:rPr>
          <w:rFonts w:hint="eastAsia"/>
        </w:rPr>
        <w:t>2</w:t>
      </w:r>
      <w:r w:rsidR="006849B4" w:rsidRPr="006849B4">
        <w:t>.</w:t>
      </w:r>
      <w:r w:rsidR="006849B4" w:rsidRPr="006849B4">
        <w:rPr>
          <w:rFonts w:hint="eastAsia"/>
        </w:rPr>
        <w:t>如果某个线程在连续的多个</w:t>
      </w:r>
      <w:r w:rsidR="006849B4" w:rsidRPr="006849B4">
        <w:t>Thread Dump</w:t>
      </w:r>
      <w:r w:rsidR="006849B4" w:rsidRPr="006849B4">
        <w:rPr>
          <w:rFonts w:hint="eastAsia"/>
        </w:rPr>
        <w:t>中状态都为</w:t>
      </w:r>
      <w:r w:rsidR="006849B4" w:rsidRPr="006849B4">
        <w:t>Runnable</w:t>
      </w:r>
      <w:r w:rsidR="006849B4" w:rsidRPr="006849B4">
        <w:rPr>
          <w:rFonts w:hint="eastAsia"/>
        </w:rPr>
        <w:t>，则可能存在性能问题。</w:t>
      </w:r>
    </w:p>
    <w:p w:rsidR="006849B4" w:rsidRPr="006849B4" w:rsidRDefault="00604890" w:rsidP="006849B4">
      <w:r>
        <w:rPr>
          <w:rFonts w:hint="eastAsia"/>
        </w:rPr>
        <w:t>3</w:t>
      </w:r>
      <w:r w:rsidR="006849B4" w:rsidRPr="006849B4">
        <w:t>.</w:t>
      </w:r>
      <w:r w:rsidR="006849B4" w:rsidRPr="006849B4">
        <w:rPr>
          <w:rFonts w:hint="eastAsia"/>
        </w:rPr>
        <w:t>如果多个</w:t>
      </w:r>
      <w:r w:rsidR="006849B4" w:rsidRPr="006849B4">
        <w:t>Runnable</w:t>
      </w:r>
      <w:r w:rsidR="006849B4" w:rsidRPr="006849B4">
        <w:rPr>
          <w:rFonts w:hint="eastAsia"/>
        </w:rPr>
        <w:t>的线程都在执行同一个方法，则可能存在性能问题。</w:t>
      </w:r>
    </w:p>
    <w:p w:rsidR="006849B4" w:rsidRPr="006849B4" w:rsidRDefault="00604890" w:rsidP="006849B4">
      <w:r>
        <w:rPr>
          <w:rFonts w:hint="eastAsia"/>
        </w:rPr>
        <w:t>4</w:t>
      </w:r>
      <w:r w:rsidR="006849B4" w:rsidRPr="006849B4">
        <w:t>.</w:t>
      </w:r>
      <w:r w:rsidR="006849B4" w:rsidRPr="006849B4">
        <w:rPr>
          <w:rFonts w:hint="eastAsia"/>
        </w:rPr>
        <w:t>如果多次观察到多个线程</w:t>
      </w:r>
      <w:r w:rsidR="006849B4" w:rsidRPr="006849B4">
        <w:t>wait to</w:t>
      </w:r>
      <w:r w:rsidR="006849B4" w:rsidRPr="006849B4">
        <w:rPr>
          <w:rFonts w:hint="eastAsia"/>
        </w:rPr>
        <w:t>同一个对象（或被同一个对象</w:t>
      </w:r>
      <w:r w:rsidR="006849B4" w:rsidRPr="006849B4">
        <w:t>BLOCKED</w:t>
      </w:r>
      <w:r w:rsidR="006849B4" w:rsidRPr="006849B4">
        <w:rPr>
          <w:rFonts w:hint="eastAsia"/>
        </w:rPr>
        <w:t>），则说明存在锁同步和</w:t>
      </w:r>
      <w:r w:rsidR="006849B4" w:rsidRPr="006849B4">
        <w:t>CPU</w:t>
      </w:r>
      <w:r w:rsidR="006849B4" w:rsidRPr="006849B4">
        <w:rPr>
          <w:rFonts w:hint="eastAsia"/>
        </w:rPr>
        <w:t>问题。</w:t>
      </w:r>
    </w:p>
    <w:p w:rsidR="006849B4" w:rsidRPr="006849B4" w:rsidRDefault="00604890" w:rsidP="006849B4">
      <w:r>
        <w:rPr>
          <w:rFonts w:hint="eastAsia"/>
        </w:rPr>
        <w:t>5</w:t>
      </w:r>
      <w:r w:rsidR="006849B4" w:rsidRPr="006849B4">
        <w:t>.wait on</w:t>
      </w:r>
      <w:r w:rsidR="006849B4" w:rsidRPr="006849B4">
        <w:rPr>
          <w:rFonts w:hint="eastAsia"/>
        </w:rPr>
        <w:t>和</w:t>
      </w:r>
      <w:r w:rsidR="006849B4" w:rsidRPr="006849B4">
        <w:t>sleep</w:t>
      </w:r>
      <w:r w:rsidR="006849B4" w:rsidRPr="006849B4">
        <w:rPr>
          <w:rFonts w:hint="eastAsia"/>
        </w:rPr>
        <w:t>状态（或</w:t>
      </w:r>
      <w:r w:rsidR="006849B4" w:rsidRPr="006849B4">
        <w:t>WAITING</w:t>
      </w:r>
      <w:r w:rsidR="006849B4" w:rsidRPr="006849B4">
        <w:rPr>
          <w:rFonts w:hint="eastAsia"/>
        </w:rPr>
        <w:t>和</w:t>
      </w:r>
      <w:r w:rsidR="006849B4" w:rsidRPr="006849B4">
        <w:t>TIME_WAITING</w:t>
      </w:r>
      <w:r w:rsidR="006849B4" w:rsidRPr="006849B4">
        <w:rPr>
          <w:rFonts w:hint="eastAsia"/>
        </w:rPr>
        <w:t>）的线程不耗费</w:t>
      </w:r>
      <w:r w:rsidR="006849B4" w:rsidRPr="006849B4">
        <w:t>CPU</w:t>
      </w:r>
      <w:r w:rsidR="006849B4" w:rsidRPr="006849B4">
        <w:rPr>
          <w:rFonts w:hint="eastAsia"/>
        </w:rPr>
        <w:t>，不需要关注。</w:t>
      </w:r>
    </w:p>
    <w:p w:rsidR="006849B4" w:rsidRPr="006849B4" w:rsidRDefault="00604890" w:rsidP="006849B4">
      <w:r>
        <w:rPr>
          <w:rFonts w:hint="eastAsia"/>
        </w:rPr>
        <w:t>6</w:t>
      </w:r>
      <w:r w:rsidR="006849B4" w:rsidRPr="006849B4">
        <w:t>.</w:t>
      </w:r>
      <w:r w:rsidR="006849B4" w:rsidRPr="006849B4">
        <w:rPr>
          <w:rFonts w:hint="eastAsia"/>
        </w:rPr>
        <w:t>一般有</w:t>
      </w:r>
      <w:r w:rsidR="006849B4" w:rsidRPr="006849B4">
        <w:t>dead lock</w:t>
      </w:r>
      <w:r w:rsidR="006849B4" w:rsidRPr="006849B4">
        <w:rPr>
          <w:rFonts w:hint="eastAsia"/>
        </w:rPr>
        <w:t>时，进程已经挂死，想不注意到都不行。</w:t>
      </w:r>
    </w:p>
    <w:p w:rsidR="005A7C0D" w:rsidRDefault="00604890" w:rsidP="005A7C0D">
      <w:r>
        <w:rPr>
          <w:rFonts w:hint="eastAsia"/>
        </w:rPr>
        <w:t>7</w:t>
      </w:r>
      <w:r w:rsidR="006849B4" w:rsidRPr="006849B4">
        <w:t>.</w:t>
      </w:r>
      <w:r w:rsidR="006849B4" w:rsidRPr="006849B4">
        <w:rPr>
          <w:rFonts w:hint="eastAsia"/>
        </w:rPr>
        <w:t>可以使用图形化工具如</w:t>
      </w:r>
      <w:r w:rsidR="006849B4" w:rsidRPr="006849B4">
        <w:t>TDA</w:t>
      </w:r>
      <w:r w:rsidR="006849B4" w:rsidRPr="006849B4">
        <w:rPr>
          <w:rFonts w:hint="eastAsia"/>
        </w:rPr>
        <w:t>（或集成在</w:t>
      </w:r>
      <w:r w:rsidR="006849B4" w:rsidRPr="006849B4">
        <w:t>VisualVM</w:t>
      </w:r>
      <w:r w:rsidR="006849B4" w:rsidRPr="006849B4">
        <w:rPr>
          <w:rFonts w:hint="eastAsia"/>
        </w:rPr>
        <w:t>中的</w:t>
      </w:r>
      <w:r w:rsidR="006849B4" w:rsidRPr="006849B4">
        <w:t>TDA</w:t>
      </w:r>
      <w:r w:rsidR="006849B4" w:rsidRPr="006849B4">
        <w:rPr>
          <w:rFonts w:hint="eastAsia"/>
        </w:rPr>
        <w:t>插件）进行分析。</w:t>
      </w:r>
    </w:p>
    <w:p w:rsidR="004161C1" w:rsidRDefault="004161C1" w:rsidP="005A7C0D">
      <w:r>
        <w:rPr>
          <w:rFonts w:hint="eastAsia"/>
        </w:rPr>
        <w:t>8.</w:t>
      </w:r>
      <w:r>
        <w:rPr>
          <w:rFonts w:hint="eastAsia"/>
        </w:rPr>
        <w:t>如果遇到下面这样的线程，没有任何堆栈信息，可用</w:t>
      </w:r>
      <w:r>
        <w:rPr>
          <w:rFonts w:hint="eastAsia"/>
        </w:rPr>
        <w:t>BTrace</w:t>
      </w:r>
      <w:r>
        <w:rPr>
          <w:rFonts w:hint="eastAsia"/>
        </w:rPr>
        <w:t>工具跟踪分析。</w:t>
      </w:r>
    </w:p>
    <w:p w:rsidR="004161C1" w:rsidRDefault="004161C1" w:rsidP="004161C1">
      <w:pPr>
        <w:pStyle w:val="SubItemList"/>
      </w:pPr>
      <w:r>
        <w:t>"Timer-89683" prio=10 tid=0x000000000295b000 nid=0x2ca6 runnable [0x0000000000000000]</w:t>
      </w:r>
    </w:p>
    <w:p w:rsidR="004161C1" w:rsidRDefault="004161C1" w:rsidP="004161C1">
      <w:pPr>
        <w:pStyle w:val="SubItemList"/>
      </w:pPr>
      <w:r>
        <w:t xml:space="preserve">   java.lang.Thread.State: RUNNABLE</w:t>
      </w:r>
    </w:p>
    <w:p w:rsidR="004161C1" w:rsidRDefault="004161C1" w:rsidP="004161C1">
      <w:pPr>
        <w:pStyle w:val="SubItemList"/>
      </w:pPr>
    </w:p>
    <w:p w:rsidR="004161C1" w:rsidRDefault="004161C1" w:rsidP="004161C1">
      <w:pPr>
        <w:pStyle w:val="SubItemList"/>
      </w:pPr>
      <w:r>
        <w:t>"Timer-89674" prio=10 tid=0x00007f51a3fd0800 nid=0x2ca5 runnable [0x0000000000000000]</w:t>
      </w:r>
    </w:p>
    <w:p w:rsidR="004161C1" w:rsidRPr="004161C1" w:rsidRDefault="004161C1" w:rsidP="004161C1">
      <w:pPr>
        <w:pStyle w:val="SubItemList"/>
      </w:pPr>
      <w:r>
        <w:t xml:space="preserve">   java.lang.Thread.State: RUNNABLE</w:t>
      </w:r>
    </w:p>
    <w:p w:rsidR="005A7C0D" w:rsidRDefault="00CD316A" w:rsidP="005E7018">
      <w:pPr>
        <w:pStyle w:val="2"/>
      </w:pPr>
      <w:bookmarkStart w:id="49" w:name="_Toc382659536"/>
      <w:r>
        <w:rPr>
          <w:rFonts w:hint="eastAsia"/>
          <w:lang w:eastAsia="zh-CN"/>
        </w:rPr>
        <w:t>Memory</w:t>
      </w:r>
      <w:bookmarkEnd w:id="49"/>
    </w:p>
    <w:p w:rsidR="005A7C0D" w:rsidRDefault="00081143" w:rsidP="00A831CE">
      <w:pPr>
        <w:pStyle w:val="3"/>
      </w:pPr>
      <w:bookmarkStart w:id="50" w:name="_Toc382659537"/>
      <w:r>
        <w:rPr>
          <w:rFonts w:hint="eastAsia"/>
        </w:rPr>
        <w:t>判断溢出类型</w:t>
      </w:r>
      <w:bookmarkEnd w:id="50"/>
    </w:p>
    <w:p w:rsidR="007A1D15" w:rsidRPr="005A4D71" w:rsidRDefault="007A1D15" w:rsidP="007A1D15">
      <w:pPr>
        <w:pStyle w:val="TableDescription"/>
      </w:pPr>
      <w:r>
        <w:rPr>
          <w:rFonts w:hint="eastAsia"/>
        </w:rPr>
        <w:t>内存溢出类型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18"/>
        <w:gridCol w:w="3002"/>
        <w:gridCol w:w="3002"/>
      </w:tblGrid>
      <w:tr w:rsidR="007A1D15" w:rsidRPr="005B1EA2" w:rsidTr="00933BB6">
        <w:tc>
          <w:tcPr>
            <w:tcW w:w="2518" w:type="dxa"/>
          </w:tcPr>
          <w:p w:rsidR="007A1D15" w:rsidRPr="005B1EA2" w:rsidRDefault="007A1D15" w:rsidP="00933BB6">
            <w:pPr>
              <w:pStyle w:val="TableHeading"/>
            </w:pPr>
            <w:r w:rsidRPr="005B1EA2">
              <w:rPr>
                <w:rFonts w:hint="eastAsia"/>
              </w:rPr>
              <w:t>内存对象</w:t>
            </w:r>
          </w:p>
        </w:tc>
        <w:tc>
          <w:tcPr>
            <w:tcW w:w="6004" w:type="dxa"/>
            <w:gridSpan w:val="2"/>
          </w:tcPr>
          <w:p w:rsidR="007A1D15" w:rsidRPr="005B1EA2" w:rsidRDefault="007A1D15" w:rsidP="00933BB6">
            <w:pPr>
              <w:pStyle w:val="TableHeading"/>
            </w:pPr>
            <w:r w:rsidRPr="005B1EA2">
              <w:rPr>
                <w:rFonts w:hint="eastAsia"/>
              </w:rPr>
              <w:t>对应存放区域</w:t>
            </w:r>
          </w:p>
        </w:tc>
      </w:tr>
      <w:tr w:rsidR="007A1D15" w:rsidRPr="005B1EA2" w:rsidTr="00933BB6">
        <w:tc>
          <w:tcPr>
            <w:tcW w:w="2518" w:type="dxa"/>
          </w:tcPr>
          <w:p w:rsidR="007A1D15" w:rsidRPr="005B1EA2" w:rsidRDefault="007A1D15" w:rsidP="00933BB6">
            <w:pPr>
              <w:pStyle w:val="TableText"/>
            </w:pPr>
            <w:r w:rsidRPr="005B1EA2">
              <w:rPr>
                <w:rFonts w:hint="eastAsia"/>
              </w:rPr>
              <w:t>JAVA</w:t>
            </w:r>
            <w:r w:rsidRPr="005B1EA2">
              <w:rPr>
                <w:rFonts w:hint="eastAsia"/>
              </w:rPr>
              <w:t>对象</w:t>
            </w:r>
          </w:p>
        </w:tc>
        <w:tc>
          <w:tcPr>
            <w:tcW w:w="6004" w:type="dxa"/>
            <w:gridSpan w:val="2"/>
          </w:tcPr>
          <w:p w:rsidR="007A1D15" w:rsidRPr="005B1EA2" w:rsidRDefault="007A1D15" w:rsidP="00933BB6">
            <w:pPr>
              <w:pStyle w:val="TableText"/>
            </w:pPr>
            <w:r w:rsidRPr="005B1EA2">
              <w:rPr>
                <w:rFonts w:hint="eastAsia"/>
              </w:rPr>
              <w:t>JAVA</w:t>
            </w:r>
            <w:r w:rsidRPr="005B1EA2">
              <w:rPr>
                <w:rFonts w:hint="eastAsia"/>
              </w:rPr>
              <w:t>堆栈（</w:t>
            </w:r>
            <w:r w:rsidRPr="005B1EA2">
              <w:rPr>
                <w:rFonts w:hint="eastAsia"/>
              </w:rPr>
              <w:t>Heap</w:t>
            </w:r>
            <w:r w:rsidRPr="005B1EA2">
              <w:rPr>
                <w:rFonts w:hint="eastAsia"/>
              </w:rPr>
              <w:t>）</w:t>
            </w:r>
          </w:p>
        </w:tc>
      </w:tr>
      <w:tr w:rsidR="007A1D15" w:rsidRPr="005B1EA2" w:rsidTr="00933BB6">
        <w:tc>
          <w:tcPr>
            <w:tcW w:w="2518" w:type="dxa"/>
          </w:tcPr>
          <w:p w:rsidR="007A1D15" w:rsidRPr="005B1EA2" w:rsidRDefault="007A1D15" w:rsidP="00933BB6">
            <w:pPr>
              <w:pStyle w:val="TableText"/>
            </w:pPr>
            <w:r w:rsidRPr="005B1EA2">
              <w:rPr>
                <w:rFonts w:hint="eastAsia"/>
              </w:rPr>
              <w:t>JAVA</w:t>
            </w:r>
            <w:r w:rsidRPr="005B1EA2">
              <w:rPr>
                <w:rFonts w:hint="eastAsia"/>
              </w:rPr>
              <w:t>类</w:t>
            </w:r>
          </w:p>
        </w:tc>
        <w:tc>
          <w:tcPr>
            <w:tcW w:w="6004" w:type="dxa"/>
            <w:gridSpan w:val="2"/>
          </w:tcPr>
          <w:p w:rsidR="007A1D15" w:rsidRPr="005B1EA2" w:rsidRDefault="007A1D15" w:rsidP="00933BB6">
            <w:pPr>
              <w:pStyle w:val="TableText"/>
            </w:pPr>
            <w:r w:rsidRPr="005B1EA2">
              <w:rPr>
                <w:rFonts w:hint="eastAsia"/>
              </w:rPr>
              <w:t>永久区（</w:t>
            </w:r>
            <w:r w:rsidRPr="005B1EA2">
              <w:t>PermGen</w:t>
            </w:r>
            <w:r w:rsidRPr="005B1EA2">
              <w:rPr>
                <w:rFonts w:hint="eastAsia"/>
              </w:rPr>
              <w:t>）</w:t>
            </w:r>
          </w:p>
        </w:tc>
      </w:tr>
      <w:tr w:rsidR="007A1D15" w:rsidRPr="005B1EA2" w:rsidTr="00933BB6">
        <w:tc>
          <w:tcPr>
            <w:tcW w:w="2518" w:type="dxa"/>
          </w:tcPr>
          <w:p w:rsidR="007A1D15" w:rsidRPr="005B1EA2" w:rsidRDefault="007A1D15" w:rsidP="00933BB6">
            <w:pPr>
              <w:pStyle w:val="TableText"/>
            </w:pPr>
            <w:r w:rsidRPr="005B1EA2">
              <w:rPr>
                <w:rFonts w:hint="eastAsia"/>
              </w:rPr>
              <w:t>线程</w:t>
            </w:r>
          </w:p>
        </w:tc>
        <w:tc>
          <w:tcPr>
            <w:tcW w:w="3002" w:type="dxa"/>
            <w:vMerge w:val="restart"/>
          </w:tcPr>
          <w:p w:rsidR="007A1D15" w:rsidRPr="005B1EA2" w:rsidRDefault="007A1D15" w:rsidP="00933BB6">
            <w:pPr>
              <w:pStyle w:val="TableText"/>
            </w:pPr>
            <w:r w:rsidRPr="005B1EA2">
              <w:rPr>
                <w:rFonts w:hint="eastAsia"/>
              </w:rPr>
              <w:t>本地内存</w:t>
            </w:r>
          </w:p>
          <w:p w:rsidR="007A1D15" w:rsidRPr="005B1EA2" w:rsidRDefault="007A1D15" w:rsidP="00933BB6">
            <w:pPr>
              <w:pStyle w:val="TableText"/>
            </w:pPr>
            <w:r w:rsidRPr="005B1EA2">
              <w:rPr>
                <w:rFonts w:hint="eastAsia"/>
              </w:rPr>
              <w:t>（</w:t>
            </w:r>
            <w:r w:rsidRPr="005B1EA2">
              <w:t>Native Memory</w:t>
            </w:r>
            <w:r w:rsidRPr="005B1EA2">
              <w:rPr>
                <w:rFonts w:hint="eastAsia"/>
              </w:rPr>
              <w:t>）</w:t>
            </w:r>
          </w:p>
        </w:tc>
        <w:tc>
          <w:tcPr>
            <w:tcW w:w="3002" w:type="dxa"/>
          </w:tcPr>
          <w:p w:rsidR="007A1D15" w:rsidRPr="005B1EA2" w:rsidRDefault="007A1D15" w:rsidP="00933BB6">
            <w:pPr>
              <w:pStyle w:val="TableText"/>
            </w:pPr>
            <w:r w:rsidRPr="005B1EA2">
              <w:rPr>
                <w:rFonts w:hint="eastAsia"/>
              </w:rPr>
              <w:t>线程</w:t>
            </w:r>
            <w:proofErr w:type="gramStart"/>
            <w:r w:rsidRPr="005B1EA2">
              <w:rPr>
                <w:rFonts w:hint="eastAsia"/>
              </w:rPr>
              <w:t>栈</w:t>
            </w:r>
            <w:proofErr w:type="gramEnd"/>
            <w:r w:rsidRPr="005B1EA2">
              <w:rPr>
                <w:rFonts w:hint="eastAsia"/>
              </w:rPr>
              <w:t>（</w:t>
            </w:r>
            <w:r w:rsidRPr="005B1EA2">
              <w:t>Stack)</w:t>
            </w:r>
          </w:p>
        </w:tc>
      </w:tr>
      <w:tr w:rsidR="007A1D15" w:rsidRPr="005B1EA2" w:rsidTr="00933BB6">
        <w:tc>
          <w:tcPr>
            <w:tcW w:w="2518" w:type="dxa"/>
          </w:tcPr>
          <w:p w:rsidR="007A1D15" w:rsidRPr="005B1EA2" w:rsidRDefault="007A1D15" w:rsidP="00933BB6">
            <w:pPr>
              <w:pStyle w:val="TableText"/>
            </w:pPr>
            <w:r w:rsidRPr="005B1EA2">
              <w:rPr>
                <w:rFonts w:hint="eastAsia"/>
              </w:rPr>
              <w:t>本地代码</w:t>
            </w:r>
            <w:r w:rsidRPr="005B1EA2">
              <w:t>/</w:t>
            </w:r>
            <w:r w:rsidRPr="005B1EA2">
              <w:rPr>
                <w:rFonts w:hint="eastAsia"/>
              </w:rPr>
              <w:t>数据</w:t>
            </w:r>
          </w:p>
        </w:tc>
        <w:tc>
          <w:tcPr>
            <w:tcW w:w="3002" w:type="dxa"/>
            <w:vMerge/>
          </w:tcPr>
          <w:p w:rsidR="007A1D15" w:rsidRPr="005B1EA2" w:rsidRDefault="007A1D15" w:rsidP="00933BB6">
            <w:pPr>
              <w:pStyle w:val="TableText"/>
            </w:pPr>
          </w:p>
        </w:tc>
        <w:tc>
          <w:tcPr>
            <w:tcW w:w="3002" w:type="dxa"/>
          </w:tcPr>
          <w:p w:rsidR="007A1D15" w:rsidRPr="005B1EA2" w:rsidRDefault="007A1D15" w:rsidP="00933BB6">
            <w:pPr>
              <w:pStyle w:val="TableText"/>
            </w:pPr>
            <w:r w:rsidRPr="005B1EA2">
              <w:rPr>
                <w:rFonts w:hint="eastAsia"/>
              </w:rPr>
              <w:t>动态库等</w:t>
            </w:r>
            <w:r w:rsidRPr="005B1EA2">
              <w:t xml:space="preserve"> </w:t>
            </w:r>
          </w:p>
        </w:tc>
      </w:tr>
      <w:tr w:rsidR="007A1D15" w:rsidRPr="005B1EA2" w:rsidTr="00933BB6">
        <w:tc>
          <w:tcPr>
            <w:tcW w:w="2518" w:type="dxa"/>
          </w:tcPr>
          <w:p w:rsidR="007A1D15" w:rsidRPr="005B1EA2" w:rsidRDefault="007A1D15" w:rsidP="00933BB6">
            <w:pPr>
              <w:pStyle w:val="TableText"/>
            </w:pPr>
            <w:r w:rsidRPr="005B1EA2">
              <w:rPr>
                <w:rFonts w:hint="eastAsia"/>
              </w:rPr>
              <w:t>打开</w:t>
            </w:r>
            <w:r w:rsidRPr="005B1EA2">
              <w:t>/</w:t>
            </w:r>
            <w:r w:rsidRPr="005B1EA2">
              <w:rPr>
                <w:rFonts w:hint="eastAsia"/>
              </w:rPr>
              <w:t>共享文件</w:t>
            </w:r>
          </w:p>
        </w:tc>
        <w:tc>
          <w:tcPr>
            <w:tcW w:w="3002" w:type="dxa"/>
            <w:vMerge/>
          </w:tcPr>
          <w:p w:rsidR="007A1D15" w:rsidRPr="005B1EA2" w:rsidRDefault="007A1D15" w:rsidP="00933BB6">
            <w:pPr>
              <w:pStyle w:val="TableText"/>
            </w:pPr>
          </w:p>
        </w:tc>
        <w:tc>
          <w:tcPr>
            <w:tcW w:w="3002" w:type="dxa"/>
          </w:tcPr>
          <w:p w:rsidR="007A1D15" w:rsidRPr="005B1EA2" w:rsidRDefault="007A1D15" w:rsidP="00933BB6">
            <w:pPr>
              <w:pStyle w:val="TableText"/>
            </w:pPr>
          </w:p>
        </w:tc>
      </w:tr>
    </w:tbl>
    <w:p w:rsidR="00081143" w:rsidRDefault="005D2744" w:rsidP="005D2744">
      <w:pPr>
        <w:pStyle w:val="ItemList"/>
      </w:pPr>
      <w:r>
        <w:rPr>
          <w:rFonts w:hint="eastAsia"/>
        </w:rPr>
        <w:lastRenderedPageBreak/>
        <w:t>如果程序自动生成</w:t>
      </w:r>
      <w:r>
        <w:rPr>
          <w:rFonts w:hint="eastAsia"/>
        </w:rPr>
        <w:t>hprof</w:t>
      </w:r>
      <w:r>
        <w:rPr>
          <w:rFonts w:hint="eastAsia"/>
        </w:rPr>
        <w:t>文件，一定是</w:t>
      </w:r>
      <w:r>
        <w:rPr>
          <w:rFonts w:hint="eastAsia"/>
        </w:rPr>
        <w:t>Heap</w:t>
      </w:r>
      <w:r>
        <w:rPr>
          <w:rFonts w:hint="eastAsia"/>
        </w:rPr>
        <w:t>内存溢出。否则要具体定位是哪类溢出。</w:t>
      </w:r>
    </w:p>
    <w:p w:rsidR="005D2744" w:rsidRDefault="005D2744" w:rsidP="005D2744">
      <w:pPr>
        <w:pStyle w:val="ItemList"/>
      </w:pPr>
      <w:r>
        <w:rPr>
          <w:rFonts w:hint="eastAsia"/>
        </w:rPr>
        <w:t>根据</w:t>
      </w:r>
      <w:r>
        <w:rPr>
          <w:rFonts w:hint="eastAsia"/>
        </w:rPr>
        <w:t>OOM</w:t>
      </w:r>
      <w:r>
        <w:rPr>
          <w:rFonts w:hint="eastAsia"/>
        </w:rPr>
        <w:t>日志判断溢出类型：</w:t>
      </w:r>
    </w:p>
    <w:p w:rsidR="00933BB6" w:rsidRPr="005D2744" w:rsidRDefault="00933BB6" w:rsidP="005D2744">
      <w:pPr>
        <w:pStyle w:val="SubItemList"/>
      </w:pPr>
      <w:r w:rsidRPr="005D2744">
        <w:rPr>
          <w:rFonts w:hint="eastAsia"/>
          <w:b/>
          <w:bCs/>
        </w:rPr>
        <w:t>堆内存溢出</w:t>
      </w:r>
    </w:p>
    <w:p w:rsidR="00933BB6" w:rsidRPr="005D2744" w:rsidRDefault="00933BB6" w:rsidP="005D2744">
      <w:pPr>
        <w:pStyle w:val="SubItemListText"/>
      </w:pPr>
      <w:r w:rsidRPr="005D2744">
        <w:t>Exception in thread “main” java.lang.OutOfMemoryError: Java heap space</w:t>
      </w:r>
    </w:p>
    <w:p w:rsidR="00933BB6" w:rsidRPr="005D2744" w:rsidRDefault="00933BB6" w:rsidP="005D2744">
      <w:pPr>
        <w:pStyle w:val="SubItemListText"/>
      </w:pPr>
      <w:r w:rsidRPr="005D2744">
        <w:t>Exception in thread “main” java.lang.OutOfMemoryError: Requested array size exceeds VM limit</w:t>
      </w:r>
    </w:p>
    <w:p w:rsidR="00933BB6" w:rsidRPr="005D2744" w:rsidRDefault="00933BB6" w:rsidP="005D2744">
      <w:pPr>
        <w:pStyle w:val="SubItemList"/>
      </w:pPr>
      <w:r w:rsidRPr="005D2744">
        <w:rPr>
          <w:rFonts w:hint="eastAsia"/>
          <w:b/>
          <w:bCs/>
        </w:rPr>
        <w:t>永久区内存溢出</w:t>
      </w:r>
    </w:p>
    <w:p w:rsidR="00933BB6" w:rsidRPr="005D2744" w:rsidRDefault="00933BB6" w:rsidP="005D2744">
      <w:pPr>
        <w:pStyle w:val="SubItemListText"/>
      </w:pPr>
      <w:r w:rsidRPr="005D2744">
        <w:t>Exception in thread “main” java.lang.OutOfMemoryError: PermGen space</w:t>
      </w:r>
    </w:p>
    <w:p w:rsidR="00933BB6" w:rsidRPr="005D2744" w:rsidRDefault="00933BB6" w:rsidP="005D2744">
      <w:pPr>
        <w:pStyle w:val="SubItemList"/>
      </w:pPr>
      <w:r w:rsidRPr="005D2744">
        <w:rPr>
          <w:rFonts w:hint="eastAsia"/>
          <w:b/>
          <w:bCs/>
        </w:rPr>
        <w:t>本地内存溢出</w:t>
      </w:r>
    </w:p>
    <w:p w:rsidR="00933BB6" w:rsidRPr="005D2744" w:rsidRDefault="00933BB6" w:rsidP="005D2744">
      <w:pPr>
        <w:pStyle w:val="SubItemListText"/>
      </w:pPr>
      <w:r w:rsidRPr="005D2744">
        <w:t>Exception in thread “main” java.lang.OutOfMemoryError: request &lt;size&gt; bytes for &lt;reason&gt;. Out of swap space?</w:t>
      </w:r>
    </w:p>
    <w:p w:rsidR="00933BB6" w:rsidRPr="005D2744" w:rsidRDefault="00933BB6" w:rsidP="005D2744">
      <w:pPr>
        <w:pStyle w:val="SubItemListText"/>
      </w:pPr>
      <w:r w:rsidRPr="005D2744">
        <w:t>Exception in thread "main" java.lang.OutOfMemoryError: &lt;reason&gt;</w:t>
      </w:r>
    </w:p>
    <w:p w:rsidR="00933BB6" w:rsidRDefault="00933BB6" w:rsidP="005D2744">
      <w:pPr>
        <w:pStyle w:val="SubItemListText"/>
      </w:pPr>
      <w:r w:rsidRPr="005D2744">
        <w:t>&lt;</w:t>
      </w:r>
      <w:proofErr w:type="gramStart"/>
      <w:r w:rsidRPr="005D2744">
        <w:t>stack</w:t>
      </w:r>
      <w:proofErr w:type="gramEnd"/>
      <w:r w:rsidRPr="005D2744">
        <w:t xml:space="preserve"> trace&gt;(Native method)</w:t>
      </w:r>
    </w:p>
    <w:p w:rsidR="005D2744" w:rsidRPr="005D2744" w:rsidRDefault="005D2744" w:rsidP="005D2744">
      <w:pPr>
        <w:pStyle w:val="SubItemListText"/>
      </w:pPr>
      <w:r w:rsidRPr="005D2744">
        <w:t>Native memory allocation (malloc) failed to allocate</w:t>
      </w:r>
      <w:r>
        <w:t>…</w:t>
      </w:r>
    </w:p>
    <w:p w:rsidR="00933BB6" w:rsidRPr="005D2744" w:rsidRDefault="00933BB6" w:rsidP="005D2744">
      <w:pPr>
        <w:pStyle w:val="SubItemList"/>
      </w:pPr>
      <w:r w:rsidRPr="005D2744">
        <w:rPr>
          <w:rFonts w:hint="eastAsia"/>
          <w:b/>
          <w:bCs/>
        </w:rPr>
        <w:t>本地线程资源不足</w:t>
      </w:r>
    </w:p>
    <w:p w:rsidR="005D2744" w:rsidRDefault="005D2744" w:rsidP="005D2744">
      <w:pPr>
        <w:pStyle w:val="SubItemListText"/>
      </w:pPr>
      <w:r w:rsidRPr="005D2744">
        <w:t>Exception in thread &lt;thread&gt;/Caused by java.lang.OutOfMemoryError: unable to create new native thread</w:t>
      </w:r>
    </w:p>
    <w:p w:rsidR="00DE4E09" w:rsidRDefault="00DE4E09" w:rsidP="00DE4E09">
      <w:pPr>
        <w:pStyle w:val="SubItemList"/>
        <w:rPr>
          <w:b/>
          <w:bCs/>
        </w:rPr>
      </w:pPr>
      <w:r w:rsidRPr="00DE4E09">
        <w:rPr>
          <w:rFonts w:hint="eastAsia"/>
          <w:b/>
          <w:bCs/>
        </w:rPr>
        <w:t>本地直接内存溢出</w:t>
      </w:r>
    </w:p>
    <w:p w:rsidR="00DE4E09" w:rsidRPr="00DE4E09" w:rsidRDefault="00DE4E09" w:rsidP="00DE4E09">
      <w:pPr>
        <w:pStyle w:val="SubItemListText"/>
      </w:pPr>
      <w:r w:rsidRPr="00DE4E09">
        <w:t>java.lang.OutOfMemoryError: Direct buffer memory</w:t>
      </w:r>
    </w:p>
    <w:p w:rsidR="00DC3F8D" w:rsidRPr="00DC3F8D" w:rsidRDefault="00DC3F8D" w:rsidP="00DC3F8D">
      <w:pPr>
        <w:pStyle w:val="SubItemList"/>
        <w:rPr>
          <w:b/>
        </w:rPr>
      </w:pPr>
      <w:r w:rsidRPr="00DC3F8D">
        <w:rPr>
          <w:rFonts w:hint="eastAsia"/>
          <w:b/>
        </w:rPr>
        <w:t>推荐阅读：</w:t>
      </w:r>
      <w:r w:rsidRPr="00DC3F8D">
        <w:rPr>
          <w:b/>
        </w:rPr>
        <w:t>https://eyalsch.wordpress.com/2009/06/17/</w:t>
      </w:r>
      <w:r w:rsidRPr="00DC3F8D">
        <w:rPr>
          <w:b/>
          <w:bCs/>
        </w:rPr>
        <w:t>oome</w:t>
      </w:r>
      <w:r w:rsidRPr="00DC3F8D">
        <w:rPr>
          <w:b/>
        </w:rPr>
        <w:t>/</w:t>
      </w:r>
    </w:p>
    <w:p w:rsidR="0097733B" w:rsidRPr="007C6DC0" w:rsidRDefault="0097733B" w:rsidP="008349EE">
      <w:pPr>
        <w:pStyle w:val="NotesHeading"/>
      </w:pPr>
      <w:r>
        <w:drawing>
          <wp:inline distT="0" distB="0" distL="0" distR="0">
            <wp:extent cx="495300" cy="200025"/>
            <wp:effectExtent l="19050" t="0" r="0" b="0"/>
            <wp:docPr id="42" name="图片 3" descr="image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0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33B" w:rsidRPr="006D0681" w:rsidRDefault="0097733B" w:rsidP="0097733B">
      <w:pPr>
        <w:pStyle w:val="NotesHeading"/>
        <w:rPr>
          <w:b/>
        </w:rPr>
      </w:pPr>
      <w:r>
        <w:rPr>
          <w:rFonts w:hint="eastAsia"/>
        </w:rPr>
        <w:t>首先我们要区分是内存泄漏还是内存溢出，两者抛出的异常都是：</w:t>
      </w:r>
    </w:p>
    <w:p w:rsidR="0097733B" w:rsidRDefault="0097733B" w:rsidP="00D05B2B">
      <w:pPr>
        <w:pStyle w:val="NotesText"/>
      </w:pPr>
      <w:r w:rsidRPr="006D0681">
        <w:rPr>
          <w:b/>
        </w:rPr>
        <w:t>java.lang.OutOfMemoryError</w:t>
      </w:r>
      <w:r>
        <w:rPr>
          <w:rFonts w:hint="eastAsia"/>
        </w:rPr>
        <w:t>;</w:t>
      </w:r>
      <w:r>
        <w:rPr>
          <w:rFonts w:hint="eastAsia"/>
        </w:rPr>
        <w:t>内存溢出并不是真正的内存泄漏，泄漏通常指的是某些</w:t>
      </w:r>
      <w:r>
        <w:rPr>
          <w:rFonts w:hint="eastAsia"/>
        </w:rPr>
        <w:t>JAVA</w:t>
      </w:r>
      <w:r>
        <w:rPr>
          <w:rFonts w:hint="eastAsia"/>
        </w:rPr>
        <w:t>对象预期应该被回收，但是实际还被引用，导致不断的被创建但老的又没有被回收，最终导致内存达到可用内存上限发生内存溢出；内存溢出往往是由于一次需要开辟很大的堆内存，但是由于虚拟机可以使用的最大堆内存不足，导致内存申请和分配失败；这类问题通常都是由于虚拟机启动参数内存配置不合理导致的。</w:t>
      </w:r>
    </w:p>
    <w:p w:rsidR="00D05B2B" w:rsidRDefault="0097733B" w:rsidP="0097733B">
      <w:pPr>
        <w:pStyle w:val="NotesHeading"/>
      </w:pPr>
      <w:r w:rsidRPr="004D5595">
        <w:rPr>
          <w:rFonts w:hint="eastAsia"/>
        </w:rPr>
        <w:t>修改方式为：</w:t>
      </w:r>
    </w:p>
    <w:p w:rsidR="0097733B" w:rsidRDefault="0097733B" w:rsidP="00D05B2B">
      <w:pPr>
        <w:pStyle w:val="NotesText"/>
      </w:pP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启动项中修改</w:t>
      </w:r>
      <w:r w:rsidRPr="00A93C5E">
        <w:t>-Xmx</w:t>
      </w:r>
      <w:r>
        <w:rPr>
          <w:rFonts w:hint="eastAsia"/>
        </w:rPr>
        <w:t>参数，通常对于一个大型应用系统来说，该值为</w:t>
      </w:r>
      <w:r>
        <w:rPr>
          <w:rFonts w:hint="eastAsia"/>
        </w:rPr>
        <w:t>4096M</w:t>
      </w:r>
      <w:r>
        <w:rPr>
          <w:rFonts w:hint="eastAsia"/>
        </w:rPr>
        <w:t>，如果是</w:t>
      </w:r>
      <w:r>
        <w:rPr>
          <w:rFonts w:hint="eastAsia"/>
        </w:rPr>
        <w:t>32</w:t>
      </w:r>
      <w:r>
        <w:rPr>
          <w:rFonts w:hint="eastAsia"/>
        </w:rPr>
        <w:t>位操作系统和虚拟机，建议设置为</w:t>
      </w:r>
      <w:r>
        <w:rPr>
          <w:rFonts w:hint="eastAsia"/>
        </w:rPr>
        <w:t>2048M</w:t>
      </w:r>
      <w:r>
        <w:rPr>
          <w:rFonts w:hint="eastAsia"/>
        </w:rPr>
        <w:t>；</w:t>
      </w:r>
    </w:p>
    <w:p w:rsidR="0097733B" w:rsidRDefault="0097733B" w:rsidP="0097733B">
      <w:pPr>
        <w:pStyle w:val="NotesHeading"/>
      </w:pPr>
      <w:r>
        <w:rPr>
          <w:rFonts w:hint="eastAsia"/>
        </w:rPr>
        <w:t>内存泄漏的易发地带：</w:t>
      </w:r>
    </w:p>
    <w:p w:rsidR="0097733B" w:rsidRDefault="0097733B" w:rsidP="00D05B2B">
      <w:pPr>
        <w:pStyle w:val="NotesText"/>
      </w:pPr>
      <w:r>
        <w:rPr>
          <w:rFonts w:hint="eastAsia"/>
        </w:rPr>
        <w:t>缓存策略不合理：有些缓存的老化算法不合理，导致缓存策略不生效，无法及时的将缓存中的数据交换到磁盘中；还有些缓存设计不合理，缓存的内存上限超过了系统可用的最大内存；</w:t>
      </w:r>
    </w:p>
    <w:p w:rsidR="0097733B" w:rsidRDefault="0097733B" w:rsidP="00D05B2B">
      <w:pPr>
        <w:pStyle w:val="NotesText"/>
      </w:pPr>
      <w:r>
        <w:rPr>
          <w:rFonts w:hint="eastAsia"/>
        </w:rPr>
        <w:t>容器类对象：数据库数据映射到内存、性能数据统计、数据库批量提交等等功能都会大量使用</w:t>
      </w:r>
      <w:proofErr w:type="gramStart"/>
      <w:r>
        <w:rPr>
          <w:rFonts w:hint="eastAsia"/>
        </w:rPr>
        <w:t>容器类做数据管理</w:t>
      </w:r>
      <w:proofErr w:type="gramEnd"/>
      <w:r>
        <w:rPr>
          <w:rFonts w:hint="eastAsia"/>
        </w:rPr>
        <w:t>，在一些情况下，如果容器类中的数据没有被及时清除，可能就潜在存储内存泄露；</w:t>
      </w:r>
    </w:p>
    <w:p w:rsidR="0097733B" w:rsidRDefault="0097733B" w:rsidP="00D05B2B">
      <w:pPr>
        <w:pStyle w:val="NotesText"/>
      </w:pPr>
      <w:r>
        <w:rPr>
          <w:rFonts w:hint="eastAsia"/>
        </w:rPr>
        <w:t>一次加载大量数据到内存中，可能导致内存溢出，之前很多管理系统都发生过类似问题，在将某些数据展示到前台页面的时候，由于过滤条件无法有效过滤所有数据，导致瞬间系统内存溢出；</w:t>
      </w:r>
    </w:p>
    <w:p w:rsidR="0097733B" w:rsidRDefault="0097733B" w:rsidP="00D05B2B">
      <w:pPr>
        <w:pStyle w:val="NotesText"/>
      </w:pPr>
      <w:r>
        <w:rPr>
          <w:rFonts w:hint="eastAsia"/>
        </w:rPr>
        <w:t>全局的静态类，特别是做数据管理类包含容器对象的；</w:t>
      </w:r>
    </w:p>
    <w:p w:rsidR="0097733B" w:rsidRPr="005D2744" w:rsidRDefault="0097733B" w:rsidP="00D05B2B">
      <w:pPr>
        <w:pStyle w:val="NotesText"/>
      </w:pPr>
      <w:r>
        <w:rPr>
          <w:rFonts w:hint="eastAsia"/>
        </w:rPr>
        <w:t>第三</w:t>
      </w:r>
      <w:proofErr w:type="gramStart"/>
      <w:r>
        <w:rPr>
          <w:rFonts w:hint="eastAsia"/>
        </w:rPr>
        <w:t>方库导致</w:t>
      </w:r>
      <w:proofErr w:type="gramEnd"/>
      <w:r>
        <w:rPr>
          <w:rFonts w:hint="eastAsia"/>
        </w:rPr>
        <w:t>的，例如对象池、缓存池等，如果使用不当或者对其本身理解不透彻，很容易引发问题；因此，并不建议使用太多这类缓存池。</w:t>
      </w:r>
    </w:p>
    <w:p w:rsidR="00081143" w:rsidRDefault="00D12329" w:rsidP="00A831CE">
      <w:pPr>
        <w:pStyle w:val="3"/>
      </w:pPr>
      <w:bookmarkStart w:id="51" w:name="_Toc382659538"/>
      <w:r>
        <w:rPr>
          <w:rFonts w:hint="eastAsia"/>
        </w:rPr>
        <w:lastRenderedPageBreak/>
        <w:t>溢出分析</w:t>
      </w:r>
      <w:bookmarkEnd w:id="51"/>
    </w:p>
    <w:p w:rsidR="00E33CF5" w:rsidRPr="00E33CF5" w:rsidRDefault="00E33CF5" w:rsidP="007673F5">
      <w:pPr>
        <w:pStyle w:val="4"/>
        <w:rPr>
          <w:rFonts w:hint="default"/>
        </w:rPr>
      </w:pPr>
      <w:bookmarkStart w:id="52" w:name="_Toc382659539"/>
      <w:r>
        <w:t>堆内存分析</w:t>
      </w:r>
      <w:bookmarkEnd w:id="52"/>
    </w:p>
    <w:p w:rsidR="00081143" w:rsidRDefault="00D12329" w:rsidP="007673F5">
      <w:pPr>
        <w:pStyle w:val="ItemList"/>
      </w:pPr>
      <w:r>
        <w:rPr>
          <w:rFonts w:hint="eastAsia"/>
        </w:rPr>
        <w:t xml:space="preserve">1 </w:t>
      </w:r>
      <w:r>
        <w:rPr>
          <w:rFonts w:hint="eastAsia"/>
        </w:rPr>
        <w:t>查看</w:t>
      </w:r>
      <w:r>
        <w:rPr>
          <w:rFonts w:hint="eastAsia"/>
        </w:rPr>
        <w:t>GC</w:t>
      </w:r>
      <w:r>
        <w:rPr>
          <w:rFonts w:hint="eastAsia"/>
        </w:rPr>
        <w:t>信息（详见</w:t>
      </w:r>
      <w:r>
        <w:rPr>
          <w:rFonts w:hint="eastAsia"/>
        </w:rPr>
        <w:t>jstat</w:t>
      </w:r>
      <w:r>
        <w:rPr>
          <w:rFonts w:hint="eastAsia"/>
        </w:rPr>
        <w:t>工具使用说明），如果年轻代和老化代使用率将近</w:t>
      </w:r>
      <w:r>
        <w:rPr>
          <w:rFonts w:hint="eastAsia"/>
        </w:rPr>
        <w:t>100%</w:t>
      </w:r>
      <w:r>
        <w:rPr>
          <w:rFonts w:hint="eastAsia"/>
        </w:rPr>
        <w:t>，且多次</w:t>
      </w:r>
      <w:r>
        <w:rPr>
          <w:rFonts w:hint="eastAsia"/>
        </w:rPr>
        <w:t>GC</w:t>
      </w:r>
      <w:r>
        <w:rPr>
          <w:rFonts w:hint="eastAsia"/>
        </w:rPr>
        <w:t>依然没有降低，就需要</w:t>
      </w:r>
      <w:r>
        <w:rPr>
          <w:rFonts w:hint="eastAsia"/>
        </w:rPr>
        <w:t>DUMP</w:t>
      </w:r>
      <w:r>
        <w:rPr>
          <w:rFonts w:hint="eastAsia"/>
        </w:rPr>
        <w:t>下内存进一步分析了。</w:t>
      </w:r>
    </w:p>
    <w:p w:rsidR="00081143" w:rsidRDefault="00D12329" w:rsidP="007673F5">
      <w:pPr>
        <w:pStyle w:val="ItemList"/>
      </w:pPr>
      <w:r>
        <w:rPr>
          <w:rFonts w:hint="eastAsia"/>
        </w:rPr>
        <w:t xml:space="preserve">2 </w:t>
      </w:r>
      <w:r>
        <w:rPr>
          <w:rFonts w:hint="eastAsia"/>
        </w:rPr>
        <w:t>使用</w:t>
      </w:r>
      <w:r>
        <w:rPr>
          <w:rFonts w:hint="eastAsia"/>
        </w:rPr>
        <w:t>jmap</w:t>
      </w:r>
      <w:r>
        <w:rPr>
          <w:rFonts w:hint="eastAsia"/>
        </w:rPr>
        <w:t>或</w:t>
      </w:r>
      <w:r>
        <w:rPr>
          <w:rFonts w:hint="eastAsia"/>
        </w:rPr>
        <w:t>jvisualvm</w:t>
      </w:r>
      <w:r>
        <w:rPr>
          <w:rFonts w:hint="eastAsia"/>
        </w:rPr>
        <w:t>工具</w:t>
      </w:r>
      <w:r>
        <w:rPr>
          <w:rFonts w:hint="eastAsia"/>
        </w:rPr>
        <w:t>dump</w:t>
      </w:r>
      <w:r>
        <w:rPr>
          <w:rFonts w:hint="eastAsia"/>
        </w:rPr>
        <w:t>内存，使用</w:t>
      </w:r>
      <w:r>
        <w:rPr>
          <w:rFonts w:hint="eastAsia"/>
        </w:rPr>
        <w:t>MAT</w:t>
      </w:r>
      <w:r>
        <w:rPr>
          <w:rFonts w:hint="eastAsia"/>
        </w:rPr>
        <w:t>工具打开。</w:t>
      </w:r>
    </w:p>
    <w:p w:rsidR="00D05B2B" w:rsidRPr="00D12329" w:rsidRDefault="00B50483" w:rsidP="00D05B2B">
      <w:pPr>
        <w:pStyle w:val="ItemList"/>
      </w:pPr>
      <w:r>
        <w:rPr>
          <w:rFonts w:hint="eastAsia"/>
        </w:rPr>
        <w:t xml:space="preserve">3 </w:t>
      </w:r>
      <w:r w:rsidR="00E33CF5">
        <w:rPr>
          <w:rFonts w:hint="eastAsia"/>
        </w:rPr>
        <w:t>从</w:t>
      </w:r>
      <w:r w:rsidR="00E33CF5">
        <w:rPr>
          <w:rFonts w:hint="eastAsia"/>
        </w:rPr>
        <w:t>MAT</w:t>
      </w:r>
      <w:r w:rsidR="00E33CF5">
        <w:rPr>
          <w:rFonts w:hint="eastAsia"/>
        </w:rPr>
        <w:t>工具打开的图形界面上查看是哪个对象占用了最多的内存</w:t>
      </w:r>
      <w:r w:rsidR="00933BB6">
        <w:rPr>
          <w:rFonts w:hint="eastAsia"/>
        </w:rPr>
        <w:t>，然后通过</w:t>
      </w:r>
      <w:r w:rsidR="004B7BC1">
        <w:rPr>
          <w:rFonts w:hint="eastAsia"/>
        </w:rPr>
        <w:t>java basics/open in dominator tree</w:t>
      </w:r>
      <w:r w:rsidR="004B7BC1">
        <w:rPr>
          <w:rFonts w:hint="eastAsia"/>
        </w:rPr>
        <w:t>查看引用关系，结合代码分析</w:t>
      </w:r>
      <w:r w:rsidR="004B7BC1">
        <w:rPr>
          <w:rFonts w:hint="eastAsia"/>
        </w:rPr>
        <w:t>GC</w:t>
      </w:r>
      <w:r w:rsidR="004B7BC1">
        <w:rPr>
          <w:rFonts w:hint="eastAsia"/>
        </w:rPr>
        <w:t>回收不了该对象的原因。</w:t>
      </w:r>
      <w:r w:rsidR="00287315">
        <w:rPr>
          <w:rFonts w:hint="eastAsia"/>
        </w:rPr>
        <w:t>有没有内存泄漏，也就看得很清楚了。</w:t>
      </w:r>
    </w:p>
    <w:p w:rsidR="00081143" w:rsidRDefault="00B73050" w:rsidP="007673F5">
      <w:pPr>
        <w:pStyle w:val="4"/>
        <w:rPr>
          <w:rFonts w:hint="default"/>
        </w:rPr>
      </w:pPr>
      <w:bookmarkStart w:id="53" w:name="_Toc382659540"/>
      <w:r>
        <w:t>永久区内存分析</w:t>
      </w:r>
      <w:bookmarkEnd w:id="53"/>
    </w:p>
    <w:p w:rsidR="00B73050" w:rsidRPr="00B73050" w:rsidRDefault="00B13CD1" w:rsidP="007673F5">
      <w:r w:rsidRPr="00B73050">
        <w:rPr>
          <w:rFonts w:hint="eastAsia"/>
        </w:rPr>
        <w:t>通过</w:t>
      </w:r>
      <w:r w:rsidRPr="00B73050">
        <w:t>VisualVM</w:t>
      </w:r>
      <w:r w:rsidRPr="00B73050">
        <w:rPr>
          <w:rFonts w:hint="eastAsia"/>
        </w:rPr>
        <w:t>和</w:t>
      </w:r>
      <w:r w:rsidRPr="00B73050">
        <w:t>JConsole</w:t>
      </w:r>
      <w:r w:rsidRPr="00B73050">
        <w:rPr>
          <w:rFonts w:hint="eastAsia"/>
        </w:rPr>
        <w:t>等工具可以观察到</w:t>
      </w:r>
      <w:r w:rsidRPr="00B73050">
        <w:t>PermGen</w:t>
      </w:r>
      <w:r w:rsidRPr="00B73050">
        <w:rPr>
          <w:rFonts w:hint="eastAsia"/>
        </w:rPr>
        <w:t>使用情况和加载类的数量</w:t>
      </w:r>
      <w:r w:rsidR="00B73050">
        <w:rPr>
          <w:rFonts w:hint="eastAsia"/>
        </w:rPr>
        <w:t>。</w:t>
      </w:r>
    </w:p>
    <w:p w:rsidR="00B73050" w:rsidRDefault="00974C43" w:rsidP="007673F5">
      <w:pPr>
        <w:pStyle w:val="4"/>
        <w:rPr>
          <w:rFonts w:hint="default"/>
        </w:rPr>
      </w:pPr>
      <w:bookmarkStart w:id="54" w:name="_Toc382659541"/>
      <w:r>
        <w:t>本地内存溢出</w:t>
      </w:r>
      <w:r w:rsidR="009F2B52">
        <w:t>分析</w:t>
      </w:r>
      <w:bookmarkEnd w:id="54"/>
    </w:p>
    <w:p w:rsidR="007673F5" w:rsidRPr="007673F5" w:rsidRDefault="007673F5" w:rsidP="006B7172">
      <w:r w:rsidRPr="007673F5">
        <w:rPr>
          <w:rFonts w:hint="eastAsia"/>
        </w:rPr>
        <w:t>使用</w:t>
      </w:r>
      <w:r w:rsidRPr="007673F5">
        <w:t>pmap</w:t>
      </w:r>
      <w:r w:rsidRPr="007673F5">
        <w:rPr>
          <w:rFonts w:hint="eastAsia"/>
        </w:rPr>
        <w:t>观察本地内存的主要内容</w:t>
      </w:r>
      <w:r w:rsidR="006B7172">
        <w:rPr>
          <w:rFonts w:hint="eastAsia"/>
        </w:rPr>
        <w:t>（详见</w:t>
      </w:r>
      <w:r w:rsidR="006B7172">
        <w:rPr>
          <w:rFonts w:hint="eastAsia"/>
        </w:rPr>
        <w:t>4.7.8</w:t>
      </w:r>
      <w:r w:rsidR="006B7172">
        <w:rPr>
          <w:rFonts w:hint="eastAsia"/>
        </w:rPr>
        <w:t>节，</w:t>
      </w:r>
      <w:r w:rsidR="006B7172">
        <w:rPr>
          <w:rFonts w:hint="eastAsia"/>
        </w:rPr>
        <w:t>pmap</w:t>
      </w:r>
      <w:r w:rsidR="006B7172">
        <w:rPr>
          <w:rFonts w:hint="eastAsia"/>
        </w:rPr>
        <w:t>使用。）</w:t>
      </w:r>
    </w:p>
    <w:p w:rsidR="007673F5" w:rsidRPr="007673F5" w:rsidRDefault="007673F5" w:rsidP="006B7172">
      <w:r w:rsidRPr="007673F5">
        <w:rPr>
          <w:rFonts w:hint="eastAsia"/>
        </w:rPr>
        <w:t>根据这些信息，可以分析出大部分内存块的用途：</w:t>
      </w:r>
    </w:p>
    <w:p w:rsidR="001F0644" w:rsidRPr="007673F5" w:rsidRDefault="00B13CD1" w:rsidP="006B7172">
      <w:pPr>
        <w:pStyle w:val="ItemList"/>
      </w:pPr>
      <w:r w:rsidRPr="006B7172">
        <w:rPr>
          <w:rFonts w:hint="eastAsia"/>
        </w:rPr>
        <w:t>加载的动态库</w:t>
      </w:r>
    </w:p>
    <w:p w:rsidR="007673F5" w:rsidRPr="007673F5" w:rsidRDefault="007673F5" w:rsidP="006B7172">
      <w:pPr>
        <w:pStyle w:val="ItemListText"/>
      </w:pPr>
      <w:r w:rsidRPr="006B7172">
        <w:tab/>
      </w:r>
      <w:r w:rsidRPr="007673F5">
        <w:rPr>
          <w:rFonts w:hint="eastAsia"/>
        </w:rPr>
        <w:t>动态库可以很明显地根据其名称确认，如下面蓝色框中的一系列动态库。对应一个动态</w:t>
      </w:r>
      <w:proofErr w:type="gramStart"/>
      <w:r w:rsidRPr="007673F5">
        <w:rPr>
          <w:rFonts w:hint="eastAsia"/>
        </w:rPr>
        <w:t>库肯定</w:t>
      </w:r>
      <w:proofErr w:type="gramEnd"/>
      <w:r w:rsidRPr="007673F5">
        <w:rPr>
          <w:rFonts w:hint="eastAsia"/>
        </w:rPr>
        <w:t>有两个内存块，其中一块属性为</w:t>
      </w:r>
      <w:r w:rsidRPr="007673F5">
        <w:t>r-x--</w:t>
      </w:r>
      <w:r w:rsidRPr="007673F5">
        <w:rPr>
          <w:rFonts w:hint="eastAsia"/>
        </w:rPr>
        <w:t>（可读可执行），为该动态库的代码区；另一块为</w:t>
      </w:r>
      <w:r w:rsidRPr="007673F5">
        <w:t>rw---</w:t>
      </w:r>
      <w:r w:rsidRPr="007673F5">
        <w:rPr>
          <w:rFonts w:hint="eastAsia"/>
        </w:rPr>
        <w:t>（可读可写），为该动态库的数据区。</w:t>
      </w:r>
    </w:p>
    <w:p w:rsidR="001F0644" w:rsidRPr="007673F5" w:rsidRDefault="00B13CD1" w:rsidP="006B7172">
      <w:pPr>
        <w:pStyle w:val="ItemList"/>
      </w:pPr>
      <w:r w:rsidRPr="006B7172">
        <w:rPr>
          <w:rFonts w:hint="eastAsia"/>
        </w:rPr>
        <w:t>线程</w:t>
      </w:r>
      <w:proofErr w:type="gramStart"/>
      <w:r w:rsidRPr="006B7172">
        <w:rPr>
          <w:rFonts w:hint="eastAsia"/>
        </w:rPr>
        <w:t>栈</w:t>
      </w:r>
      <w:proofErr w:type="gramEnd"/>
    </w:p>
    <w:p w:rsidR="007673F5" w:rsidRPr="007673F5" w:rsidRDefault="007673F5" w:rsidP="006B7172">
      <w:pPr>
        <w:pStyle w:val="ItemListText"/>
      </w:pPr>
      <w:r w:rsidRPr="007673F5">
        <w:tab/>
      </w:r>
      <w:r w:rsidRPr="007673F5">
        <w:t>由两块背靠背的内存块构成：其中一块大小在</w:t>
      </w:r>
      <w:r w:rsidRPr="007673F5">
        <w:t>4K</w:t>
      </w:r>
      <w:r w:rsidRPr="007673F5">
        <w:rPr>
          <w:rFonts w:hint="eastAsia"/>
        </w:rPr>
        <w:t>－</w:t>
      </w:r>
      <w:r w:rsidRPr="007673F5">
        <w:t>20K</w:t>
      </w:r>
      <w:r w:rsidRPr="007673F5">
        <w:rPr>
          <w:rFonts w:hint="eastAsia"/>
        </w:rPr>
        <w:t>之间，属性为</w:t>
      </w:r>
      <w:r w:rsidRPr="007673F5">
        <w:t>------</w:t>
      </w:r>
      <w:r w:rsidRPr="007673F5">
        <w:rPr>
          <w:rFonts w:hint="eastAsia"/>
        </w:rPr>
        <w:t>，为隔离区，用途是防止线程</w:t>
      </w:r>
      <w:proofErr w:type="gramStart"/>
      <w:r w:rsidRPr="007673F5">
        <w:rPr>
          <w:rFonts w:hint="eastAsia"/>
        </w:rPr>
        <w:t>栈</w:t>
      </w:r>
      <w:proofErr w:type="gramEnd"/>
      <w:r w:rsidRPr="007673F5">
        <w:rPr>
          <w:rFonts w:hint="eastAsia"/>
        </w:rPr>
        <w:t>内存块被其它线程等侵占；另一块即为真正的线程</w:t>
      </w:r>
      <w:proofErr w:type="gramStart"/>
      <w:r w:rsidRPr="007673F5">
        <w:rPr>
          <w:rFonts w:hint="eastAsia"/>
        </w:rPr>
        <w:t>栈</w:t>
      </w:r>
      <w:proofErr w:type="gramEnd"/>
      <w:r w:rsidRPr="007673F5">
        <w:rPr>
          <w:rFonts w:hint="eastAsia"/>
        </w:rPr>
        <w:t>。如下图黑色框中部分。</w:t>
      </w:r>
    </w:p>
    <w:p w:rsidR="001F0644" w:rsidRPr="007673F5" w:rsidRDefault="00B13CD1" w:rsidP="006B7172">
      <w:pPr>
        <w:pStyle w:val="ItemList"/>
      </w:pPr>
      <w:r w:rsidRPr="006B7172">
        <w:t>JVM</w:t>
      </w:r>
      <w:r w:rsidRPr="006B7172">
        <w:rPr>
          <w:rFonts w:hint="eastAsia"/>
        </w:rPr>
        <w:t>内存</w:t>
      </w:r>
    </w:p>
    <w:p w:rsidR="007673F5" w:rsidRPr="007673F5" w:rsidRDefault="007673F5" w:rsidP="006B7172">
      <w:pPr>
        <w:pStyle w:val="ItemListText"/>
      </w:pPr>
      <w:r w:rsidRPr="007673F5">
        <w:tab/>
      </w:r>
      <w:r w:rsidRPr="007673F5">
        <w:t>即</w:t>
      </w:r>
      <w:r w:rsidRPr="007673F5">
        <w:t>JVM</w:t>
      </w:r>
      <w:r w:rsidRPr="007673F5">
        <w:rPr>
          <w:rFonts w:hint="eastAsia"/>
        </w:rPr>
        <w:t>堆内存、永久区等由</w:t>
      </w:r>
      <w:r w:rsidRPr="007673F5">
        <w:t>JVM</w:t>
      </w:r>
      <w:r w:rsidRPr="007673F5">
        <w:rPr>
          <w:rFonts w:hint="eastAsia"/>
        </w:rPr>
        <w:t>控制的内存，其属性为</w:t>
      </w:r>
      <w:r w:rsidRPr="007673F5">
        <w:t>rwx--</w:t>
      </w:r>
      <w:r w:rsidRPr="007673F5">
        <w:rPr>
          <w:rFonts w:hint="eastAsia"/>
        </w:rPr>
        <w:t>（可读可写可执行），并且前后没有隔离区，有时会连续出现。如下图中绿色框中部分。</w:t>
      </w:r>
    </w:p>
    <w:p w:rsidR="001F0644" w:rsidRPr="007673F5" w:rsidRDefault="00B13CD1" w:rsidP="006B7172">
      <w:pPr>
        <w:pStyle w:val="ItemList"/>
      </w:pPr>
      <w:r w:rsidRPr="006B7172">
        <w:rPr>
          <w:rFonts w:hint="eastAsia"/>
        </w:rPr>
        <w:t>打开的文件</w:t>
      </w:r>
    </w:p>
    <w:p w:rsidR="007673F5" w:rsidRPr="007673F5" w:rsidRDefault="007673F5" w:rsidP="00D01A39">
      <w:pPr>
        <w:pStyle w:val="ItemListText"/>
      </w:pPr>
      <w:r w:rsidRPr="007673F5">
        <w:tab/>
      </w:r>
      <w:r w:rsidRPr="007673F5">
        <w:t>文件所占用的内存块非常容易辨认，其属性一定为</w:t>
      </w:r>
      <w:r w:rsidRPr="007673F5">
        <w:t>r—s-</w:t>
      </w:r>
      <w:r w:rsidRPr="007673F5">
        <w:rPr>
          <w:rFonts w:hint="eastAsia"/>
        </w:rPr>
        <w:t>（可读共享），并且其文件名也会被清楚地标识出来。如下图中红框中部分。</w:t>
      </w:r>
      <w:r w:rsidRPr="007673F5">
        <w:t xml:space="preserve"> </w:t>
      </w:r>
    </w:p>
    <w:p w:rsidR="006B7172" w:rsidRDefault="006B7172" w:rsidP="006B7172">
      <w:pPr>
        <w:pStyle w:val="FigureDescription"/>
      </w:pPr>
      <w:r>
        <w:rPr>
          <w:rFonts w:hint="eastAsia"/>
        </w:rPr>
        <w:lastRenderedPageBreak/>
        <w:t>本地内存使用明细</w:t>
      </w:r>
    </w:p>
    <w:p w:rsidR="007673F5" w:rsidRDefault="007673F5" w:rsidP="006B7172">
      <w:pPr>
        <w:pStyle w:val="Figure"/>
      </w:pPr>
      <w:r>
        <w:rPr>
          <w:noProof/>
        </w:rPr>
        <w:drawing>
          <wp:inline distT="0" distB="0" distL="0" distR="0">
            <wp:extent cx="5391150" cy="3476625"/>
            <wp:effectExtent l="19050" t="0" r="0" b="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A39" w:rsidRDefault="00DE4E09" w:rsidP="00DE4E09">
      <w:pPr>
        <w:pStyle w:val="4"/>
        <w:rPr>
          <w:rFonts w:hint="default"/>
        </w:rPr>
      </w:pPr>
      <w:r>
        <w:t>本地直接内存溢出</w:t>
      </w:r>
    </w:p>
    <w:p w:rsidR="00365B72" w:rsidRDefault="00365B72" w:rsidP="00365B72">
      <w:r>
        <w:rPr>
          <w:rFonts w:hint="eastAsia"/>
        </w:rPr>
        <w:t>解决方案：</w:t>
      </w:r>
    </w:p>
    <w:p w:rsidR="00365B72" w:rsidRDefault="00365B72" w:rsidP="00B1359A">
      <w:pPr>
        <w:pStyle w:val="ItemList"/>
      </w:pPr>
      <w:r>
        <w:rPr>
          <w:rFonts w:hint="eastAsia"/>
        </w:rPr>
        <w:t xml:space="preserve">1 </w:t>
      </w:r>
      <w:r>
        <w:rPr>
          <w:rFonts w:hint="eastAsia"/>
        </w:rPr>
        <w:t>增大</w:t>
      </w:r>
      <w:r>
        <w:rPr>
          <w:rFonts w:hint="eastAsia"/>
        </w:rPr>
        <w:t>SWAP</w:t>
      </w:r>
      <w:r>
        <w:rPr>
          <w:rFonts w:hint="eastAsia"/>
        </w:rPr>
        <w:t>分区</w:t>
      </w:r>
    </w:p>
    <w:p w:rsidR="00365B72" w:rsidRDefault="00365B72" w:rsidP="00B1359A">
      <w:pPr>
        <w:pStyle w:val="ItemList"/>
      </w:pPr>
      <w:r>
        <w:rPr>
          <w:rFonts w:hint="eastAsia"/>
        </w:rPr>
        <w:t xml:space="preserve">2 </w:t>
      </w:r>
      <w:r>
        <w:rPr>
          <w:rFonts w:hint="eastAsia"/>
        </w:rPr>
        <w:t>检查是否同时有使用</w:t>
      </w:r>
      <w:r>
        <w:t>Direct ByteBuffer</w:t>
      </w:r>
      <w:r>
        <w:t>（例如用到了</w:t>
      </w:r>
      <w:r>
        <w:t>NIO</w:t>
      </w:r>
      <w:r>
        <w:t>框架</w:t>
      </w:r>
      <w:r>
        <w:t>mina</w:t>
      </w:r>
      <w:r>
        <w:t>）</w:t>
      </w:r>
      <w:r>
        <w:rPr>
          <w:rFonts w:hint="eastAsia"/>
        </w:rPr>
        <w:t>，且</w:t>
      </w:r>
      <w:r>
        <w:rPr>
          <w:rFonts w:hint="eastAsia"/>
        </w:rPr>
        <w:t>JVM</w:t>
      </w:r>
      <w:r>
        <w:rPr>
          <w:rFonts w:hint="eastAsia"/>
        </w:rPr>
        <w:t>参数中配置了</w:t>
      </w:r>
      <w:r>
        <w:t>DisableExplicitGC</w:t>
      </w:r>
      <w:r>
        <w:rPr>
          <w:rFonts w:hint="eastAsia"/>
        </w:rPr>
        <w:t>。</w:t>
      </w:r>
    </w:p>
    <w:p w:rsidR="00365B72" w:rsidRPr="00365B72" w:rsidRDefault="00365B72" w:rsidP="00365B72">
      <w:r>
        <w:rPr>
          <w:rFonts w:hint="eastAsia"/>
        </w:rPr>
        <w:t>推荐阅读：</w:t>
      </w:r>
      <w:r w:rsidRPr="00365B72">
        <w:t>http://iamzhongyong.iteye.com/blog/1743718</w:t>
      </w:r>
    </w:p>
    <w:p w:rsidR="00365B72" w:rsidRDefault="00365B72" w:rsidP="00DE4E09"/>
    <w:p w:rsidR="00365B72" w:rsidRDefault="00365B72" w:rsidP="00DE4E09">
      <w:r>
        <w:rPr>
          <w:rFonts w:hint="eastAsia"/>
        </w:rPr>
        <w:t>如果上述方案不能解决，只能使用终极大招，使用</w:t>
      </w:r>
      <w:r>
        <w:rPr>
          <w:rFonts w:hint="eastAsia"/>
        </w:rPr>
        <w:t>perftools</w:t>
      </w:r>
      <w:r>
        <w:rPr>
          <w:rFonts w:hint="eastAsia"/>
        </w:rPr>
        <w:t>监测内存泄漏：</w:t>
      </w:r>
    </w:p>
    <w:p w:rsidR="00DE4E09" w:rsidRPr="00DE4E09" w:rsidRDefault="00365B72" w:rsidP="00DE4E09">
      <w:r w:rsidRPr="00365B72">
        <w:t>http://yuncode.net/article/a_517e7cc033ed396</w:t>
      </w:r>
    </w:p>
    <w:p w:rsidR="005A7C0D" w:rsidRDefault="005A7C0D" w:rsidP="005E7018">
      <w:pPr>
        <w:pStyle w:val="2"/>
      </w:pPr>
      <w:bookmarkStart w:id="55" w:name="_Toc382659542"/>
      <w:r>
        <w:rPr>
          <w:rFonts w:hint="eastAsia"/>
        </w:rPr>
        <w:t>IO</w:t>
      </w:r>
      <w:bookmarkEnd w:id="55"/>
    </w:p>
    <w:p w:rsidR="005A7C0D" w:rsidRDefault="00014D62" w:rsidP="005A7C0D">
      <w:r>
        <w:rPr>
          <w:rFonts w:hint="eastAsia"/>
        </w:rPr>
        <w:t xml:space="preserve">1 </w:t>
      </w:r>
      <w:r>
        <w:rPr>
          <w:rFonts w:hint="eastAsia"/>
        </w:rPr>
        <w:t>观察</w:t>
      </w:r>
      <w:r>
        <w:rPr>
          <w:rFonts w:hint="eastAsia"/>
        </w:rPr>
        <w:t>TOP</w:t>
      </w:r>
      <w:r>
        <w:rPr>
          <w:rFonts w:hint="eastAsia"/>
        </w:rPr>
        <w:t>信息中的</w:t>
      </w:r>
      <w:r>
        <w:rPr>
          <w:rFonts w:hint="eastAsia"/>
        </w:rPr>
        <w:t>wa</w:t>
      </w:r>
      <w:r w:rsidR="00D921A8">
        <w:rPr>
          <w:rFonts w:hint="eastAsia"/>
        </w:rPr>
        <w:t>的</w:t>
      </w:r>
      <w:r>
        <w:rPr>
          <w:rFonts w:hint="eastAsia"/>
        </w:rPr>
        <w:t>百分比。</w:t>
      </w:r>
    </w:p>
    <w:p w:rsidR="00014D62" w:rsidRDefault="00014D62" w:rsidP="005A7C0D">
      <w:r>
        <w:rPr>
          <w:rFonts w:hint="eastAsia"/>
        </w:rPr>
        <w:t xml:space="preserve">2 </w:t>
      </w:r>
      <w:r>
        <w:rPr>
          <w:rFonts w:hint="eastAsia"/>
        </w:rPr>
        <w:t>如果</w:t>
      </w:r>
      <w:r>
        <w:rPr>
          <w:rFonts w:hint="eastAsia"/>
        </w:rPr>
        <w:t>wa</w:t>
      </w:r>
      <w:r w:rsidR="009A5D4B">
        <w:rPr>
          <w:rFonts w:hint="eastAsia"/>
        </w:rPr>
        <w:t>一直比较高</w:t>
      </w:r>
      <w:r>
        <w:rPr>
          <w:rFonts w:hint="eastAsia"/>
        </w:rPr>
        <w:t>的话</w:t>
      </w:r>
      <w:r w:rsidR="009A5D4B">
        <w:rPr>
          <w:rFonts w:hint="eastAsia"/>
        </w:rPr>
        <w:t>，</w:t>
      </w:r>
      <w:r w:rsidR="009A5D4B">
        <w:rPr>
          <w:rFonts w:hint="eastAsia"/>
        </w:rPr>
        <w:t>IO</w:t>
      </w:r>
      <w:r w:rsidR="009A5D4B">
        <w:rPr>
          <w:rFonts w:hint="eastAsia"/>
        </w:rPr>
        <w:t>可能就有问题了。</w:t>
      </w:r>
      <w:r>
        <w:rPr>
          <w:rFonts w:hint="eastAsia"/>
        </w:rPr>
        <w:t>使用</w:t>
      </w:r>
      <w:r>
        <w:rPr>
          <w:rFonts w:hint="eastAsia"/>
        </w:rPr>
        <w:t>iostat</w:t>
      </w:r>
      <w:r>
        <w:rPr>
          <w:rFonts w:hint="eastAsia"/>
        </w:rPr>
        <w:t>详细观察。详见</w:t>
      </w:r>
      <w:r w:rsidR="00103099">
        <w:rPr>
          <w:rFonts w:hint="eastAsia"/>
        </w:rPr>
        <w:t>4</w:t>
      </w:r>
      <w:r w:rsidR="00075EE8">
        <w:rPr>
          <w:rFonts w:hint="eastAsia"/>
        </w:rPr>
        <w:t>.</w:t>
      </w:r>
      <w:r w:rsidR="00653048">
        <w:rPr>
          <w:rFonts w:hint="eastAsia"/>
        </w:rPr>
        <w:t>8</w:t>
      </w:r>
      <w:r w:rsidR="00075EE8">
        <w:rPr>
          <w:rFonts w:hint="eastAsia"/>
        </w:rPr>
        <w:t>.7</w:t>
      </w:r>
      <w:r>
        <w:rPr>
          <w:rFonts w:hint="eastAsia"/>
        </w:rPr>
        <w:t>节。</w:t>
      </w:r>
    </w:p>
    <w:p w:rsidR="00674349" w:rsidRDefault="00014D62" w:rsidP="005A7C0D">
      <w:r>
        <w:rPr>
          <w:rFonts w:hint="eastAsia"/>
        </w:rPr>
        <w:t xml:space="preserve">3 </w:t>
      </w:r>
      <w:r w:rsidR="004355C1">
        <w:rPr>
          <w:rFonts w:hint="eastAsia"/>
        </w:rPr>
        <w:t>确定</w:t>
      </w:r>
      <w:r w:rsidR="004355C1">
        <w:rPr>
          <w:rFonts w:hint="eastAsia"/>
        </w:rPr>
        <w:t>IO</w:t>
      </w:r>
      <w:r w:rsidR="004355C1">
        <w:rPr>
          <w:rFonts w:hint="eastAsia"/>
        </w:rPr>
        <w:t>有问题的话，就要定位问题出在哪了。</w:t>
      </w:r>
    </w:p>
    <w:p w:rsidR="00674349" w:rsidRDefault="004355C1" w:rsidP="00674349">
      <w:pPr>
        <w:pStyle w:val="ItemList"/>
      </w:pPr>
      <w:r>
        <w:rPr>
          <w:rFonts w:hint="eastAsia"/>
        </w:rPr>
        <w:t>首先要根据业务场景，看下是否能明显判断出来业务本身确实有耗大量</w:t>
      </w:r>
      <w:r>
        <w:rPr>
          <w:rFonts w:hint="eastAsia"/>
        </w:rPr>
        <w:t>IO</w:t>
      </w:r>
      <w:r>
        <w:rPr>
          <w:rFonts w:hint="eastAsia"/>
        </w:rPr>
        <w:t>的地方。</w:t>
      </w:r>
    </w:p>
    <w:p w:rsidR="00014D62" w:rsidRDefault="00674349" w:rsidP="00674349">
      <w:pPr>
        <w:pStyle w:val="ItemList"/>
      </w:pPr>
      <w:r>
        <w:rPr>
          <w:rFonts w:hint="eastAsia"/>
        </w:rPr>
        <w:t>其次，</w:t>
      </w:r>
      <w:r w:rsidR="004355C1">
        <w:rPr>
          <w:rFonts w:hint="eastAsia"/>
        </w:rPr>
        <w:t>如果看不出来的话，</w:t>
      </w:r>
      <w:r w:rsidR="00413FFF">
        <w:rPr>
          <w:rFonts w:hint="eastAsia"/>
        </w:rPr>
        <w:t>排查下可能是哪个进程导致的，然后</w:t>
      </w:r>
      <w:r w:rsidR="004355C1">
        <w:rPr>
          <w:rFonts w:hint="eastAsia"/>
        </w:rPr>
        <w:t>用</w:t>
      </w:r>
      <w:r w:rsidR="004355C1">
        <w:rPr>
          <w:rFonts w:hint="eastAsia"/>
        </w:rPr>
        <w:t>strace</w:t>
      </w:r>
      <w:r w:rsidR="004355C1">
        <w:rPr>
          <w:rFonts w:hint="eastAsia"/>
        </w:rPr>
        <w:t>命令</w:t>
      </w:r>
      <w:r w:rsidR="00FA39F6">
        <w:rPr>
          <w:rFonts w:hint="eastAsia"/>
        </w:rPr>
        <w:t>（详见</w:t>
      </w:r>
      <w:r w:rsidR="00103099">
        <w:rPr>
          <w:rFonts w:hint="eastAsia"/>
        </w:rPr>
        <w:t>4</w:t>
      </w:r>
      <w:r w:rsidR="00FA39F6">
        <w:rPr>
          <w:rFonts w:hint="eastAsia"/>
        </w:rPr>
        <w:t>.</w:t>
      </w:r>
      <w:r w:rsidR="00653048">
        <w:rPr>
          <w:rFonts w:hint="eastAsia"/>
        </w:rPr>
        <w:t>8</w:t>
      </w:r>
      <w:r w:rsidR="00FA39F6">
        <w:rPr>
          <w:rFonts w:hint="eastAsia"/>
        </w:rPr>
        <w:t>.4</w:t>
      </w:r>
      <w:r w:rsidR="00FA39F6">
        <w:rPr>
          <w:rFonts w:hint="eastAsia"/>
        </w:rPr>
        <w:t>）</w:t>
      </w:r>
      <w:r w:rsidR="004355C1">
        <w:rPr>
          <w:rFonts w:hint="eastAsia"/>
        </w:rPr>
        <w:t>抓一下系统调用，用</w:t>
      </w:r>
      <w:r w:rsidR="004355C1">
        <w:rPr>
          <w:rFonts w:hint="eastAsia"/>
        </w:rPr>
        <w:t>lsof</w:t>
      </w:r>
      <w:r w:rsidR="004355C1">
        <w:rPr>
          <w:rFonts w:hint="eastAsia"/>
        </w:rPr>
        <w:t>命令</w:t>
      </w:r>
      <w:r w:rsidR="00FA39F6">
        <w:rPr>
          <w:rFonts w:hint="eastAsia"/>
        </w:rPr>
        <w:t>（详见</w:t>
      </w:r>
      <w:r w:rsidR="00103099">
        <w:rPr>
          <w:rFonts w:hint="eastAsia"/>
        </w:rPr>
        <w:t>4</w:t>
      </w:r>
      <w:r w:rsidR="00FA39F6">
        <w:rPr>
          <w:rFonts w:hint="eastAsia"/>
        </w:rPr>
        <w:t>.</w:t>
      </w:r>
      <w:r w:rsidR="00653048">
        <w:rPr>
          <w:rFonts w:hint="eastAsia"/>
        </w:rPr>
        <w:t>8</w:t>
      </w:r>
      <w:r w:rsidR="00FA39F6">
        <w:rPr>
          <w:rFonts w:hint="eastAsia"/>
        </w:rPr>
        <w:t>.2</w:t>
      </w:r>
      <w:r w:rsidR="00FA39F6">
        <w:rPr>
          <w:rFonts w:hint="eastAsia"/>
        </w:rPr>
        <w:t>）</w:t>
      </w:r>
      <w:r w:rsidR="004355C1">
        <w:rPr>
          <w:rFonts w:hint="eastAsia"/>
        </w:rPr>
        <w:t>抓一下当时业务进程打开的文件</w:t>
      </w:r>
      <w:r w:rsidR="00482393">
        <w:rPr>
          <w:rFonts w:hint="eastAsia"/>
        </w:rPr>
        <w:t>，再抓一下当时的线程堆栈，</w:t>
      </w:r>
      <w:r>
        <w:rPr>
          <w:rFonts w:hint="eastAsia"/>
        </w:rPr>
        <w:t>基本上能看出来</w:t>
      </w:r>
      <w:r>
        <w:rPr>
          <w:rFonts w:hint="eastAsia"/>
        </w:rPr>
        <w:t>IO</w:t>
      </w:r>
      <w:r>
        <w:rPr>
          <w:rFonts w:hint="eastAsia"/>
        </w:rPr>
        <w:t>高的这会是在干吗。</w:t>
      </w:r>
    </w:p>
    <w:p w:rsidR="00674349" w:rsidRDefault="00674349" w:rsidP="00674349">
      <w:pPr>
        <w:pStyle w:val="ItemList"/>
      </w:pPr>
      <w:r>
        <w:rPr>
          <w:rFonts w:hint="eastAsia"/>
        </w:rPr>
        <w:lastRenderedPageBreak/>
        <w:t>最后，结合业务场景、代码分析具体原因。</w:t>
      </w:r>
      <w:r w:rsidR="00413FFF">
        <w:rPr>
          <w:rFonts w:hint="eastAsia"/>
        </w:rPr>
        <w:t>如果是第三方软件导致的，那</w:t>
      </w:r>
      <w:r w:rsidR="00564D19">
        <w:rPr>
          <w:rFonts w:hint="eastAsia"/>
        </w:rPr>
        <w:t>strace</w:t>
      </w:r>
      <w:r w:rsidR="00413FFF">
        <w:rPr>
          <w:rFonts w:hint="eastAsia"/>
        </w:rPr>
        <w:t>抓到的系统调用就是铁证</w:t>
      </w:r>
      <w:r w:rsidR="00564D19">
        <w:rPr>
          <w:rFonts w:hint="eastAsia"/>
        </w:rPr>
        <w:t>。</w:t>
      </w:r>
    </w:p>
    <w:p w:rsidR="004355C1" w:rsidRDefault="004355C1" w:rsidP="00C26884">
      <w:pPr>
        <w:pStyle w:val="NotesHeading"/>
      </w:pPr>
      <w:r>
        <w:drawing>
          <wp:inline distT="0" distB="0" distL="0" distR="0">
            <wp:extent cx="495300" cy="200025"/>
            <wp:effectExtent l="19050" t="0" r="0" b="0"/>
            <wp:docPr id="12" name="图片 3" descr="image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0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5C1" w:rsidRPr="006A5BCE" w:rsidRDefault="009A5D4B" w:rsidP="00D921A8">
      <w:pPr>
        <w:pStyle w:val="NotesHeading"/>
      </w:pPr>
      <w:r>
        <w:t>S</w:t>
      </w:r>
      <w:r>
        <w:rPr>
          <w:rFonts w:hint="eastAsia"/>
        </w:rPr>
        <w:t>trace</w:t>
      </w:r>
      <w:r>
        <w:rPr>
          <w:rFonts w:hint="eastAsia"/>
        </w:rPr>
        <w:t>信息中</w:t>
      </w:r>
      <w:r w:rsidR="00E44360">
        <w:rPr>
          <w:rFonts w:hint="eastAsia"/>
        </w:rPr>
        <w:t>lseek</w:t>
      </w:r>
      <w:r w:rsidR="00E44360">
        <w:rPr>
          <w:rFonts w:hint="eastAsia"/>
        </w:rPr>
        <w:t>、</w:t>
      </w:r>
      <w:r>
        <w:rPr>
          <w:rFonts w:hint="eastAsia"/>
        </w:rPr>
        <w:t>fstat</w:t>
      </w:r>
      <w:r>
        <w:rPr>
          <w:rFonts w:hint="eastAsia"/>
        </w:rPr>
        <w:t>、</w:t>
      </w:r>
      <w:r>
        <w:rPr>
          <w:rFonts w:hint="eastAsia"/>
        </w:rPr>
        <w:t>read</w:t>
      </w:r>
      <w:r>
        <w:rPr>
          <w:rFonts w:hint="eastAsia"/>
        </w:rPr>
        <w:t>、</w:t>
      </w:r>
      <w:r>
        <w:rPr>
          <w:rFonts w:hint="eastAsia"/>
        </w:rPr>
        <w:t>write</w:t>
      </w:r>
      <w:r>
        <w:rPr>
          <w:rFonts w:hint="eastAsia"/>
        </w:rPr>
        <w:t>等几个文件相关操作要重点关注。结合执行时间，就能找到耗</w:t>
      </w:r>
      <w:r>
        <w:rPr>
          <w:rFonts w:hint="eastAsia"/>
        </w:rPr>
        <w:t>CPU</w:t>
      </w:r>
      <w:r>
        <w:rPr>
          <w:rFonts w:hint="eastAsia"/>
        </w:rPr>
        <w:t>的地方，再反推下业务代码差不多就找到问题所在了。</w:t>
      </w:r>
    </w:p>
    <w:p w:rsidR="004355C1" w:rsidRDefault="004355C1" w:rsidP="005A7C0D"/>
    <w:p w:rsidR="005A7C0D" w:rsidRDefault="004E25BD" w:rsidP="004E25BD">
      <w:pPr>
        <w:pStyle w:val="2"/>
        <w:rPr>
          <w:lang w:eastAsia="zh-CN"/>
        </w:rPr>
      </w:pPr>
      <w:bookmarkStart w:id="56" w:name="_Toc382659543"/>
      <w:r>
        <w:rPr>
          <w:rFonts w:hint="eastAsia"/>
        </w:rPr>
        <w:t>SQL</w:t>
      </w:r>
      <w:bookmarkEnd w:id="56"/>
    </w:p>
    <w:p w:rsidR="004E25BD" w:rsidRDefault="001E1D67" w:rsidP="001E1D67">
      <w:r>
        <w:rPr>
          <w:rFonts w:hint="eastAsia"/>
        </w:rPr>
        <w:t>这里主要讲下</w:t>
      </w:r>
      <w:r>
        <w:rPr>
          <w:rFonts w:hint="eastAsia"/>
        </w:rPr>
        <w:t>GaussDB</w:t>
      </w:r>
      <w:r>
        <w:rPr>
          <w:rFonts w:hint="eastAsia"/>
        </w:rPr>
        <w:t>的手段。其它数据库思路也大同小异。</w:t>
      </w:r>
    </w:p>
    <w:p w:rsidR="001E1D67" w:rsidRDefault="001E1D67" w:rsidP="001E1D67">
      <w:r>
        <w:rPr>
          <w:rFonts w:hint="eastAsia"/>
        </w:rPr>
        <w:t xml:space="preserve">1 </w:t>
      </w:r>
      <w:r>
        <w:rPr>
          <w:rFonts w:hint="eastAsia"/>
        </w:rPr>
        <w:t>在性能环境上多次抓取当前在执行的</w:t>
      </w:r>
      <w:r>
        <w:rPr>
          <w:rFonts w:hint="eastAsia"/>
        </w:rPr>
        <w:t>SQL</w:t>
      </w:r>
      <w:r>
        <w:rPr>
          <w:rFonts w:hint="eastAsia"/>
        </w:rPr>
        <w:t>。每次都能被抓到的，就需要重点关注下了。</w:t>
      </w:r>
    </w:p>
    <w:p w:rsidR="001E1D67" w:rsidRDefault="001E1D67" w:rsidP="001E1D67">
      <w:r>
        <w:rPr>
          <w:rFonts w:hint="eastAsia"/>
        </w:rPr>
        <w:t>方法：在数据库客户端</w:t>
      </w:r>
      <w:r>
        <w:rPr>
          <w:rFonts w:hint="eastAsia"/>
        </w:rPr>
        <w:t>SQL</w:t>
      </w:r>
      <w:r>
        <w:rPr>
          <w:rFonts w:hint="eastAsia"/>
        </w:rPr>
        <w:t>执行命令行中执行以下</w:t>
      </w:r>
      <w:r>
        <w:rPr>
          <w:rFonts w:hint="eastAsia"/>
        </w:rPr>
        <w:t>SQL</w:t>
      </w:r>
    </w:p>
    <w:p w:rsidR="001E1D67" w:rsidRDefault="001E1D67" w:rsidP="001E1D67">
      <w:r w:rsidRPr="001E1D67">
        <w:t>SELECT DATNAME, STATE, PID, QUERY_START, QUERY, WAITING, CLIENT_ADDR FROM PG_STAT_ACTIVITY WHERE STATE &lt;&gt; 'idle'</w:t>
      </w:r>
    </w:p>
    <w:p w:rsidR="001E1D67" w:rsidRDefault="001E1D67" w:rsidP="001E1D67"/>
    <w:p w:rsidR="001E1D67" w:rsidRDefault="001E1D67" w:rsidP="001E1D67">
      <w:r>
        <w:rPr>
          <w:rFonts w:hint="eastAsia"/>
        </w:rPr>
        <w:t xml:space="preserve">2 </w:t>
      </w:r>
      <w:r>
        <w:rPr>
          <w:rFonts w:hint="eastAsia"/>
        </w:rPr>
        <w:t>将上述抓到的</w:t>
      </w:r>
      <w:r>
        <w:rPr>
          <w:rFonts w:hint="eastAsia"/>
        </w:rPr>
        <w:t>SQL</w:t>
      </w:r>
      <w:r>
        <w:rPr>
          <w:rFonts w:hint="eastAsia"/>
        </w:rPr>
        <w:t>在数据库客户端</w:t>
      </w:r>
      <w:r>
        <w:rPr>
          <w:rFonts w:hint="eastAsia"/>
        </w:rPr>
        <w:t>SQL</w:t>
      </w:r>
      <w:r>
        <w:rPr>
          <w:rFonts w:hint="eastAsia"/>
        </w:rPr>
        <w:t>执行命令行中执行一下，看下执行时间，如果时间较长，那就有问题了。</w:t>
      </w:r>
    </w:p>
    <w:p w:rsidR="001E1D67" w:rsidRDefault="001E1D67" w:rsidP="001E1D67"/>
    <w:p w:rsidR="001E1D67" w:rsidRDefault="001E1D67" w:rsidP="001E1D67">
      <w:r>
        <w:rPr>
          <w:rFonts w:hint="eastAsia"/>
        </w:rPr>
        <w:t xml:space="preserve">3 </w:t>
      </w:r>
      <w:r w:rsidR="0059476E">
        <w:rPr>
          <w:rFonts w:hint="eastAsia"/>
        </w:rPr>
        <w:t>对于比较耗时的</w:t>
      </w:r>
      <w:r w:rsidR="0059476E">
        <w:rPr>
          <w:rFonts w:hint="eastAsia"/>
        </w:rPr>
        <w:t>SQL</w:t>
      </w:r>
      <w:r w:rsidR="0059476E">
        <w:rPr>
          <w:rFonts w:hint="eastAsia"/>
        </w:rPr>
        <w:t>，可以分析一下其执行计划</w:t>
      </w:r>
    </w:p>
    <w:p w:rsidR="008D3E45" w:rsidRDefault="0059476E" w:rsidP="005A7C0D">
      <w:r>
        <w:rPr>
          <w:rFonts w:hint="eastAsia"/>
        </w:rPr>
        <w:t>方法：在数据库客户端</w:t>
      </w:r>
      <w:r>
        <w:rPr>
          <w:rFonts w:hint="eastAsia"/>
        </w:rPr>
        <w:t>SQL</w:t>
      </w:r>
      <w:r>
        <w:rPr>
          <w:rFonts w:hint="eastAsia"/>
        </w:rPr>
        <w:t>执行命令行中，将要分析的</w:t>
      </w:r>
      <w:r>
        <w:rPr>
          <w:rFonts w:hint="eastAsia"/>
        </w:rPr>
        <w:t>SQL</w:t>
      </w:r>
      <w:r>
        <w:rPr>
          <w:rFonts w:hint="eastAsia"/>
        </w:rPr>
        <w:t>前加个</w:t>
      </w:r>
      <w:r>
        <w:rPr>
          <w:rFonts w:hint="eastAsia"/>
        </w:rPr>
        <w:t>explain</w:t>
      </w:r>
      <w:r>
        <w:rPr>
          <w:rFonts w:hint="eastAsia"/>
        </w:rPr>
        <w:t>，然后执行。如下图</w:t>
      </w:r>
    </w:p>
    <w:p w:rsidR="0059476E" w:rsidRDefault="0059476E" w:rsidP="0059476E">
      <w:pPr>
        <w:pStyle w:val="FigureDescription"/>
      </w:pPr>
      <w:r>
        <w:rPr>
          <w:rFonts w:hint="eastAsia"/>
        </w:rPr>
        <w:t>GaussDB</w:t>
      </w:r>
      <w:r>
        <w:rPr>
          <w:rFonts w:hint="eastAsia"/>
        </w:rPr>
        <w:t>执行计划分析</w:t>
      </w:r>
    </w:p>
    <w:p w:rsidR="0059476E" w:rsidRDefault="0059476E" w:rsidP="0059476E">
      <w:pPr>
        <w:pStyle w:val="Figure"/>
      </w:pPr>
      <w:r>
        <w:rPr>
          <w:rFonts w:hint="eastAsia"/>
          <w:noProof/>
        </w:rPr>
        <w:drawing>
          <wp:inline distT="0" distB="0" distL="0" distR="0">
            <wp:extent cx="5429250" cy="2476500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D9C" w:rsidRPr="007C6DC0" w:rsidRDefault="00CF3D9C" w:rsidP="00C26884">
      <w:pPr>
        <w:pStyle w:val="NotesHeading"/>
      </w:pPr>
      <w:r>
        <w:drawing>
          <wp:inline distT="0" distB="0" distL="0" distR="0">
            <wp:extent cx="495300" cy="200025"/>
            <wp:effectExtent l="19050" t="0" r="0" b="0"/>
            <wp:docPr id="6" name="图片 3" descr="image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0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D9C" w:rsidRPr="006A5BCE" w:rsidRDefault="005D1AFC" w:rsidP="00C26884">
      <w:pPr>
        <w:pStyle w:val="NotesText"/>
      </w:pPr>
      <w:r>
        <w:rPr>
          <w:rFonts w:hint="eastAsia"/>
        </w:rPr>
        <w:t>Seq Scan</w:t>
      </w:r>
      <w:r>
        <w:rPr>
          <w:rFonts w:hint="eastAsia"/>
        </w:rPr>
        <w:t>和</w:t>
      </w:r>
      <w:r>
        <w:rPr>
          <w:rFonts w:hint="eastAsia"/>
        </w:rPr>
        <w:t>Index Scan</w:t>
      </w:r>
      <w:r>
        <w:rPr>
          <w:rFonts w:hint="eastAsia"/>
        </w:rPr>
        <w:t>分别</w:t>
      </w:r>
      <w:proofErr w:type="gramStart"/>
      <w:r>
        <w:rPr>
          <w:rFonts w:hint="eastAsia"/>
        </w:rPr>
        <w:t>表示全表扫描</w:t>
      </w:r>
      <w:proofErr w:type="gramEnd"/>
      <w:r>
        <w:rPr>
          <w:rFonts w:hint="eastAsia"/>
        </w:rPr>
        <w:t>和索引扫描。</w:t>
      </w:r>
    </w:p>
    <w:p w:rsidR="00E95BD4" w:rsidRDefault="00830CD8" w:rsidP="00473A32">
      <w:pPr>
        <w:pStyle w:val="2"/>
        <w:rPr>
          <w:lang w:eastAsia="zh-CN"/>
        </w:rPr>
      </w:pPr>
      <w:bookmarkStart w:id="57" w:name="_Toc382659544"/>
      <w:r>
        <w:rPr>
          <w:rFonts w:hint="eastAsia"/>
          <w:lang w:eastAsia="zh-CN"/>
        </w:rPr>
        <w:lastRenderedPageBreak/>
        <w:t>JS</w:t>
      </w:r>
      <w:bookmarkEnd w:id="57"/>
    </w:p>
    <w:p w:rsidR="00830CD8" w:rsidRPr="00830CD8" w:rsidRDefault="00D335CF" w:rsidP="00830CD8">
      <w:r>
        <w:rPr>
          <w:rFonts w:hint="eastAsia"/>
        </w:rPr>
        <w:t>对于前台响应慢的问题，主要定位思路是</w:t>
      </w:r>
      <w:r>
        <w:rPr>
          <w:rFonts w:hint="eastAsia"/>
        </w:rPr>
        <w:t>Java Script</w:t>
      </w:r>
      <w:r>
        <w:rPr>
          <w:rFonts w:hint="eastAsia"/>
        </w:rPr>
        <w:t>的加载和执行时间。一般当前服务器性能上，加载不会太慢。可以在源码中加入以下时间戳打印函数，然后在</w:t>
      </w:r>
      <w:r>
        <w:rPr>
          <w:rFonts w:hint="eastAsia"/>
        </w:rPr>
        <w:t>js</w:t>
      </w:r>
      <w:r>
        <w:rPr>
          <w:rFonts w:hint="eastAsia"/>
        </w:rPr>
        <w:t>文件的各处打印，可以观察出执行时间，就能锁定具体出问题的脚本了。再根据业务功能进行优化了。</w:t>
      </w:r>
    </w:p>
    <w:p w:rsidR="00830CD8" w:rsidRPr="00830CD8" w:rsidRDefault="00830CD8" w:rsidP="00830CD8">
      <w:pPr>
        <w:rPr>
          <w:kern w:val="0"/>
        </w:rPr>
      </w:pPr>
      <w:proofErr w:type="gramStart"/>
      <w:r w:rsidRPr="00830CD8">
        <w:rPr>
          <w:kern w:val="0"/>
        </w:rPr>
        <w:t>log</w:t>
      </w:r>
      <w:proofErr w:type="gramEnd"/>
      <w:r w:rsidRPr="00830CD8">
        <w:rPr>
          <w:kern w:val="0"/>
        </w:rPr>
        <w:t xml:space="preserve"> = function(str) {</w:t>
      </w:r>
    </w:p>
    <w:p w:rsidR="00830CD8" w:rsidRPr="00830CD8" w:rsidRDefault="00830CD8" w:rsidP="00830CD8">
      <w:pPr>
        <w:rPr>
          <w:kern w:val="0"/>
        </w:rPr>
      </w:pPr>
      <w:r w:rsidRPr="00830CD8">
        <w:rPr>
          <w:kern w:val="0"/>
        </w:rPr>
        <w:tab/>
      </w:r>
      <w:proofErr w:type="gramStart"/>
      <w:r w:rsidRPr="00830CD8">
        <w:rPr>
          <w:kern w:val="0"/>
        </w:rPr>
        <w:t>try</w:t>
      </w:r>
      <w:proofErr w:type="gramEnd"/>
      <w:r w:rsidRPr="00830CD8">
        <w:rPr>
          <w:kern w:val="0"/>
        </w:rPr>
        <w:t xml:space="preserve"> {</w:t>
      </w:r>
    </w:p>
    <w:p w:rsidR="00830CD8" w:rsidRPr="00830CD8" w:rsidRDefault="00830CD8" w:rsidP="00830CD8">
      <w:pPr>
        <w:rPr>
          <w:kern w:val="0"/>
        </w:rPr>
      </w:pPr>
      <w:r w:rsidRPr="00830CD8">
        <w:rPr>
          <w:kern w:val="0"/>
        </w:rPr>
        <w:tab/>
      </w:r>
      <w:r w:rsidRPr="00830CD8">
        <w:rPr>
          <w:kern w:val="0"/>
        </w:rPr>
        <w:tab/>
      </w:r>
      <w:proofErr w:type="gramStart"/>
      <w:r w:rsidRPr="00830CD8">
        <w:rPr>
          <w:kern w:val="0"/>
        </w:rPr>
        <w:t>var</w:t>
      </w:r>
      <w:proofErr w:type="gramEnd"/>
      <w:r w:rsidRPr="00830CD8">
        <w:rPr>
          <w:kern w:val="0"/>
        </w:rPr>
        <w:t xml:space="preserve"> date = new Date();</w:t>
      </w:r>
    </w:p>
    <w:p w:rsidR="00830CD8" w:rsidRPr="000447CF" w:rsidRDefault="00830CD8" w:rsidP="00830CD8">
      <w:pPr>
        <w:rPr>
          <w:kern w:val="0"/>
        </w:rPr>
      </w:pPr>
      <w:r w:rsidRPr="00830CD8">
        <w:rPr>
          <w:kern w:val="0"/>
        </w:rPr>
        <w:tab/>
      </w:r>
      <w:r w:rsidRPr="00830CD8">
        <w:rPr>
          <w:kern w:val="0"/>
        </w:rPr>
        <w:tab/>
      </w:r>
      <w:proofErr w:type="gramStart"/>
      <w:r w:rsidRPr="00830CD8">
        <w:rPr>
          <w:kern w:val="0"/>
        </w:rPr>
        <w:t>console.info(</w:t>
      </w:r>
      <w:proofErr w:type="gramEnd"/>
      <w:r w:rsidRPr="00830CD8">
        <w:rPr>
          <w:kern w:val="0"/>
        </w:rPr>
        <w:t xml:space="preserve">date.getMinutes() + ':' + date.getSeconds() + '.' </w:t>
      </w:r>
      <w:r w:rsidRPr="000447CF">
        <w:rPr>
          <w:kern w:val="0"/>
        </w:rPr>
        <w:t xml:space="preserve">+ </w:t>
      </w:r>
      <w:proofErr w:type="gramStart"/>
      <w:r w:rsidRPr="000447CF">
        <w:rPr>
          <w:kern w:val="0"/>
        </w:rPr>
        <w:t>date.getMilliseconds(</w:t>
      </w:r>
      <w:proofErr w:type="gramEnd"/>
      <w:r w:rsidRPr="000447CF">
        <w:rPr>
          <w:kern w:val="0"/>
        </w:rPr>
        <w:t>) + ' : ' + str);</w:t>
      </w:r>
    </w:p>
    <w:p w:rsidR="00830CD8" w:rsidRPr="00E54A99" w:rsidRDefault="00830CD8" w:rsidP="00830CD8">
      <w:pPr>
        <w:rPr>
          <w:kern w:val="0"/>
        </w:rPr>
      </w:pPr>
      <w:r w:rsidRPr="000447CF">
        <w:rPr>
          <w:kern w:val="0"/>
        </w:rPr>
        <w:tab/>
      </w:r>
      <w:r w:rsidRPr="00E54A99">
        <w:rPr>
          <w:kern w:val="0"/>
        </w:rPr>
        <w:t>}</w:t>
      </w:r>
    </w:p>
    <w:p w:rsidR="00830CD8" w:rsidRPr="00E54A99" w:rsidRDefault="00830CD8" w:rsidP="00830CD8">
      <w:pPr>
        <w:rPr>
          <w:kern w:val="0"/>
        </w:rPr>
      </w:pPr>
      <w:r w:rsidRPr="00E54A99">
        <w:rPr>
          <w:kern w:val="0"/>
        </w:rPr>
        <w:tab/>
      </w:r>
      <w:proofErr w:type="gramStart"/>
      <w:r w:rsidRPr="00E54A99">
        <w:rPr>
          <w:kern w:val="0"/>
        </w:rPr>
        <w:t>catch(</w:t>
      </w:r>
      <w:proofErr w:type="gramEnd"/>
      <w:r w:rsidRPr="00E54A99">
        <w:rPr>
          <w:kern w:val="0"/>
        </w:rPr>
        <w:t>e){}</w:t>
      </w:r>
    </w:p>
    <w:p w:rsidR="00830CD8" w:rsidRPr="00E54A99" w:rsidRDefault="00830CD8" w:rsidP="00830CD8">
      <w:pPr>
        <w:rPr>
          <w:kern w:val="0"/>
        </w:rPr>
      </w:pPr>
      <w:r w:rsidRPr="00E54A99">
        <w:rPr>
          <w:kern w:val="0"/>
        </w:rPr>
        <w:t>}</w:t>
      </w:r>
    </w:p>
    <w:p w:rsidR="00E95BD4" w:rsidRPr="00830CD8" w:rsidRDefault="00830CD8" w:rsidP="00830CD8">
      <w:proofErr w:type="gramStart"/>
      <w:r w:rsidRPr="00830CD8">
        <w:rPr>
          <w:kern w:val="0"/>
        </w:rPr>
        <w:t>example</w:t>
      </w:r>
      <w:proofErr w:type="gramEnd"/>
      <w:r w:rsidRPr="00830CD8">
        <w:rPr>
          <w:kern w:val="0"/>
        </w:rPr>
        <w:t>: log('Debug start');</w:t>
      </w:r>
    </w:p>
    <w:p w:rsidR="00BF0764" w:rsidRPr="007C6DC0" w:rsidRDefault="00BF0764" w:rsidP="00AB70C6">
      <w:pPr>
        <w:pStyle w:val="NotesHeading"/>
      </w:pPr>
      <w:r>
        <w:drawing>
          <wp:inline distT="0" distB="0" distL="0" distR="0">
            <wp:extent cx="495300" cy="200025"/>
            <wp:effectExtent l="19050" t="0" r="0" b="0"/>
            <wp:docPr id="48" name="图片 3" descr="image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0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764" w:rsidRDefault="00BF0764" w:rsidP="00AB70C6">
      <w:pPr>
        <w:pStyle w:val="NotesText"/>
      </w:pPr>
      <w:r>
        <w:rPr>
          <w:rFonts w:hint="eastAsia"/>
        </w:rPr>
        <w:t>该函数是将时间戳打印到控制台上。调试前需要打开</w:t>
      </w:r>
      <w:r>
        <w:rPr>
          <w:rFonts w:hint="eastAsia"/>
        </w:rPr>
        <w:t>JS</w:t>
      </w:r>
      <w:r>
        <w:rPr>
          <w:rFonts w:hint="eastAsia"/>
        </w:rPr>
        <w:t>调试控制台。（</w:t>
      </w:r>
      <w:r>
        <w:rPr>
          <w:rFonts w:hint="eastAsia"/>
        </w:rPr>
        <w:t>IE</w:t>
      </w:r>
      <w:r>
        <w:rPr>
          <w:rFonts w:hint="eastAsia"/>
        </w:rPr>
        <w:t>下按</w:t>
      </w:r>
      <w:r>
        <w:rPr>
          <w:rFonts w:hint="eastAsia"/>
        </w:rPr>
        <w:t>F12</w:t>
      </w:r>
      <w:r>
        <w:rPr>
          <w:rFonts w:hint="eastAsia"/>
        </w:rPr>
        <w:t>打开）</w:t>
      </w:r>
    </w:p>
    <w:p w:rsidR="00B2272E" w:rsidRPr="006A5BCE" w:rsidRDefault="00B2272E" w:rsidP="00AB70C6">
      <w:pPr>
        <w:pStyle w:val="NotesText"/>
      </w:pPr>
      <w:r>
        <w:rPr>
          <w:rFonts w:hint="eastAsia"/>
        </w:rPr>
        <w:t>前台页面中能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加载的</w:t>
      </w:r>
      <w:r>
        <w:rPr>
          <w:rFonts w:hint="eastAsia"/>
        </w:rPr>
        <w:t>JS</w:t>
      </w:r>
      <w:r>
        <w:rPr>
          <w:rFonts w:hint="eastAsia"/>
        </w:rPr>
        <w:t>文件尽量不要加载。</w:t>
      </w:r>
    </w:p>
    <w:p w:rsidR="00830CD8" w:rsidRPr="0033017A" w:rsidRDefault="00830CD8" w:rsidP="008A4CFD"/>
    <w:p w:rsidR="0059476E" w:rsidRPr="001E1D67" w:rsidRDefault="0059476E" w:rsidP="005A7C0D">
      <w:pPr>
        <w:sectPr w:rsidR="0059476E" w:rsidRPr="001E1D67" w:rsidSect="00790CE5"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:rsidR="008D3E45" w:rsidRDefault="008D3E45" w:rsidP="00B13CD1">
      <w:pPr>
        <w:pStyle w:val="1"/>
        <w:numPr>
          <w:ilvl w:val="0"/>
          <w:numId w:val="4"/>
        </w:numPr>
      </w:pPr>
      <w:bookmarkStart w:id="58" w:name="_Toc382659545"/>
      <w:r>
        <w:rPr>
          <w:rFonts w:hint="eastAsia"/>
        </w:rPr>
        <w:lastRenderedPageBreak/>
        <w:t>工具篇</w:t>
      </w:r>
      <w:bookmarkEnd w:id="58"/>
    </w:p>
    <w:p w:rsidR="003D5F60" w:rsidRDefault="003D5F60" w:rsidP="003D5F60">
      <w:r>
        <w:rPr>
          <w:rFonts w:hint="eastAsia"/>
        </w:rPr>
        <w:t>用好工具，事半功倍。</w:t>
      </w:r>
      <w:r w:rsidR="0027691A">
        <w:rPr>
          <w:rFonts w:hint="eastAsia"/>
        </w:rPr>
        <w:t>但工具也不是万能的，关键是掌握原理。</w:t>
      </w:r>
      <w:r w:rsidR="00963226">
        <w:rPr>
          <w:rFonts w:hint="eastAsia"/>
        </w:rPr>
        <w:t>工具</w:t>
      </w:r>
      <w:r w:rsidR="0032086A">
        <w:rPr>
          <w:rFonts w:hint="eastAsia"/>
        </w:rPr>
        <w:t>使用</w:t>
      </w:r>
      <w:r w:rsidR="00963226">
        <w:rPr>
          <w:rFonts w:hint="eastAsia"/>
        </w:rPr>
        <w:t>大致如下：</w:t>
      </w:r>
    </w:p>
    <w:p w:rsidR="00963226" w:rsidRDefault="00B0044A" w:rsidP="003D5F60">
      <w:r>
        <w:object w:dxaOrig="6915" w:dyaOrig="87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.75pt;height:434.95pt" o:ole="">
            <v:imagedata r:id="rId36" o:title=""/>
          </v:shape>
          <o:OLEObject Type="Embed" ProgID="Visio.Drawing.11" ShapeID="_x0000_i1025" DrawAspect="Content" ObjectID="_1674844156" r:id="rId37"/>
        </w:object>
      </w:r>
    </w:p>
    <w:p w:rsidR="00F05D3B" w:rsidRPr="007C6DC0" w:rsidRDefault="00F05D3B" w:rsidP="00236018">
      <w:pPr>
        <w:pStyle w:val="NotesHeading"/>
      </w:pPr>
      <w:r>
        <w:lastRenderedPageBreak/>
        <w:drawing>
          <wp:inline distT="0" distB="0" distL="0" distR="0">
            <wp:extent cx="495300" cy="200025"/>
            <wp:effectExtent l="19050" t="0" r="0" b="0"/>
            <wp:docPr id="29" name="图片 3" descr="image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0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D3B" w:rsidRDefault="00F05D3B" w:rsidP="00F05D3B">
      <w:pPr>
        <w:pStyle w:val="NotesHeading"/>
      </w:pPr>
      <w:r>
        <w:rPr>
          <w:rFonts w:hint="eastAsia"/>
        </w:rPr>
        <w:t>1 JDK</w:t>
      </w:r>
      <w:r>
        <w:rPr>
          <w:rFonts w:hint="eastAsia"/>
        </w:rPr>
        <w:t>自带工具访问进程，</w:t>
      </w:r>
      <w:r w:rsidRPr="00F05D3B">
        <w:rPr>
          <w:rFonts w:hint="eastAsia"/>
          <w:color w:val="FF0000"/>
          <w:highlight w:val="yellow"/>
        </w:rPr>
        <w:t>需要切到启动该进程的用户下执行</w:t>
      </w:r>
      <w:r>
        <w:rPr>
          <w:rFonts w:hint="eastAsia"/>
        </w:rPr>
        <w:t>（</w:t>
      </w:r>
      <w:r>
        <w:rPr>
          <w:rFonts w:hint="eastAsia"/>
        </w:rPr>
        <w:t>JVisualVM</w:t>
      </w:r>
      <w:r>
        <w:rPr>
          <w:rFonts w:hint="eastAsia"/>
        </w:rPr>
        <w:t>连接用户使用该用户）。如，</w:t>
      </w:r>
      <w:r>
        <w:rPr>
          <w:rFonts w:hint="eastAsia"/>
        </w:rPr>
        <w:t>OC</w:t>
      </w:r>
      <w:r>
        <w:rPr>
          <w:rFonts w:hint="eastAsia"/>
        </w:rPr>
        <w:t>当前使用的是</w:t>
      </w:r>
      <w:r>
        <w:rPr>
          <w:rFonts w:hint="eastAsia"/>
        </w:rPr>
        <w:t>appuser</w:t>
      </w:r>
      <w:r>
        <w:rPr>
          <w:rFonts w:hint="eastAsia"/>
        </w:rPr>
        <w:t>用户启动，所以要切到</w:t>
      </w:r>
      <w:r>
        <w:rPr>
          <w:rFonts w:hint="eastAsia"/>
        </w:rPr>
        <w:t>appuser</w:t>
      </w:r>
      <w:r>
        <w:rPr>
          <w:rFonts w:hint="eastAsia"/>
        </w:rPr>
        <w:t>用户下才能正常使用</w:t>
      </w:r>
      <w:r>
        <w:rPr>
          <w:rFonts w:hint="eastAsia"/>
        </w:rPr>
        <w:t>JDK</w:t>
      </w:r>
      <w:r>
        <w:rPr>
          <w:rFonts w:hint="eastAsia"/>
        </w:rPr>
        <w:t>自带的工具。</w:t>
      </w:r>
    </w:p>
    <w:p w:rsidR="00F05D3B" w:rsidRDefault="00F05D3B" w:rsidP="00F05D3B">
      <w:pPr>
        <w:pStyle w:val="NotesHeading"/>
      </w:pPr>
      <w:r>
        <w:rPr>
          <w:rFonts w:hint="eastAsia"/>
        </w:rPr>
        <w:t>2 JDK</w:t>
      </w:r>
      <w:r>
        <w:rPr>
          <w:rFonts w:hint="eastAsia"/>
        </w:rPr>
        <w:t>自带工具使用，建议</w:t>
      </w:r>
      <w:r>
        <w:rPr>
          <w:rFonts w:hint="eastAsia"/>
        </w:rPr>
        <w:t>Jconsole</w:t>
      </w:r>
      <w:r>
        <w:rPr>
          <w:rFonts w:hint="eastAsia"/>
        </w:rPr>
        <w:t>和</w:t>
      </w:r>
      <w:r>
        <w:rPr>
          <w:rFonts w:hint="eastAsia"/>
        </w:rPr>
        <w:t>JvisualVM</w:t>
      </w:r>
      <w:r>
        <w:rPr>
          <w:rFonts w:hint="eastAsia"/>
        </w:rPr>
        <w:t>在客户端连接服务器来监控，减少工具本身耗的资源性能。</w:t>
      </w:r>
    </w:p>
    <w:p w:rsidR="00F05D3B" w:rsidRDefault="00F05D3B" w:rsidP="00F05D3B">
      <w:pPr>
        <w:pStyle w:val="NotesHeading"/>
        <w:rPr>
          <w:color w:val="FF0000"/>
        </w:rPr>
      </w:pPr>
      <w:r>
        <w:rPr>
          <w:rFonts w:hint="eastAsia"/>
        </w:rPr>
        <w:t>3 Jstat, Jstack, Jmap, Jdb</w:t>
      </w:r>
      <w:r>
        <w:rPr>
          <w:rFonts w:hint="eastAsia"/>
        </w:rPr>
        <w:t>等工具使用，将</w:t>
      </w:r>
      <w:r>
        <w:rPr>
          <w:rFonts w:hint="eastAsia"/>
        </w:rPr>
        <w:t>JDK</w:t>
      </w:r>
      <w:r>
        <w:rPr>
          <w:rFonts w:hint="eastAsia"/>
        </w:rPr>
        <w:t>拷贝到要操作的</w:t>
      </w:r>
      <w:r>
        <w:rPr>
          <w:rFonts w:hint="eastAsia"/>
        </w:rPr>
        <w:t>LINUX</w:t>
      </w:r>
      <w:r>
        <w:rPr>
          <w:rFonts w:hint="eastAsia"/>
        </w:rPr>
        <w:t>服务器上，将</w:t>
      </w:r>
      <w:r>
        <w:rPr>
          <w:rFonts w:hint="eastAsia"/>
        </w:rPr>
        <w:t>JDK</w:t>
      </w:r>
      <w:r>
        <w:rPr>
          <w:rFonts w:hint="eastAsia"/>
        </w:rPr>
        <w:t>上述工具建立映射，如</w:t>
      </w:r>
      <w:r>
        <w:rPr>
          <w:rFonts w:hint="eastAsia"/>
        </w:rPr>
        <w:t xml:space="preserve">: </w:t>
      </w:r>
      <w:r w:rsidRPr="00F05D3B">
        <w:rPr>
          <w:rFonts w:hint="eastAsia"/>
          <w:color w:val="FF0000"/>
          <w:highlight w:val="yellow"/>
        </w:rPr>
        <w:t xml:space="preserve">sudo ln </w:t>
      </w:r>
      <w:r w:rsidRPr="00F05D3B">
        <w:rPr>
          <w:color w:val="FF0000"/>
          <w:highlight w:val="yellow"/>
        </w:rPr>
        <w:t>–</w:t>
      </w:r>
      <w:r w:rsidRPr="00F05D3B">
        <w:rPr>
          <w:rFonts w:hint="eastAsia"/>
          <w:color w:val="FF0000"/>
          <w:highlight w:val="yellow"/>
        </w:rPr>
        <w:t>s ${JAVA_HOME}/bin/jstack /bin/jstack</w:t>
      </w:r>
      <w:r w:rsidR="00A53F8C" w:rsidRPr="00A53F8C">
        <w:rPr>
          <w:rFonts w:hint="eastAsia"/>
        </w:rPr>
        <w:t>，就可以直接敲命令用了。</w:t>
      </w:r>
    </w:p>
    <w:p w:rsidR="004F1A6F" w:rsidRPr="004F1A6F" w:rsidRDefault="004F1A6F" w:rsidP="00F05D3B">
      <w:pPr>
        <w:pStyle w:val="NotesHeading"/>
      </w:pPr>
      <w:r>
        <w:rPr>
          <w:rFonts w:hint="eastAsia"/>
        </w:rPr>
        <w:t xml:space="preserve">4 </w:t>
      </w:r>
      <w:r>
        <w:rPr>
          <w:rFonts w:hint="eastAsia"/>
        </w:rPr>
        <w:t>如果</w:t>
      </w:r>
      <w:r>
        <w:rPr>
          <w:rFonts w:hint="eastAsia"/>
        </w:rPr>
        <w:t>JDK</w:t>
      </w:r>
      <w:r>
        <w:rPr>
          <w:rFonts w:hint="eastAsia"/>
        </w:rPr>
        <w:t>自带工具访问进程被拒，主要看下</w:t>
      </w:r>
      <w:r w:rsidRPr="004F1A6F">
        <w:t>/tmp/hsperfdata_</w:t>
      </w:r>
      <w:r>
        <w:rPr>
          <w:rFonts w:hint="eastAsia"/>
        </w:rPr>
        <w:t>$username/</w:t>
      </w:r>
      <w:r>
        <w:rPr>
          <w:rFonts w:hint="eastAsia"/>
        </w:rPr>
        <w:t>这个目录下有没有该</w:t>
      </w:r>
      <w:r>
        <w:rPr>
          <w:rFonts w:hint="eastAsia"/>
        </w:rPr>
        <w:t>JAVA</w:t>
      </w:r>
      <w:r>
        <w:rPr>
          <w:rFonts w:hint="eastAsia"/>
        </w:rPr>
        <w:t>进程号的为名的文件。不要随意删除这里的文件。</w:t>
      </w:r>
    </w:p>
    <w:p w:rsidR="008D3E45" w:rsidRDefault="00DB6900" w:rsidP="00B13CD1">
      <w:pPr>
        <w:pStyle w:val="2"/>
        <w:numPr>
          <w:ilvl w:val="1"/>
          <w:numId w:val="4"/>
        </w:numPr>
      </w:pPr>
      <w:bookmarkStart w:id="59" w:name="_Toc382659546"/>
      <w:r>
        <w:rPr>
          <w:rFonts w:hint="eastAsia"/>
        </w:rPr>
        <w:t>MAT</w:t>
      </w:r>
      <w:bookmarkEnd w:id="59"/>
    </w:p>
    <w:p w:rsidR="008D3E45" w:rsidRPr="007C1585" w:rsidRDefault="00DB6900" w:rsidP="008D3E45">
      <w:r>
        <w:rPr>
          <w:rFonts w:hint="eastAsia"/>
        </w:rPr>
        <w:t>MAT</w:t>
      </w:r>
      <w:r>
        <w:rPr>
          <w:rFonts w:hint="eastAsia"/>
        </w:rPr>
        <w:t>：</w:t>
      </w:r>
      <w:r w:rsidRPr="00B56512">
        <w:t>Memory</w:t>
      </w:r>
      <w:r>
        <w:rPr>
          <w:rFonts w:hint="eastAsia"/>
        </w:rPr>
        <w:t xml:space="preserve"> A</w:t>
      </w:r>
      <w:r w:rsidRPr="00B56512">
        <w:t>nalyzer</w:t>
      </w:r>
      <w:r w:rsidR="00A21BFC">
        <w:rPr>
          <w:rFonts w:hint="eastAsia"/>
        </w:rPr>
        <w:t>，内存分析工具。</w:t>
      </w:r>
      <w:r w:rsidR="005C07F1">
        <w:rPr>
          <w:rFonts w:hint="eastAsia"/>
        </w:rPr>
        <w:t>JMap dump</w:t>
      </w:r>
      <w:r w:rsidR="005C07F1">
        <w:rPr>
          <w:rFonts w:hint="eastAsia"/>
        </w:rPr>
        <w:t>出来的</w:t>
      </w:r>
      <w:r w:rsidR="005C07F1">
        <w:rPr>
          <w:rFonts w:hint="eastAsia"/>
        </w:rPr>
        <w:t>hprof</w:t>
      </w:r>
      <w:r w:rsidR="005C07F1">
        <w:rPr>
          <w:rFonts w:hint="eastAsia"/>
        </w:rPr>
        <w:t>文件用此工具分析。</w:t>
      </w:r>
    </w:p>
    <w:p w:rsidR="008D3E45" w:rsidRDefault="008D3E45" w:rsidP="00B13CD1">
      <w:pPr>
        <w:pStyle w:val="3"/>
        <w:numPr>
          <w:ilvl w:val="2"/>
          <w:numId w:val="4"/>
        </w:numPr>
      </w:pPr>
      <w:bookmarkStart w:id="60" w:name="_Toc382659547"/>
      <w:r>
        <w:rPr>
          <w:rFonts w:hint="eastAsia"/>
        </w:rPr>
        <w:t>工具安装</w:t>
      </w:r>
      <w:bookmarkEnd w:id="60"/>
    </w:p>
    <w:p w:rsidR="008D3E45" w:rsidRPr="00294FAD" w:rsidRDefault="008D3E45" w:rsidP="00853407">
      <w:pPr>
        <w:pStyle w:val="ItemList"/>
      </w:pPr>
      <w:r>
        <w:rPr>
          <w:rFonts w:hint="eastAsia"/>
        </w:rPr>
        <w:t>方式一：在现有</w:t>
      </w:r>
      <w:r>
        <w:rPr>
          <w:rFonts w:hint="eastAsia"/>
        </w:rPr>
        <w:t>ECLIPSE</w:t>
      </w:r>
      <w:r>
        <w:rPr>
          <w:rFonts w:hint="eastAsia"/>
        </w:rPr>
        <w:t>里安装</w:t>
      </w:r>
    </w:p>
    <w:p w:rsidR="008D3E45" w:rsidRDefault="008D3E45" w:rsidP="00853407">
      <w:pPr>
        <w:pStyle w:val="SubItemList"/>
      </w:pPr>
      <w:r>
        <w:rPr>
          <w:rFonts w:hint="eastAsia"/>
        </w:rPr>
        <w:t xml:space="preserve">1 </w:t>
      </w:r>
      <w:r w:rsidRPr="0078605F">
        <w:t>设置</w:t>
      </w:r>
      <w:r w:rsidRPr="0078605F">
        <w:t>Eclipse</w:t>
      </w:r>
      <w:r w:rsidRPr="0078605F">
        <w:t>的上网代理</w:t>
      </w:r>
      <w:r>
        <w:rPr>
          <w:rFonts w:hint="eastAsia"/>
        </w:rPr>
        <w:t xml:space="preserve"> </w:t>
      </w:r>
    </w:p>
    <w:p w:rsidR="008D3E45" w:rsidRDefault="008D3E45" w:rsidP="00853407">
      <w:pPr>
        <w:pStyle w:val="SubItemListText"/>
      </w:pPr>
      <w:r w:rsidRPr="0078605F">
        <w:t xml:space="preserve"> </w:t>
      </w:r>
      <w:r w:rsidRPr="0078605F">
        <w:t>默认的</w:t>
      </w:r>
      <w:r w:rsidRPr="0078605F">
        <w:t xml:space="preserve">Eclipse </w:t>
      </w:r>
      <w:r w:rsidRPr="0078605F">
        <w:t>是不用代理上网，但在一些公司的局域网，需要使用代理上网，因而需要手工设置</w:t>
      </w:r>
      <w:r w:rsidRPr="0078605F">
        <w:t>eclipse</w:t>
      </w:r>
      <w:r w:rsidRPr="0078605F">
        <w:t>的上网设置</w:t>
      </w:r>
      <w:r w:rsidRPr="0078605F">
        <w:t xml:space="preserve"> </w:t>
      </w:r>
    </w:p>
    <w:p w:rsidR="008D3E45" w:rsidRDefault="008D3E45" w:rsidP="00853407">
      <w:pPr>
        <w:pStyle w:val="SubItemListText"/>
      </w:pPr>
      <w:r w:rsidRPr="0078605F">
        <w:t xml:space="preserve">window--&gt;preferences--&gt;general--&gt;network connections </w:t>
      </w:r>
      <w:r w:rsidRPr="0078605F">
        <w:br/>
      </w:r>
      <w:r w:rsidRPr="0078605F">
        <w:t>选中</w:t>
      </w:r>
      <w:r w:rsidRPr="0078605F">
        <w:t xml:space="preserve"> manual proxy configuration: </w:t>
      </w:r>
      <w:r w:rsidRPr="0078605F">
        <w:t>依次填入</w:t>
      </w:r>
      <w:r w:rsidRPr="0078605F">
        <w:t>http proxy , port</w:t>
      </w:r>
      <w:r w:rsidRPr="0078605F">
        <w:t>就</w:t>
      </w:r>
      <w:r w:rsidRPr="0078605F">
        <w:t xml:space="preserve">ok </w:t>
      </w:r>
      <w:r w:rsidRPr="0078605F">
        <w:t>了。</w:t>
      </w:r>
    </w:p>
    <w:p w:rsidR="008D3E45" w:rsidRDefault="008D3E45" w:rsidP="00DF2E4C"/>
    <w:p w:rsidR="008D3E45" w:rsidRDefault="008D3E45" w:rsidP="00853407">
      <w:pPr>
        <w:pStyle w:val="SubItemList"/>
      </w:pPr>
      <w:r>
        <w:rPr>
          <w:rFonts w:hint="eastAsia"/>
        </w:rPr>
        <w:t xml:space="preserve">2 </w:t>
      </w:r>
      <w:r>
        <w:rPr>
          <w:rFonts w:hint="eastAsia"/>
        </w:rPr>
        <w:t>安装插件</w:t>
      </w:r>
    </w:p>
    <w:p w:rsidR="008D3E45" w:rsidRPr="0078605F" w:rsidRDefault="008D3E45" w:rsidP="00853407">
      <w:pPr>
        <w:pStyle w:val="SubItemListText"/>
      </w:pPr>
      <w:r>
        <w:rPr>
          <w:rFonts w:hint="eastAsia"/>
        </w:rPr>
        <w:t>插件地址：</w:t>
      </w:r>
      <w:r w:rsidRPr="0078605F">
        <w:t>http://download.eclipse.org/mat/1.3/update-site/</w:t>
      </w:r>
    </w:p>
    <w:p w:rsidR="008D3E45" w:rsidRDefault="008D3E45" w:rsidP="00DF2E4C"/>
    <w:p w:rsidR="008D3E45" w:rsidRDefault="008D3E45" w:rsidP="00853407">
      <w:pPr>
        <w:pStyle w:val="ItemList"/>
      </w:pPr>
      <w:r>
        <w:rPr>
          <w:rFonts w:hint="eastAsia"/>
        </w:rPr>
        <w:t>方式二：直接下载工具</w:t>
      </w:r>
    </w:p>
    <w:p w:rsidR="008D3E45" w:rsidRDefault="008D3E45" w:rsidP="00DF2E4C">
      <w:r>
        <w:rPr>
          <w:rFonts w:hint="eastAsia"/>
        </w:rPr>
        <w:t>地址：</w:t>
      </w:r>
      <w:hyperlink r:id="rId38" w:history="1">
        <w:r w:rsidRPr="007C1585">
          <w:t>http://www.eclipse.org/mat/downloads.php</w:t>
        </w:r>
      </w:hyperlink>
    </w:p>
    <w:p w:rsidR="008D3E45" w:rsidRDefault="008D3E45" w:rsidP="00DF2E4C">
      <w:r>
        <w:rPr>
          <w:rFonts w:hint="eastAsia"/>
        </w:rPr>
        <w:t>注意：</w:t>
      </w:r>
    </w:p>
    <w:p w:rsidR="008D3E45" w:rsidRDefault="008D3E45" w:rsidP="00853407">
      <w:pPr>
        <w:pStyle w:val="SubItemList"/>
      </w:pPr>
      <w:r>
        <w:rPr>
          <w:rFonts w:hint="eastAsia"/>
        </w:rPr>
        <w:t xml:space="preserve">1 </w:t>
      </w:r>
      <w:r>
        <w:rPr>
          <w:rFonts w:hint="eastAsia"/>
        </w:rPr>
        <w:t>如果是</w:t>
      </w:r>
      <w:r>
        <w:rPr>
          <w:rFonts w:hint="eastAsia"/>
        </w:rPr>
        <w:t>WIN7</w:t>
      </w:r>
      <w:r>
        <w:rPr>
          <w:rFonts w:hint="eastAsia"/>
        </w:rPr>
        <w:t>系统，要下载</w:t>
      </w:r>
      <w:r>
        <w:rPr>
          <w:rFonts w:hint="eastAsia"/>
        </w:rPr>
        <w:t>64</w:t>
      </w:r>
      <w:r>
        <w:rPr>
          <w:rFonts w:hint="eastAsia"/>
        </w:rPr>
        <w:t>位的哦，否则打不开。</w:t>
      </w:r>
    </w:p>
    <w:p w:rsidR="008D3E45" w:rsidRPr="00294FAD" w:rsidRDefault="008D3E45" w:rsidP="00853407">
      <w:pPr>
        <w:pStyle w:val="SubItemList"/>
      </w:pPr>
      <w:r>
        <w:rPr>
          <w:rFonts w:hint="eastAsia"/>
        </w:rPr>
        <w:tab/>
        <w:t xml:space="preserve">2 </w:t>
      </w:r>
      <w:r>
        <w:rPr>
          <w:rFonts w:hint="eastAsia"/>
        </w:rPr>
        <w:t>如果文件特别大，只能到一个内存足够大的执行机上打开。</w:t>
      </w:r>
    </w:p>
    <w:p w:rsidR="008D3E45" w:rsidRDefault="008D3E45" w:rsidP="008D3E45"/>
    <w:p w:rsidR="008D3E45" w:rsidRDefault="008D3E45" w:rsidP="00B13CD1">
      <w:pPr>
        <w:pStyle w:val="3"/>
        <w:numPr>
          <w:ilvl w:val="2"/>
          <w:numId w:val="4"/>
        </w:numPr>
      </w:pPr>
      <w:bookmarkStart w:id="61" w:name="_Toc382659548"/>
      <w:r>
        <w:rPr>
          <w:rFonts w:hint="eastAsia"/>
        </w:rPr>
        <w:t>分析文件</w:t>
      </w:r>
      <w:bookmarkEnd w:id="61"/>
    </w:p>
    <w:p w:rsidR="008D3E45" w:rsidRDefault="008D3E45" w:rsidP="00DF2E4C">
      <w:r>
        <w:rPr>
          <w:rFonts w:hint="eastAsia"/>
        </w:rPr>
        <w:t>工具打开</w:t>
      </w:r>
      <w:r>
        <w:rPr>
          <w:rFonts w:hint="eastAsia"/>
        </w:rPr>
        <w:t>phrof</w:t>
      </w:r>
      <w:r>
        <w:rPr>
          <w:rFonts w:hint="eastAsia"/>
        </w:rPr>
        <w:t>文件后如下图：</w:t>
      </w:r>
    </w:p>
    <w:p w:rsidR="00DF2E4C" w:rsidRDefault="00DF2E4C" w:rsidP="00DF2E4C">
      <w:pPr>
        <w:pStyle w:val="FigureDescription"/>
      </w:pPr>
      <w:r>
        <w:rPr>
          <w:rFonts w:hint="eastAsia"/>
        </w:rPr>
        <w:lastRenderedPageBreak/>
        <w:t>进程</w:t>
      </w:r>
      <w:r>
        <w:rPr>
          <w:rFonts w:hint="eastAsia"/>
        </w:rPr>
        <w:t>heap</w:t>
      </w:r>
      <w:r>
        <w:rPr>
          <w:rFonts w:hint="eastAsia"/>
        </w:rPr>
        <w:t>分析图</w:t>
      </w:r>
    </w:p>
    <w:p w:rsidR="008D3E45" w:rsidRDefault="008D3E45" w:rsidP="00DF2E4C">
      <w:pPr>
        <w:pStyle w:val="Figure"/>
      </w:pPr>
      <w:r>
        <w:rPr>
          <w:noProof/>
        </w:rPr>
        <w:drawing>
          <wp:inline distT="0" distB="0" distL="0" distR="0">
            <wp:extent cx="4305300" cy="2533650"/>
            <wp:effectExtent l="19050" t="0" r="0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84" cy="2535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E45" w:rsidRDefault="008D3E45" w:rsidP="00DF2E4C">
      <w:r>
        <w:rPr>
          <w:rFonts w:hint="eastAsia"/>
        </w:rPr>
        <w:t>扇形图中，显示了问题内存占用比重。占用的越多，问题越大。</w:t>
      </w:r>
      <w:r w:rsidR="00D23213">
        <w:rPr>
          <w:rFonts w:hint="eastAsia"/>
        </w:rPr>
        <w:t>点击“</w:t>
      </w:r>
      <w:r w:rsidR="00D23213">
        <w:rPr>
          <w:rFonts w:hint="eastAsia"/>
        </w:rPr>
        <w:t>Leak Suspects</w:t>
      </w:r>
      <w:r w:rsidR="00D23213">
        <w:rPr>
          <w:rFonts w:hint="eastAsia"/>
        </w:rPr>
        <w:t>”可查看问题明细列表。再点“</w:t>
      </w:r>
      <w:r w:rsidR="00D23213">
        <w:rPr>
          <w:rFonts w:hint="eastAsia"/>
        </w:rPr>
        <w:t>details</w:t>
      </w:r>
      <w:r w:rsidR="00D23213">
        <w:rPr>
          <w:rFonts w:hint="eastAsia"/>
        </w:rPr>
        <w:t>”可查看每个问题的统计信息。包括回收引用路径、内存中对象统计等。如下图：</w:t>
      </w:r>
    </w:p>
    <w:p w:rsidR="00DF2E4C" w:rsidRDefault="00DF2E4C" w:rsidP="00DF2E4C">
      <w:pPr>
        <w:pStyle w:val="FigureDescription"/>
      </w:pPr>
      <w:r>
        <w:rPr>
          <w:rFonts w:hint="eastAsia"/>
        </w:rPr>
        <w:t>详细图</w:t>
      </w:r>
    </w:p>
    <w:p w:rsidR="008D3E45" w:rsidRDefault="00D23213" w:rsidP="00DF2E4C">
      <w:pPr>
        <w:pStyle w:val="Figure"/>
      </w:pPr>
      <w:r>
        <w:rPr>
          <w:noProof/>
        </w:rPr>
        <w:drawing>
          <wp:inline distT="0" distB="0" distL="0" distR="0">
            <wp:extent cx="4649216" cy="2990850"/>
            <wp:effectExtent l="19050" t="0" r="0" b="0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434" cy="299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2B0" w:rsidRPr="006A5BCE" w:rsidRDefault="007A32B0" w:rsidP="007A32B0">
      <w:pPr>
        <w:pStyle w:val="NotesHeading"/>
      </w:pPr>
      <w:r>
        <w:drawing>
          <wp:inline distT="0" distB="0" distL="0" distR="0">
            <wp:extent cx="495300" cy="200025"/>
            <wp:effectExtent l="19050" t="0" r="0" b="0"/>
            <wp:docPr id="47" name="图片 3" descr="image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0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2B0" w:rsidRDefault="007A32B0" w:rsidP="007A32B0">
      <w:pPr>
        <w:pStyle w:val="NotesHeading"/>
      </w:pPr>
      <w:r>
        <w:rPr>
          <w:rFonts w:hint="eastAsia"/>
        </w:rPr>
        <w:t>Shallow Heap</w:t>
      </w:r>
      <w:r>
        <w:rPr>
          <w:rFonts w:hint="eastAsia"/>
        </w:rPr>
        <w:t>：指当前对象占用的内存大小。</w:t>
      </w:r>
    </w:p>
    <w:p w:rsidR="007A32B0" w:rsidRDefault="007A32B0" w:rsidP="007A32B0">
      <w:pPr>
        <w:pStyle w:val="NotesHeading"/>
      </w:pPr>
      <w:r>
        <w:rPr>
          <w:rFonts w:hint="eastAsia"/>
        </w:rPr>
        <w:t>Relastiond Heap</w:t>
      </w:r>
      <w:r>
        <w:rPr>
          <w:rFonts w:hint="eastAsia"/>
        </w:rPr>
        <w:t>：指当前对象大小</w:t>
      </w:r>
      <w:r>
        <w:rPr>
          <w:rFonts w:hint="eastAsia"/>
        </w:rPr>
        <w:t xml:space="preserve"> + </w:t>
      </w:r>
      <w:r>
        <w:rPr>
          <w:rFonts w:hint="eastAsia"/>
        </w:rPr>
        <w:t>所有引用的对象大小。</w:t>
      </w:r>
    </w:p>
    <w:p w:rsidR="007A32B0" w:rsidRPr="007A32B0" w:rsidRDefault="007A32B0" w:rsidP="007A32B0">
      <w:r>
        <w:rPr>
          <w:rFonts w:hint="eastAsia"/>
        </w:rPr>
        <w:t>MAT</w:t>
      </w:r>
      <w:r>
        <w:rPr>
          <w:rFonts w:hint="eastAsia"/>
        </w:rPr>
        <w:t>功能很强大，</w:t>
      </w:r>
      <w:r w:rsidR="00A356F2">
        <w:rPr>
          <w:rFonts w:hint="eastAsia"/>
        </w:rPr>
        <w:t>DOMINATOR</w:t>
      </w:r>
      <w:r>
        <w:rPr>
          <w:rFonts w:hint="eastAsia"/>
        </w:rPr>
        <w:t xml:space="preserve"> TREE</w:t>
      </w:r>
      <w:r>
        <w:rPr>
          <w:rFonts w:hint="eastAsia"/>
        </w:rPr>
        <w:t>查看调用关系更直接。</w:t>
      </w:r>
      <w:r>
        <w:rPr>
          <w:rFonts w:hint="eastAsia"/>
        </w:rPr>
        <w:t>OQL</w:t>
      </w:r>
      <w:r>
        <w:rPr>
          <w:rFonts w:hint="eastAsia"/>
        </w:rPr>
        <w:t>提供查询等等。</w:t>
      </w:r>
    </w:p>
    <w:p w:rsidR="007A32B0" w:rsidRPr="007A32B0" w:rsidRDefault="00A356F2" w:rsidP="007A32B0">
      <w:pPr>
        <w:pStyle w:val="FigureDescription"/>
      </w:pPr>
      <w:r>
        <w:rPr>
          <w:rFonts w:hint="eastAsia"/>
        </w:rPr>
        <w:lastRenderedPageBreak/>
        <w:t xml:space="preserve">DOMINATOR </w:t>
      </w:r>
      <w:r w:rsidR="007A32B0">
        <w:rPr>
          <w:rFonts w:hint="eastAsia"/>
        </w:rPr>
        <w:t>TREE</w:t>
      </w:r>
      <w:r w:rsidR="007A32B0">
        <w:rPr>
          <w:rFonts w:hint="eastAsia"/>
        </w:rPr>
        <w:t>视图</w:t>
      </w:r>
    </w:p>
    <w:p w:rsidR="008D3E45" w:rsidRDefault="00D23213" w:rsidP="00D23213">
      <w:pPr>
        <w:pStyle w:val="Figure"/>
      </w:pPr>
      <w:r>
        <w:rPr>
          <w:rFonts w:hint="eastAsia"/>
          <w:noProof/>
        </w:rPr>
        <w:drawing>
          <wp:inline distT="0" distB="0" distL="0" distR="0">
            <wp:extent cx="4818810" cy="3686175"/>
            <wp:effectExtent l="19050" t="0" r="840" b="0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686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44E" w:rsidRDefault="0009644E" w:rsidP="0009644E">
      <w:pPr>
        <w:pStyle w:val="2"/>
        <w:rPr>
          <w:lang w:eastAsia="zh-CN"/>
        </w:rPr>
      </w:pPr>
      <w:bookmarkStart w:id="62" w:name="_Toc382659549"/>
      <w:r>
        <w:rPr>
          <w:rFonts w:hint="eastAsia"/>
        </w:rPr>
        <w:t>TDA</w:t>
      </w:r>
      <w:bookmarkEnd w:id="62"/>
    </w:p>
    <w:p w:rsidR="00DB6900" w:rsidRDefault="00DB6900" w:rsidP="0009644E">
      <w:r>
        <w:rPr>
          <w:rFonts w:hint="eastAsia"/>
        </w:rPr>
        <w:t>TDA</w:t>
      </w:r>
      <w:r>
        <w:rPr>
          <w:rFonts w:hint="eastAsia"/>
        </w:rPr>
        <w:t>：</w:t>
      </w:r>
      <w:r>
        <w:rPr>
          <w:rFonts w:hint="eastAsia"/>
        </w:rPr>
        <w:t>Thread Dump Ayalyzer</w:t>
      </w:r>
    </w:p>
    <w:p w:rsidR="0009644E" w:rsidRDefault="0009644E" w:rsidP="0009644E">
      <w:r>
        <w:rPr>
          <w:rFonts w:hint="eastAsia"/>
        </w:rPr>
        <w:t>下载</w:t>
      </w:r>
      <w:r w:rsidR="00DB6900">
        <w:rPr>
          <w:rFonts w:hint="eastAsia"/>
        </w:rPr>
        <w:t>地址：</w:t>
      </w:r>
      <w:hyperlink r:id="rId42" w:history="1">
        <w:r w:rsidR="00DB6900" w:rsidRPr="00E0256A">
          <w:rPr>
            <w:rStyle w:val="ac"/>
          </w:rPr>
          <w:t>https://java.net/projects/tda/downloads</w:t>
        </w:r>
      </w:hyperlink>
    </w:p>
    <w:p w:rsidR="0009644E" w:rsidRDefault="00DB6900" w:rsidP="00DB6900">
      <w:r>
        <w:rPr>
          <w:rFonts w:hint="eastAsia"/>
        </w:rPr>
        <w:t>TDA</w:t>
      </w:r>
      <w:r>
        <w:rPr>
          <w:rFonts w:hint="eastAsia"/>
        </w:rPr>
        <w:t>就是线程栈的图形化查看工具。</w:t>
      </w:r>
      <w:r w:rsidR="00A96F18">
        <w:rPr>
          <w:rFonts w:hint="eastAsia"/>
        </w:rPr>
        <w:t>可独立运行，也可下载其插件在</w:t>
      </w:r>
      <w:r w:rsidR="00A96F18">
        <w:rPr>
          <w:rFonts w:hint="eastAsia"/>
        </w:rPr>
        <w:t>Jvisualvm</w:t>
      </w:r>
      <w:r w:rsidR="00A96F18">
        <w:rPr>
          <w:rFonts w:hint="eastAsia"/>
        </w:rPr>
        <w:t>中使用。</w:t>
      </w:r>
    </w:p>
    <w:p w:rsidR="0009644E" w:rsidRPr="0009644E" w:rsidRDefault="00DB6900" w:rsidP="00DB6900">
      <w:pPr>
        <w:pStyle w:val="Figure"/>
      </w:pPr>
      <w:r>
        <w:rPr>
          <w:noProof/>
        </w:rPr>
        <w:drawing>
          <wp:inline distT="0" distB="0" distL="0" distR="0">
            <wp:extent cx="5276850" cy="2600325"/>
            <wp:effectExtent l="19050" t="0" r="0" b="0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580" cy="2602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E45" w:rsidRPr="00B56512" w:rsidRDefault="008D3E45" w:rsidP="00B13CD1">
      <w:pPr>
        <w:pStyle w:val="2"/>
        <w:numPr>
          <w:ilvl w:val="1"/>
          <w:numId w:val="4"/>
        </w:numPr>
      </w:pPr>
      <w:bookmarkStart w:id="63" w:name="_Toc382659550"/>
      <w:r>
        <w:rPr>
          <w:rFonts w:hint="eastAsia"/>
        </w:rPr>
        <w:lastRenderedPageBreak/>
        <w:t>JvisualVM</w:t>
      </w:r>
      <w:bookmarkEnd w:id="63"/>
    </w:p>
    <w:p w:rsidR="008D3E45" w:rsidRPr="00B22C45" w:rsidRDefault="008D3E45" w:rsidP="00DF2E4C">
      <w:r w:rsidRPr="00B22C45">
        <w:rPr>
          <w:rFonts w:hint="eastAsia"/>
        </w:rPr>
        <w:t>JAVA</w:t>
      </w:r>
      <w:r w:rsidRPr="00B22C45">
        <w:rPr>
          <w:rFonts w:hint="eastAsia"/>
        </w:rPr>
        <w:t>性能监控的工具非常多，其中</w:t>
      </w:r>
      <w:r w:rsidRPr="00B22C45">
        <w:rPr>
          <w:rFonts w:hint="eastAsia"/>
        </w:rPr>
        <w:t>JDK6.0</w:t>
      </w:r>
      <w:r w:rsidRPr="00B22C45">
        <w:rPr>
          <w:rFonts w:hint="eastAsia"/>
        </w:rPr>
        <w:t>之后携带的可视化工具</w:t>
      </w:r>
      <w:r w:rsidRPr="00B22C45">
        <w:rPr>
          <w:rFonts w:hint="eastAsia"/>
        </w:rPr>
        <w:t>VisualVM</w:t>
      </w:r>
      <w:r w:rsidRPr="00B22C45">
        <w:rPr>
          <w:rFonts w:hint="eastAsia"/>
        </w:rPr>
        <w:t>是一款多合一的故障定位和分析工具，经过实际测试，其对性能的影响非常小，这是</w:t>
      </w:r>
      <w:r w:rsidRPr="00B22C45">
        <w:rPr>
          <w:rFonts w:hint="eastAsia"/>
        </w:rPr>
        <w:t>Jprofiler</w:t>
      </w:r>
      <w:r w:rsidRPr="00B22C45">
        <w:rPr>
          <w:rFonts w:hint="eastAsia"/>
        </w:rPr>
        <w:t>、</w:t>
      </w:r>
      <w:r w:rsidRPr="00B22C45">
        <w:rPr>
          <w:rFonts w:hint="eastAsia"/>
        </w:rPr>
        <w:t>JProbe</w:t>
      </w:r>
      <w:r w:rsidRPr="00B22C45">
        <w:rPr>
          <w:rFonts w:hint="eastAsia"/>
        </w:rPr>
        <w:t>等工具无法比拟的。</w:t>
      </w:r>
    </w:p>
    <w:p w:rsidR="008D3E45" w:rsidRPr="00B22C45" w:rsidRDefault="008D3E45" w:rsidP="00B13CD1">
      <w:pPr>
        <w:pStyle w:val="3"/>
        <w:numPr>
          <w:ilvl w:val="2"/>
          <w:numId w:val="4"/>
        </w:numPr>
      </w:pPr>
      <w:bookmarkStart w:id="64" w:name="_Toc382659551"/>
      <w:r w:rsidRPr="00B22C45">
        <w:rPr>
          <w:rFonts w:hint="eastAsia"/>
        </w:rPr>
        <w:t>VisualVM</w:t>
      </w:r>
      <w:r w:rsidRPr="00B22C45">
        <w:rPr>
          <w:rFonts w:hint="eastAsia"/>
        </w:rPr>
        <w:t>安装</w:t>
      </w:r>
      <w:bookmarkEnd w:id="64"/>
    </w:p>
    <w:p w:rsidR="008D3E45" w:rsidRPr="00B22C45" w:rsidRDefault="008D3E45" w:rsidP="00DF2E4C">
      <w:r w:rsidRPr="00B22C45">
        <w:rPr>
          <w:rFonts w:hint="eastAsia"/>
        </w:rPr>
        <w:t>VisualVM</w:t>
      </w:r>
      <w:r w:rsidRPr="00B22C45">
        <w:rPr>
          <w:rFonts w:hint="eastAsia"/>
        </w:rPr>
        <w:t>基于</w:t>
      </w:r>
      <w:r w:rsidRPr="00B22C45">
        <w:rPr>
          <w:rFonts w:hint="eastAsia"/>
        </w:rPr>
        <w:t>NetBeans</w:t>
      </w:r>
      <w:r w:rsidRPr="00B22C45">
        <w:rPr>
          <w:rFonts w:hint="eastAsia"/>
        </w:rPr>
        <w:t>平台开发，因此其具备插件扩展能力，通过插件扩展，可以支持如下能力：</w:t>
      </w:r>
    </w:p>
    <w:p w:rsidR="008D3E45" w:rsidRPr="00B22C45" w:rsidRDefault="008D3E45" w:rsidP="00DF2E4C">
      <w:pPr>
        <w:pStyle w:val="ItemList"/>
      </w:pPr>
      <w:r w:rsidRPr="00B22C45">
        <w:rPr>
          <w:rFonts w:hint="eastAsia"/>
        </w:rPr>
        <w:t>虚拟机进程配置信息，包括</w:t>
      </w:r>
      <w:r w:rsidRPr="00B22C45">
        <w:rPr>
          <w:rFonts w:hint="eastAsia"/>
        </w:rPr>
        <w:t>JVM</w:t>
      </w:r>
      <w:r w:rsidRPr="00B22C45">
        <w:rPr>
          <w:rFonts w:hint="eastAsia"/>
        </w:rPr>
        <w:t>参数和系统属性；</w:t>
      </w:r>
    </w:p>
    <w:p w:rsidR="008D3E45" w:rsidRPr="00B22C45" w:rsidRDefault="008D3E45" w:rsidP="00DF2E4C">
      <w:pPr>
        <w:pStyle w:val="ItemList"/>
      </w:pPr>
      <w:r w:rsidRPr="00B22C45">
        <w:rPr>
          <w:rFonts w:hint="eastAsia"/>
        </w:rPr>
        <w:t>监控</w:t>
      </w:r>
      <w:r w:rsidRPr="00B22C45">
        <w:rPr>
          <w:rFonts w:hint="eastAsia"/>
        </w:rPr>
        <w:t>CPU</w:t>
      </w:r>
      <w:r w:rsidRPr="00B22C45">
        <w:rPr>
          <w:rFonts w:hint="eastAsia"/>
        </w:rPr>
        <w:t>、内存、装载的类和线程信息；</w:t>
      </w:r>
    </w:p>
    <w:p w:rsidR="008D3E45" w:rsidRPr="00B22C45" w:rsidRDefault="008D3E45" w:rsidP="00DF2E4C">
      <w:pPr>
        <w:pStyle w:val="ItemList"/>
      </w:pPr>
      <w:r w:rsidRPr="00B22C45">
        <w:rPr>
          <w:rFonts w:hint="eastAsia"/>
        </w:rPr>
        <w:t>线程的实时运行信息，可以</w:t>
      </w:r>
      <w:r w:rsidRPr="00B22C45">
        <w:rPr>
          <w:rFonts w:hint="eastAsia"/>
        </w:rPr>
        <w:t>dump</w:t>
      </w:r>
      <w:r w:rsidRPr="00B22C45">
        <w:rPr>
          <w:rFonts w:hint="eastAsia"/>
        </w:rPr>
        <w:t>线程堆栈；</w:t>
      </w:r>
    </w:p>
    <w:p w:rsidR="008D3E45" w:rsidRPr="00B22C45" w:rsidRDefault="008D3E45" w:rsidP="00DF2E4C">
      <w:pPr>
        <w:pStyle w:val="ItemList"/>
      </w:pPr>
      <w:r w:rsidRPr="00B22C45">
        <w:rPr>
          <w:rFonts w:hint="eastAsia"/>
        </w:rPr>
        <w:t>通过</w:t>
      </w:r>
      <w:r w:rsidRPr="00B22C45">
        <w:rPr>
          <w:rFonts w:hint="eastAsia"/>
        </w:rPr>
        <w:t>Profile</w:t>
      </w:r>
      <w:r w:rsidRPr="00B22C45">
        <w:rPr>
          <w:rFonts w:hint="eastAsia"/>
        </w:rPr>
        <w:t>抽样器可以采集线程的调用次数、耗时，统计热点方法；</w:t>
      </w:r>
    </w:p>
    <w:p w:rsidR="008D3E45" w:rsidRDefault="008D3E45" w:rsidP="008D3E45">
      <w:pPr>
        <w:spacing w:line="360" w:lineRule="auto"/>
        <w:rPr>
          <w:sz w:val="24"/>
        </w:rPr>
      </w:pPr>
    </w:p>
    <w:p w:rsidR="008D3E45" w:rsidRPr="00B22C45" w:rsidRDefault="008D3E45" w:rsidP="00DF2E4C">
      <w:r w:rsidRPr="00B22C45">
        <w:rPr>
          <w:rFonts w:hint="eastAsia"/>
        </w:rPr>
        <w:t>插件的安装方式如下：</w:t>
      </w:r>
    </w:p>
    <w:p w:rsidR="008D3E45" w:rsidRDefault="008D3E45" w:rsidP="00DF2E4C">
      <w:r w:rsidRPr="00B22C45">
        <w:rPr>
          <w:rFonts w:hint="eastAsia"/>
        </w:rPr>
        <w:t>启动</w:t>
      </w:r>
      <w:r w:rsidRPr="00B22C45">
        <w:rPr>
          <w:rFonts w:hint="eastAsia"/>
        </w:rPr>
        <w:t>VisualVM</w:t>
      </w:r>
      <w:r w:rsidRPr="00B22C45">
        <w:rPr>
          <w:rFonts w:hint="eastAsia"/>
        </w:rPr>
        <w:t>，点击【工具】栏，选择【插件】，会弹出如下页面：</w:t>
      </w:r>
    </w:p>
    <w:p w:rsidR="00DF2E4C" w:rsidRPr="00B22C45" w:rsidRDefault="00DF2E4C" w:rsidP="00DF2E4C">
      <w:pPr>
        <w:pStyle w:val="FigureDescription"/>
      </w:pPr>
      <w:r>
        <w:rPr>
          <w:rFonts w:hint="eastAsia"/>
        </w:rPr>
        <w:t>插件安装</w:t>
      </w:r>
    </w:p>
    <w:p w:rsidR="008D3E45" w:rsidRPr="00B22C45" w:rsidRDefault="008D3E45" w:rsidP="00DF2E4C">
      <w:pPr>
        <w:pStyle w:val="Figure"/>
      </w:pPr>
      <w:r>
        <w:rPr>
          <w:rFonts w:hint="eastAsia"/>
          <w:noProof/>
        </w:rPr>
        <w:drawing>
          <wp:inline distT="0" distB="0" distL="0" distR="0">
            <wp:extent cx="4562475" cy="2953646"/>
            <wp:effectExtent l="19050" t="0" r="9525" b="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953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E45" w:rsidRPr="00B22C45" w:rsidRDefault="008D3E45" w:rsidP="00DF2E4C">
      <w:r w:rsidRPr="00B22C45">
        <w:rPr>
          <w:rFonts w:hint="eastAsia"/>
        </w:rPr>
        <w:t>勾选需要安装的插件，点击安装即可，安装之后的页面如下：</w:t>
      </w:r>
    </w:p>
    <w:p w:rsidR="008D3E45" w:rsidRDefault="008D3E45" w:rsidP="00DF2E4C">
      <w:pPr>
        <w:pStyle w:val="Figure"/>
      </w:pPr>
      <w:r>
        <w:rPr>
          <w:rFonts w:hint="eastAsia"/>
          <w:noProof/>
        </w:rPr>
        <w:lastRenderedPageBreak/>
        <w:drawing>
          <wp:inline distT="0" distB="0" distL="0" distR="0">
            <wp:extent cx="4314825" cy="2910361"/>
            <wp:effectExtent l="19050" t="0" r="9525" b="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910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E45" w:rsidRDefault="008D3E45" w:rsidP="008D3E45">
      <w:pPr>
        <w:spacing w:line="360" w:lineRule="auto"/>
        <w:rPr>
          <w:sz w:val="24"/>
        </w:rPr>
      </w:pPr>
    </w:p>
    <w:p w:rsidR="008D3E45" w:rsidRDefault="008D3E45" w:rsidP="00DF2E4C">
      <w:pPr>
        <w:pStyle w:val="3"/>
      </w:pPr>
      <w:bookmarkStart w:id="65" w:name="_Toc382659552"/>
      <w:r>
        <w:rPr>
          <w:rFonts w:hint="eastAsia"/>
        </w:rPr>
        <w:t>运行连接</w:t>
      </w:r>
      <w:bookmarkEnd w:id="65"/>
    </w:p>
    <w:p w:rsidR="008D3E45" w:rsidRDefault="008D3E45" w:rsidP="00DF2E4C">
      <w:r>
        <w:rPr>
          <w:rFonts w:hint="eastAsia"/>
        </w:rPr>
        <w:t>运行前提：在</w:t>
      </w:r>
      <w:r>
        <w:rPr>
          <w:rFonts w:hint="eastAsia"/>
        </w:rPr>
        <w:t>JVM</w:t>
      </w:r>
      <w:r>
        <w:rPr>
          <w:rFonts w:hint="eastAsia"/>
        </w:rPr>
        <w:t>启动参数中添加</w:t>
      </w:r>
      <w:r>
        <w:rPr>
          <w:rFonts w:hint="eastAsia"/>
        </w:rPr>
        <w:t>JMX</w:t>
      </w:r>
      <w:r>
        <w:rPr>
          <w:rFonts w:hint="eastAsia"/>
        </w:rPr>
        <w:t>配置：</w:t>
      </w:r>
    </w:p>
    <w:p w:rsidR="008D3E45" w:rsidRPr="00312C0B" w:rsidRDefault="008D3E45" w:rsidP="00DF2E4C">
      <w:pPr>
        <w:rPr>
          <w:szCs w:val="24"/>
        </w:rPr>
      </w:pPr>
      <w:r w:rsidRPr="00312C0B">
        <w:t>-Dcom.sun.management.jmxremote.port=18950 -Dcom.sun.management.jmxremote.authenticate=false -Dcom.sun.management.jmxremote.ssl=false</w:t>
      </w:r>
    </w:p>
    <w:p w:rsidR="008D3E45" w:rsidRDefault="008D3E45" w:rsidP="00DF2E4C"/>
    <w:p w:rsidR="008D3E45" w:rsidRDefault="008D3E45" w:rsidP="00DF2E4C">
      <w:r>
        <w:rPr>
          <w:rFonts w:hint="eastAsia"/>
        </w:rPr>
        <w:t>运行：本地安装</w:t>
      </w:r>
      <w:r>
        <w:rPr>
          <w:rFonts w:hint="eastAsia"/>
        </w:rPr>
        <w:t>JDK</w:t>
      </w:r>
      <w:r>
        <w:rPr>
          <w:rFonts w:hint="eastAsia"/>
        </w:rPr>
        <w:t>后，配置</w:t>
      </w:r>
      <w:r>
        <w:rPr>
          <w:rFonts w:hint="eastAsia"/>
        </w:rPr>
        <w:t>JAVA_HOME</w:t>
      </w:r>
      <w:r>
        <w:rPr>
          <w:rFonts w:hint="eastAsia"/>
        </w:rPr>
        <w:t>等环境变量。</w:t>
      </w:r>
    </w:p>
    <w:p w:rsidR="008D3E45" w:rsidRDefault="008D3E45" w:rsidP="00DF2E4C">
      <w:r>
        <w:rPr>
          <w:rFonts w:hint="eastAsia"/>
        </w:rPr>
        <w:t>在命令行输入：</w:t>
      </w:r>
      <w:r>
        <w:rPr>
          <w:rFonts w:hint="eastAsia"/>
        </w:rPr>
        <w:t>jvisualvm</w:t>
      </w:r>
    </w:p>
    <w:p w:rsidR="008D3E45" w:rsidRDefault="008D3E45" w:rsidP="00DF2E4C">
      <w:r>
        <w:rPr>
          <w:rFonts w:hint="eastAsia"/>
        </w:rPr>
        <w:t>打开后添加</w:t>
      </w:r>
      <w:r>
        <w:rPr>
          <w:rFonts w:hint="eastAsia"/>
        </w:rPr>
        <w:t>JMX</w:t>
      </w:r>
      <w:r>
        <w:rPr>
          <w:rFonts w:hint="eastAsia"/>
        </w:rPr>
        <w:t>连接，如下图：</w:t>
      </w:r>
    </w:p>
    <w:p w:rsidR="00DF2E4C" w:rsidRDefault="00DF2E4C" w:rsidP="00DF2E4C"/>
    <w:p w:rsidR="00DF2E4C" w:rsidRDefault="00DF2E4C" w:rsidP="00DF2E4C">
      <w:pPr>
        <w:pStyle w:val="FigureDescription"/>
      </w:pPr>
      <w:r>
        <w:rPr>
          <w:rFonts w:hint="eastAsia"/>
        </w:rPr>
        <w:t>连接</w:t>
      </w:r>
      <w:r>
        <w:rPr>
          <w:rFonts w:hint="eastAsia"/>
        </w:rPr>
        <w:t>JMX</w:t>
      </w:r>
    </w:p>
    <w:p w:rsidR="008D3E45" w:rsidRPr="00815B11" w:rsidRDefault="008D3E45" w:rsidP="00DF2E4C">
      <w:pPr>
        <w:pStyle w:val="Figure"/>
        <w:rPr>
          <w:szCs w:val="24"/>
        </w:rPr>
      </w:pPr>
      <w:r>
        <w:rPr>
          <w:rFonts w:hint="eastAsia"/>
          <w:noProof/>
        </w:rPr>
        <w:drawing>
          <wp:inline distT="0" distB="0" distL="0" distR="0">
            <wp:extent cx="3324225" cy="2206279"/>
            <wp:effectExtent l="19050" t="0" r="9525" b="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206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E45" w:rsidRPr="00B22C45" w:rsidRDefault="008D3E45" w:rsidP="00B13CD1">
      <w:pPr>
        <w:pStyle w:val="3"/>
        <w:numPr>
          <w:ilvl w:val="2"/>
          <w:numId w:val="4"/>
        </w:numPr>
      </w:pPr>
      <w:bookmarkStart w:id="66" w:name="_Toc382659553"/>
      <w:r w:rsidRPr="00B22C45">
        <w:rPr>
          <w:rFonts w:hint="eastAsia"/>
        </w:rPr>
        <w:lastRenderedPageBreak/>
        <w:t>监控</w:t>
      </w:r>
      <w:bookmarkEnd w:id="66"/>
    </w:p>
    <w:p w:rsidR="008D3E45" w:rsidRPr="00B22C45" w:rsidRDefault="008D3E45" w:rsidP="00DF2E4C">
      <w:r w:rsidRPr="00B22C45">
        <w:rPr>
          <w:rFonts w:hint="eastAsia"/>
        </w:rPr>
        <w:t>比较实用的功能是：</w:t>
      </w:r>
    </w:p>
    <w:p w:rsidR="008D3E45" w:rsidRPr="00B22C45" w:rsidRDefault="008D3E45" w:rsidP="00DF2E4C">
      <w:pPr>
        <w:pStyle w:val="ItemList"/>
      </w:pPr>
      <w:r w:rsidRPr="00B22C45">
        <w:rPr>
          <w:rFonts w:hint="eastAsia"/>
        </w:rPr>
        <w:t>【线程】标签页的线程监控功能；</w:t>
      </w:r>
    </w:p>
    <w:p w:rsidR="008D3E45" w:rsidRPr="00B22C45" w:rsidRDefault="008D3E45" w:rsidP="00DF2E4C">
      <w:pPr>
        <w:pStyle w:val="ItemList"/>
      </w:pPr>
      <w:r w:rsidRPr="00B22C45">
        <w:rPr>
          <w:rFonts w:hint="eastAsia"/>
        </w:rPr>
        <w:t>【抽样器】标签页的性能数据收集功能；</w:t>
      </w:r>
    </w:p>
    <w:p w:rsidR="008D3E45" w:rsidRPr="00B22C45" w:rsidRDefault="008D3E45" w:rsidP="00DF2E4C">
      <w:pPr>
        <w:pStyle w:val="ItemList"/>
      </w:pPr>
      <w:r w:rsidRPr="00B22C45">
        <w:rPr>
          <w:rFonts w:hint="eastAsia"/>
        </w:rPr>
        <w:t>【监视】标签页的堆内存数据收集功能</w:t>
      </w:r>
    </w:p>
    <w:p w:rsidR="008D3E45" w:rsidRPr="00B22C45" w:rsidRDefault="008D3E45" w:rsidP="00DF2E4C"/>
    <w:p w:rsidR="008D3E45" w:rsidRPr="00B22C45" w:rsidRDefault="008D3E45" w:rsidP="00DF2E4C">
      <w:r w:rsidRPr="00B22C45">
        <w:rPr>
          <w:rFonts w:hint="eastAsia"/>
        </w:rPr>
        <w:t>下面分别讲解用法：</w:t>
      </w:r>
    </w:p>
    <w:p w:rsidR="008D3E45" w:rsidRDefault="008D3E45" w:rsidP="00DF2E4C">
      <w:r w:rsidRPr="00B22C45">
        <w:rPr>
          <w:rFonts w:hint="eastAsia"/>
        </w:rPr>
        <w:t>内存监控如下：</w:t>
      </w:r>
    </w:p>
    <w:p w:rsidR="0066555C" w:rsidRPr="00B22C45" w:rsidRDefault="0066555C" w:rsidP="0066555C">
      <w:pPr>
        <w:pStyle w:val="FigureDescription"/>
      </w:pPr>
      <w:r>
        <w:rPr>
          <w:rFonts w:hint="eastAsia"/>
        </w:rPr>
        <w:t>内存监控</w:t>
      </w:r>
    </w:p>
    <w:p w:rsidR="008D3E45" w:rsidRPr="00B22C45" w:rsidRDefault="008D3E45" w:rsidP="0066555C">
      <w:pPr>
        <w:pStyle w:val="Figure"/>
      </w:pPr>
      <w:r>
        <w:rPr>
          <w:rFonts w:hint="eastAsia"/>
          <w:noProof/>
        </w:rPr>
        <w:drawing>
          <wp:inline distT="0" distB="0" distL="0" distR="0">
            <wp:extent cx="3810000" cy="2715087"/>
            <wp:effectExtent l="19050" t="0" r="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15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E45" w:rsidRPr="00B22C45" w:rsidRDefault="008D3E45" w:rsidP="0066555C">
      <w:r w:rsidRPr="00B22C45">
        <w:rPr>
          <w:rFonts w:hint="eastAsia"/>
        </w:rPr>
        <w:t>通过对内存的使用趋势，来判断是否存在内存泄露，如果存在，使用</w:t>
      </w:r>
      <w:r w:rsidRPr="00B22C45">
        <w:rPr>
          <w:rFonts w:hint="eastAsia"/>
        </w:rPr>
        <w:t>1.1</w:t>
      </w:r>
      <w:r w:rsidRPr="00B22C45">
        <w:rPr>
          <w:rFonts w:hint="eastAsia"/>
        </w:rPr>
        <w:t>中的方式来定位问题；</w:t>
      </w:r>
    </w:p>
    <w:p w:rsidR="008D3E45" w:rsidRPr="00B22C45" w:rsidRDefault="008D3E45" w:rsidP="0066555C">
      <w:r w:rsidRPr="00B22C45">
        <w:rPr>
          <w:rFonts w:hint="eastAsia"/>
        </w:rPr>
        <w:t>性能瓶颈分析：</w:t>
      </w:r>
    </w:p>
    <w:p w:rsidR="008D3E45" w:rsidRPr="00B22C45" w:rsidRDefault="008D3E45" w:rsidP="0066555C">
      <w:r w:rsidRPr="00B22C45">
        <w:rPr>
          <w:rFonts w:hint="eastAsia"/>
        </w:rPr>
        <w:t>点击【抽样器】标签，切换到性能统计视图，点击【</w:t>
      </w:r>
      <w:r w:rsidRPr="00B22C45">
        <w:rPr>
          <w:rFonts w:hint="eastAsia"/>
        </w:rPr>
        <w:t>CPU</w:t>
      </w:r>
      <w:r w:rsidRPr="00B22C45">
        <w:rPr>
          <w:rFonts w:hint="eastAsia"/>
        </w:rPr>
        <w:t>】按钮开始对</w:t>
      </w:r>
      <w:r w:rsidRPr="00B22C45">
        <w:rPr>
          <w:rFonts w:hint="eastAsia"/>
        </w:rPr>
        <w:t>CPU</w:t>
      </w:r>
      <w:r w:rsidRPr="00B22C45">
        <w:rPr>
          <w:rFonts w:hint="eastAsia"/>
        </w:rPr>
        <w:t>调用进行统计，如下图所示：</w:t>
      </w:r>
    </w:p>
    <w:p w:rsidR="008D3E45" w:rsidRPr="00B22C45" w:rsidRDefault="008D3E45" w:rsidP="00007B12">
      <w:pPr>
        <w:pStyle w:val="Figure"/>
      </w:pPr>
      <w:r>
        <w:rPr>
          <w:rFonts w:hint="eastAsia"/>
          <w:noProof/>
        </w:rPr>
        <w:lastRenderedPageBreak/>
        <w:drawing>
          <wp:inline distT="0" distB="0" distL="0" distR="0">
            <wp:extent cx="5038725" cy="2333625"/>
            <wp:effectExtent l="19050" t="0" r="9525" b="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E45" w:rsidRPr="00B22C45" w:rsidRDefault="008D3E45" w:rsidP="0066555C">
      <w:r w:rsidRPr="00B22C45">
        <w:rPr>
          <w:rFonts w:hint="eastAsia"/>
        </w:rPr>
        <w:t>通过【自用时间】我们可以一目了然的定位到热点区域，如果想精确定位到堆栈信息，点击【线程</w:t>
      </w:r>
      <w:r w:rsidRPr="00B22C45">
        <w:rPr>
          <w:rFonts w:hint="eastAsia"/>
        </w:rPr>
        <w:t>dump</w:t>
      </w:r>
      <w:r w:rsidRPr="00B22C45">
        <w:rPr>
          <w:rFonts w:hint="eastAsia"/>
        </w:rPr>
        <w:t>】标签，</w:t>
      </w:r>
      <w:r w:rsidRPr="00B22C45">
        <w:rPr>
          <w:rFonts w:hint="eastAsia"/>
        </w:rPr>
        <w:t>dump</w:t>
      </w:r>
      <w:r w:rsidRPr="00B22C45">
        <w:rPr>
          <w:rFonts w:hint="eastAsia"/>
        </w:rPr>
        <w:t>出当前的线程堆栈，可以做详细的调用分析：</w:t>
      </w:r>
    </w:p>
    <w:p w:rsidR="008D3E45" w:rsidRPr="00B22C45" w:rsidRDefault="008D3E45" w:rsidP="0066555C">
      <w:r>
        <w:rPr>
          <w:rFonts w:hint="eastAsia"/>
          <w:noProof/>
        </w:rPr>
        <w:drawing>
          <wp:inline distT="0" distB="0" distL="0" distR="0">
            <wp:extent cx="5047874" cy="4619625"/>
            <wp:effectExtent l="19050" t="0" r="376" b="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874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E45" w:rsidRPr="00B22C45" w:rsidRDefault="008D3E45" w:rsidP="0066555C"/>
    <w:p w:rsidR="008D3E45" w:rsidRPr="00B22C45" w:rsidRDefault="008D3E45" w:rsidP="0066555C">
      <w:r w:rsidRPr="00B22C45">
        <w:rPr>
          <w:rFonts w:hint="eastAsia"/>
        </w:rPr>
        <w:t>通过间隔性的取【快照】，可以精确的分析出系统调用的热点区域，定位出系统瓶颈。</w:t>
      </w:r>
    </w:p>
    <w:p w:rsidR="008D3E45" w:rsidRPr="00B22C45" w:rsidRDefault="008D3E45" w:rsidP="0066555C"/>
    <w:p w:rsidR="008D3E45" w:rsidRPr="00B22C45" w:rsidRDefault="008D3E45" w:rsidP="0066555C">
      <w:r w:rsidRPr="00B22C45">
        <w:rPr>
          <w:rFonts w:hint="eastAsia"/>
        </w:rPr>
        <w:lastRenderedPageBreak/>
        <w:t>线程监控：</w:t>
      </w:r>
    </w:p>
    <w:p w:rsidR="008D3E45" w:rsidRPr="00B22C45" w:rsidRDefault="008D3E45" w:rsidP="0066555C">
      <w:r w:rsidRPr="00B22C45">
        <w:rPr>
          <w:rFonts w:hint="eastAsia"/>
        </w:rPr>
        <w:t>切换到【线程】标签页，可以实时监控线程信息，如下：</w:t>
      </w:r>
    </w:p>
    <w:p w:rsidR="008D3E45" w:rsidRPr="00B22C45" w:rsidRDefault="008D3E45" w:rsidP="00007B12">
      <w:pPr>
        <w:pStyle w:val="Figure"/>
      </w:pPr>
      <w:r>
        <w:rPr>
          <w:rFonts w:hint="eastAsia"/>
          <w:noProof/>
        </w:rPr>
        <w:drawing>
          <wp:inline distT="0" distB="0" distL="0" distR="0">
            <wp:extent cx="4754036" cy="3705225"/>
            <wp:effectExtent l="19050" t="0" r="8464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036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E45" w:rsidRPr="00B22C45" w:rsidRDefault="008D3E45" w:rsidP="00B13CD1">
      <w:pPr>
        <w:pStyle w:val="3"/>
        <w:numPr>
          <w:ilvl w:val="2"/>
          <w:numId w:val="4"/>
        </w:numPr>
      </w:pPr>
      <w:bookmarkStart w:id="67" w:name="_Toc382659554"/>
      <w:r w:rsidRPr="00B22C45">
        <w:rPr>
          <w:rFonts w:hint="eastAsia"/>
        </w:rPr>
        <w:t>动态日志跟踪</w:t>
      </w:r>
      <w:bookmarkEnd w:id="67"/>
    </w:p>
    <w:p w:rsidR="008D3E45" w:rsidRPr="00B22C45" w:rsidRDefault="008D3E45" w:rsidP="0066555C">
      <w:r w:rsidRPr="00B22C45">
        <w:rPr>
          <w:rFonts w:hint="eastAsia"/>
        </w:rPr>
        <w:t>BTrace</w:t>
      </w:r>
      <w:r w:rsidRPr="00B22C45">
        <w:rPr>
          <w:rFonts w:hint="eastAsia"/>
        </w:rPr>
        <w:t>是</w:t>
      </w:r>
      <w:r w:rsidRPr="00B22C45">
        <w:rPr>
          <w:rFonts w:hint="eastAsia"/>
        </w:rPr>
        <w:t>VisualVM</w:t>
      </w:r>
      <w:r w:rsidRPr="00B22C45">
        <w:rPr>
          <w:rFonts w:hint="eastAsia"/>
        </w:rPr>
        <w:t>的一个动态日志跟踪插件，它的强大之处在于不停止目标程序的前提下，通过</w:t>
      </w:r>
      <w:r w:rsidRPr="00B22C45">
        <w:rPr>
          <w:rFonts w:hint="eastAsia"/>
        </w:rPr>
        <w:t>HotSpot</w:t>
      </w:r>
      <w:r w:rsidRPr="00B22C45">
        <w:rPr>
          <w:rFonts w:hint="eastAsia"/>
        </w:rPr>
        <w:t>虚拟机的</w:t>
      </w:r>
      <w:r w:rsidRPr="00B22C45">
        <w:rPr>
          <w:rFonts w:hint="eastAsia"/>
        </w:rPr>
        <w:t>HotSwap</w:t>
      </w:r>
      <w:r w:rsidRPr="00B22C45">
        <w:rPr>
          <w:rFonts w:hint="eastAsia"/>
        </w:rPr>
        <w:t>技术动态加入原本不存在的调试代码。</w:t>
      </w:r>
    </w:p>
    <w:p w:rsidR="008D3E45" w:rsidRPr="00B22C45" w:rsidRDefault="008D3E45" w:rsidP="0066555C">
      <w:r w:rsidRPr="00B22C45">
        <w:rPr>
          <w:rFonts w:hint="eastAsia"/>
        </w:rPr>
        <w:t>该功能的现实意义是：在现网环境中，如果发现由于缺乏关键日志而导致无法精确定位出问题的时候，该如何办？传统的做法是等系统停机的时候，更新一个携带日志的版本用来定位。因为缺乏日志导致问题无法定位的情况在公司的各产品普遍存在，我们迫切需要改变这种现状。</w:t>
      </w:r>
    </w:p>
    <w:p w:rsidR="008D3E45" w:rsidRPr="00B22C45" w:rsidRDefault="008D3E45" w:rsidP="0066555C">
      <w:r w:rsidRPr="00B22C45">
        <w:rPr>
          <w:rFonts w:hint="eastAsia"/>
        </w:rPr>
        <w:t>BTrace</w:t>
      </w:r>
      <w:r w:rsidRPr="00B22C45">
        <w:rPr>
          <w:rFonts w:hint="eastAsia"/>
        </w:rPr>
        <w:t>的出现解决了我们面临的难题。</w:t>
      </w:r>
    </w:p>
    <w:p w:rsidR="008D3E45" w:rsidRPr="00B22C45" w:rsidRDefault="008D3E45" w:rsidP="0066555C"/>
    <w:p w:rsidR="008D3E45" w:rsidRPr="00B22C45" w:rsidRDefault="008D3E45" w:rsidP="0066555C">
      <w:r w:rsidRPr="00B22C45">
        <w:rPr>
          <w:rFonts w:hint="eastAsia"/>
        </w:rPr>
        <w:t>BTrace</w:t>
      </w:r>
      <w:r w:rsidRPr="00B22C45">
        <w:rPr>
          <w:rFonts w:hint="eastAsia"/>
        </w:rPr>
        <w:t>的作用不仅仅用于动态日志跟踪，还可以进行性能监控、定位内存泄露等，感兴趣的话可以访问官方网站：</w:t>
      </w:r>
    </w:p>
    <w:p w:rsidR="008D3E45" w:rsidRPr="00B22C45" w:rsidRDefault="001D0FE9" w:rsidP="0066555C">
      <w:hyperlink r:id="rId51" w:history="1">
        <w:r w:rsidR="008D3E45" w:rsidRPr="00B22C45">
          <w:rPr>
            <w:rStyle w:val="ac"/>
            <w:rFonts w:hint="eastAsia"/>
            <w:sz w:val="24"/>
            <w:szCs w:val="24"/>
          </w:rPr>
          <w:t>http://kenai.com/projects/btrace</w:t>
        </w:r>
      </w:hyperlink>
    </w:p>
    <w:p w:rsidR="008D3E45" w:rsidRPr="00B22C45" w:rsidRDefault="008D3E45" w:rsidP="0066555C"/>
    <w:p w:rsidR="008D3E45" w:rsidRPr="00B22C45" w:rsidRDefault="008D3E45" w:rsidP="0066555C">
      <w:r w:rsidRPr="00B22C45">
        <w:rPr>
          <w:rFonts w:hint="eastAsia"/>
        </w:rPr>
        <w:t>关于</w:t>
      </w:r>
      <w:r w:rsidRPr="00B22C45">
        <w:rPr>
          <w:rFonts w:hint="eastAsia"/>
        </w:rPr>
        <w:t>Btrace</w:t>
      </w:r>
      <w:r w:rsidRPr="00B22C45">
        <w:rPr>
          <w:rFonts w:hint="eastAsia"/>
        </w:rPr>
        <w:t>的详细使用，这里不再赘述，感兴趣的可以自己访问其官方网站查看样例。在使用</w:t>
      </w:r>
      <w:r w:rsidRPr="00B22C45">
        <w:rPr>
          <w:rFonts w:hint="eastAsia"/>
        </w:rPr>
        <w:t>Btrace</w:t>
      </w:r>
      <w:r w:rsidRPr="00B22C45">
        <w:rPr>
          <w:rFonts w:hint="eastAsia"/>
        </w:rPr>
        <w:t>的时候，需要注意以下几点：</w:t>
      </w:r>
    </w:p>
    <w:p w:rsidR="008D3E45" w:rsidRPr="00B22C45" w:rsidRDefault="008D3E45" w:rsidP="0066555C">
      <w:r w:rsidRPr="00B22C45">
        <w:rPr>
          <w:rFonts w:hint="eastAsia"/>
        </w:rPr>
        <w:t>BTrace</w:t>
      </w:r>
      <w:r w:rsidRPr="00B22C45">
        <w:rPr>
          <w:rFonts w:hint="eastAsia"/>
        </w:rPr>
        <w:t>只能连接本地应用程序，因此，如果是在生产环境或者测试环境中，需要安装</w:t>
      </w:r>
      <w:r w:rsidRPr="00B22C45">
        <w:rPr>
          <w:rFonts w:hint="eastAsia"/>
        </w:rPr>
        <w:t>Linux</w:t>
      </w:r>
      <w:r w:rsidRPr="00B22C45">
        <w:rPr>
          <w:rFonts w:hint="eastAsia"/>
        </w:rPr>
        <w:t>版本的</w:t>
      </w:r>
      <w:r w:rsidRPr="00B22C45">
        <w:rPr>
          <w:rFonts w:hint="eastAsia"/>
        </w:rPr>
        <w:t>Btrace</w:t>
      </w:r>
      <w:r w:rsidRPr="00B22C45">
        <w:rPr>
          <w:rFonts w:hint="eastAsia"/>
        </w:rPr>
        <w:t>插件；</w:t>
      </w:r>
    </w:p>
    <w:p w:rsidR="008D3E45" w:rsidRPr="00B22C45" w:rsidRDefault="008D3E45" w:rsidP="0066555C">
      <w:r w:rsidRPr="00B22C45">
        <w:rPr>
          <w:rFonts w:hint="eastAsia"/>
        </w:rPr>
        <w:lastRenderedPageBreak/>
        <w:t>由于</w:t>
      </w:r>
      <w:r w:rsidRPr="00B22C45">
        <w:rPr>
          <w:rFonts w:hint="eastAsia"/>
        </w:rPr>
        <w:t>BTrace</w:t>
      </w:r>
      <w:r w:rsidRPr="00B22C45">
        <w:rPr>
          <w:rFonts w:hint="eastAsia"/>
        </w:rPr>
        <w:t>本身也是可视化的，需要通过</w:t>
      </w:r>
      <w:r w:rsidRPr="00B22C45">
        <w:rPr>
          <w:rFonts w:hint="eastAsia"/>
        </w:rPr>
        <w:t>Xmanager</w:t>
      </w:r>
      <w:r w:rsidRPr="00B22C45">
        <w:rPr>
          <w:rFonts w:hint="eastAsia"/>
        </w:rPr>
        <w:t>等可视化终端连接服务端，启动本地的</w:t>
      </w:r>
      <w:r w:rsidRPr="00B22C45">
        <w:rPr>
          <w:rFonts w:hint="eastAsia"/>
        </w:rPr>
        <w:t>VisualVM</w:t>
      </w:r>
      <w:r w:rsidRPr="00B22C45">
        <w:rPr>
          <w:rFonts w:hint="eastAsia"/>
        </w:rPr>
        <w:t>，如果本地安装了</w:t>
      </w:r>
      <w:r w:rsidRPr="00B22C45">
        <w:rPr>
          <w:rFonts w:hint="eastAsia"/>
        </w:rPr>
        <w:t>Btrace</w:t>
      </w:r>
      <w:r w:rsidRPr="00B22C45">
        <w:rPr>
          <w:rFonts w:hint="eastAsia"/>
        </w:rPr>
        <w:t>插件，就可以直接使用其功能，样例如下：</w:t>
      </w:r>
    </w:p>
    <w:p w:rsidR="008D3E45" w:rsidRPr="00B22C45" w:rsidRDefault="008D3E45" w:rsidP="0066555C">
      <w:r>
        <w:rPr>
          <w:rFonts w:hint="eastAsia"/>
          <w:noProof/>
        </w:rPr>
        <w:drawing>
          <wp:inline distT="0" distB="0" distL="0" distR="0">
            <wp:extent cx="4991100" cy="2482012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482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E45" w:rsidRDefault="008D3E45" w:rsidP="008D3E45">
      <w:pPr>
        <w:ind w:firstLineChars="202" w:firstLine="424"/>
      </w:pPr>
    </w:p>
    <w:p w:rsidR="008D3E45" w:rsidRDefault="008D3E45" w:rsidP="00007B12">
      <w:pPr>
        <w:pStyle w:val="2"/>
      </w:pPr>
      <w:bookmarkStart w:id="68" w:name="_Toc382659555"/>
      <w:r>
        <w:rPr>
          <w:rFonts w:hint="eastAsia"/>
        </w:rPr>
        <w:t>Jstack</w:t>
      </w:r>
      <w:bookmarkEnd w:id="68"/>
    </w:p>
    <w:p w:rsidR="008D3E45" w:rsidRPr="00CA7A06" w:rsidRDefault="008D3E45" w:rsidP="0066555C">
      <w:r w:rsidRPr="00CA7A06">
        <w:rPr>
          <w:rFonts w:hint="eastAsia"/>
        </w:rPr>
        <w:t>Jstack</w:t>
      </w:r>
      <w:r w:rsidRPr="00CA7A06">
        <w:rPr>
          <w:rFonts w:hint="eastAsia"/>
        </w:rPr>
        <w:t>用于打印进程的线程堆栈。</w:t>
      </w:r>
    </w:p>
    <w:p w:rsidR="008D3E45" w:rsidRDefault="008D3E45" w:rsidP="0066555C">
      <w:r w:rsidRPr="00CA7A06">
        <w:rPr>
          <w:rFonts w:hint="eastAsia"/>
        </w:rPr>
        <w:t>命令：</w:t>
      </w:r>
      <w:r w:rsidRPr="00CA7A06">
        <w:rPr>
          <w:rFonts w:hint="eastAsia"/>
        </w:rPr>
        <w:t>jstack pid</w:t>
      </w:r>
    </w:p>
    <w:p w:rsidR="008D3E45" w:rsidRDefault="008D3E45" w:rsidP="0066555C"/>
    <w:p w:rsidR="008D3E45" w:rsidRDefault="008D3E45" w:rsidP="0066555C">
      <w:r>
        <w:rPr>
          <w:rFonts w:hint="eastAsia"/>
        </w:rPr>
        <w:t>一般在判断线程死锁、</w:t>
      </w:r>
      <w:r>
        <w:rPr>
          <w:rFonts w:hint="eastAsia"/>
        </w:rPr>
        <w:t>CPU</w:t>
      </w:r>
      <w:r>
        <w:rPr>
          <w:rFonts w:hint="eastAsia"/>
        </w:rPr>
        <w:t>高等情况下，要看线程堆栈，可用此命令查看输出结果。</w:t>
      </w:r>
    </w:p>
    <w:p w:rsidR="008D3E45" w:rsidRPr="00CA7A06" w:rsidRDefault="008D3E45" w:rsidP="0066555C">
      <w:r>
        <w:rPr>
          <w:rFonts w:hint="eastAsia"/>
        </w:rPr>
        <w:t>配套使用</w:t>
      </w:r>
      <w:r>
        <w:rPr>
          <w:rFonts w:hint="eastAsia"/>
        </w:rPr>
        <w:t xml:space="preserve">top </w:t>
      </w:r>
      <w:r>
        <w:t>–</w:t>
      </w:r>
      <w:r>
        <w:rPr>
          <w:rFonts w:hint="eastAsia"/>
        </w:rPr>
        <w:t>Hp pid</w:t>
      </w:r>
      <w:r>
        <w:rPr>
          <w:rFonts w:hint="eastAsia"/>
        </w:rPr>
        <w:t>可查看该进程的线程</w:t>
      </w:r>
      <w:r>
        <w:rPr>
          <w:rFonts w:hint="eastAsia"/>
        </w:rPr>
        <w:t>CPU</w:t>
      </w:r>
      <w:r>
        <w:rPr>
          <w:rFonts w:hint="eastAsia"/>
        </w:rPr>
        <w:t>使用情况。</w:t>
      </w:r>
    </w:p>
    <w:p w:rsidR="008D3E45" w:rsidRPr="00CA7A06" w:rsidRDefault="008D3E45" w:rsidP="00007B12">
      <w:pPr>
        <w:pStyle w:val="2"/>
      </w:pPr>
      <w:bookmarkStart w:id="69" w:name="_Toc382659556"/>
      <w:r w:rsidRPr="00CA7A06">
        <w:rPr>
          <w:rFonts w:hint="eastAsia"/>
        </w:rPr>
        <w:t>Jdb</w:t>
      </w:r>
      <w:bookmarkEnd w:id="69"/>
    </w:p>
    <w:p w:rsidR="008D3E45" w:rsidRDefault="008D3E45" w:rsidP="0005455A">
      <w:r w:rsidRPr="00BF7325">
        <w:rPr>
          <w:rFonts w:hint="eastAsia"/>
        </w:rPr>
        <w:t>Jdb</w:t>
      </w:r>
      <w:r w:rsidRPr="00BF7325">
        <w:rPr>
          <w:rFonts w:cs="Times New Roman"/>
        </w:rPr>
        <w:t>用来对</w:t>
      </w:r>
      <w:r w:rsidRPr="00BF7325">
        <w:rPr>
          <w:rFonts w:cs="Times New Roman"/>
        </w:rPr>
        <w:t>core</w:t>
      </w:r>
      <w:r w:rsidRPr="00BF7325">
        <w:rPr>
          <w:rFonts w:cs="Times New Roman" w:hint="eastAsia"/>
        </w:rPr>
        <w:t>文件和正在运行的</w:t>
      </w:r>
      <w:r w:rsidRPr="00BF7325">
        <w:rPr>
          <w:rFonts w:cs="Times New Roman"/>
        </w:rPr>
        <w:t>Java</w:t>
      </w:r>
      <w:r w:rsidRPr="00BF7325">
        <w:rPr>
          <w:rFonts w:cs="Times New Roman" w:hint="eastAsia"/>
        </w:rPr>
        <w:t>进程进行实时地调试</w:t>
      </w:r>
      <w:r w:rsidRPr="00BF7325">
        <w:rPr>
          <w:rFonts w:hint="eastAsia"/>
        </w:rPr>
        <w:t>。一般使用</w:t>
      </w:r>
      <w:r w:rsidRPr="00BF7325">
        <w:rPr>
          <w:rFonts w:hint="eastAsia"/>
        </w:rPr>
        <w:t>ECLIPSE</w:t>
      </w:r>
      <w:r w:rsidRPr="00BF7325">
        <w:rPr>
          <w:rFonts w:hint="eastAsia"/>
        </w:rPr>
        <w:t>开发时，其调试功能非常强大，基本上用不上</w:t>
      </w:r>
      <w:r w:rsidRPr="00BF7325">
        <w:rPr>
          <w:rFonts w:hint="eastAsia"/>
        </w:rPr>
        <w:t>Jdb</w:t>
      </w:r>
      <w:r w:rsidRPr="00BF7325">
        <w:rPr>
          <w:rFonts w:hint="eastAsia"/>
        </w:rPr>
        <w:t>。但有一种情况下，</w:t>
      </w:r>
      <w:r w:rsidRPr="00BF7325">
        <w:rPr>
          <w:rFonts w:hint="eastAsia"/>
        </w:rPr>
        <w:t>Jdb</w:t>
      </w:r>
      <w:r w:rsidRPr="00BF7325">
        <w:rPr>
          <w:rFonts w:hint="eastAsia"/>
        </w:rPr>
        <w:t>会让你受益匪浅</w:t>
      </w:r>
      <w:r>
        <w:rPr>
          <w:rFonts w:hint="eastAsia"/>
        </w:rPr>
        <w:t>：当调试的代码是第三方或其它来源的代码，没有源码时，</w:t>
      </w:r>
      <w:r>
        <w:rPr>
          <w:rFonts w:hint="eastAsia"/>
        </w:rPr>
        <w:t>Jdb</w:t>
      </w:r>
      <w:r>
        <w:rPr>
          <w:rFonts w:hint="eastAsia"/>
        </w:rPr>
        <w:t>就派上用场了。</w:t>
      </w:r>
    </w:p>
    <w:p w:rsidR="008D3E45" w:rsidRDefault="00F55626" w:rsidP="00007B12">
      <w:pPr>
        <w:pStyle w:val="3"/>
      </w:pPr>
      <w:bookmarkStart w:id="70" w:name="_Toc107744140"/>
      <w:bookmarkStart w:id="71" w:name="_Toc382659557"/>
      <w:r>
        <w:rPr>
          <w:rFonts w:hint="eastAsia"/>
        </w:rPr>
        <w:t>J</w:t>
      </w:r>
      <w:r w:rsidR="008D3E45">
        <w:rPr>
          <w:rFonts w:hint="eastAsia"/>
        </w:rPr>
        <w:t>db</w:t>
      </w:r>
      <w:r w:rsidR="008D3E45">
        <w:rPr>
          <w:rFonts w:hint="eastAsia"/>
        </w:rPr>
        <w:t>的启动</w:t>
      </w:r>
      <w:bookmarkEnd w:id="70"/>
      <w:bookmarkEnd w:id="71"/>
    </w:p>
    <w:p w:rsidR="008D3E45" w:rsidRDefault="008D3E45" w:rsidP="00007B12">
      <w:pPr>
        <w:pStyle w:val="4"/>
        <w:rPr>
          <w:rFonts w:hint="default"/>
        </w:rPr>
      </w:pPr>
      <w:bookmarkStart w:id="72" w:name="_Toc382659558"/>
      <w:r>
        <w:t>调试已启动进程</w:t>
      </w:r>
      <w:bookmarkEnd w:id="72"/>
    </w:p>
    <w:p w:rsidR="008D3E45" w:rsidRDefault="008D3E45" w:rsidP="00007B12">
      <w:r>
        <w:rPr>
          <w:rFonts w:hint="eastAsia"/>
        </w:rPr>
        <w:t>被调试进程的</w:t>
      </w:r>
      <w:r>
        <w:rPr>
          <w:rFonts w:hint="eastAsia"/>
        </w:rPr>
        <w:t>JVM</w:t>
      </w:r>
      <w:r>
        <w:rPr>
          <w:rFonts w:hint="eastAsia"/>
        </w:rPr>
        <w:t>参数配置了远程</w:t>
      </w:r>
      <w:r>
        <w:rPr>
          <w:rFonts w:hint="eastAsia"/>
        </w:rPr>
        <w:t>DEBUG</w:t>
      </w:r>
      <w:r>
        <w:rPr>
          <w:rFonts w:hint="eastAsia"/>
        </w:rPr>
        <w:t>端口：</w:t>
      </w:r>
    </w:p>
    <w:p w:rsidR="008D3E45" w:rsidRDefault="008D3E45" w:rsidP="00007B12">
      <w:r w:rsidRPr="00794F08">
        <w:t>-Xdebug -Xrunjdwp:transport=dt_socket,address=32041,server=y,suspend=n</w:t>
      </w:r>
    </w:p>
    <w:p w:rsidR="008D3E45" w:rsidRDefault="008D3E45" w:rsidP="00007B12">
      <w:r>
        <w:rPr>
          <w:rFonts w:hint="eastAsia"/>
        </w:rPr>
        <w:t>命令</w:t>
      </w:r>
      <w:r>
        <w:rPr>
          <w:rFonts w:hint="eastAsia"/>
        </w:rPr>
        <w:t>:</w:t>
      </w:r>
    </w:p>
    <w:p w:rsidR="008D3E45" w:rsidRDefault="008D3E45" w:rsidP="00007B12">
      <w:r>
        <w:rPr>
          <w:rFonts w:hint="eastAsia"/>
        </w:rPr>
        <w:t xml:space="preserve">jdb </w:t>
      </w:r>
      <w:r>
        <w:t>–</w:t>
      </w:r>
      <w:r>
        <w:rPr>
          <w:rFonts w:hint="eastAsia"/>
        </w:rPr>
        <w:t>attach 32041</w:t>
      </w:r>
    </w:p>
    <w:p w:rsidR="008D3E45" w:rsidRPr="00794F08" w:rsidRDefault="008D3E45" w:rsidP="00007B12">
      <w:r>
        <w:rPr>
          <w:rFonts w:hint="eastAsia"/>
        </w:rPr>
        <w:lastRenderedPageBreak/>
        <w:t>这里有</w:t>
      </w:r>
      <w:r>
        <w:rPr>
          <w:rFonts w:hint="eastAsia"/>
        </w:rPr>
        <w:t>32041</w:t>
      </w:r>
      <w:r>
        <w:rPr>
          <w:rFonts w:hint="eastAsia"/>
        </w:rPr>
        <w:t>即为远程调试端口。</w:t>
      </w:r>
    </w:p>
    <w:p w:rsidR="008D3E45" w:rsidRDefault="008D3E45" w:rsidP="00007B12">
      <w:pPr>
        <w:pStyle w:val="4"/>
        <w:rPr>
          <w:rFonts w:hint="default"/>
        </w:rPr>
      </w:pPr>
      <w:bookmarkStart w:id="73" w:name="_Toc382659559"/>
      <w:r>
        <w:t>调试</w:t>
      </w:r>
      <w:r>
        <w:t>Java</w:t>
      </w:r>
      <w:r>
        <w:t>类</w:t>
      </w:r>
      <w:bookmarkEnd w:id="73"/>
    </w:p>
    <w:p w:rsidR="008D3E45" w:rsidRPr="00794F08" w:rsidRDefault="008D3E45" w:rsidP="00007B12">
      <w:pPr>
        <w:rPr>
          <w:szCs w:val="24"/>
        </w:rPr>
      </w:pPr>
      <w:r w:rsidRPr="00794F08">
        <w:rPr>
          <w:rFonts w:hint="eastAsia"/>
          <w:szCs w:val="24"/>
        </w:rPr>
        <w:t>通过在命令行窗口中执行</w:t>
      </w:r>
      <w:r w:rsidRPr="00794F08">
        <w:rPr>
          <w:rFonts w:hint="eastAsia"/>
          <w:szCs w:val="24"/>
        </w:rPr>
        <w:t>jdb</w:t>
      </w:r>
      <w:r w:rsidRPr="00794F08">
        <w:rPr>
          <w:rFonts w:hint="eastAsia"/>
          <w:szCs w:val="24"/>
        </w:rPr>
        <w:t>（确保你的</w:t>
      </w:r>
      <w:r w:rsidRPr="00794F08">
        <w:rPr>
          <w:rFonts w:hint="eastAsia"/>
          <w:szCs w:val="24"/>
        </w:rPr>
        <w:t>jdk</w:t>
      </w:r>
      <w:r w:rsidRPr="00794F08">
        <w:rPr>
          <w:rFonts w:hint="eastAsia"/>
          <w:szCs w:val="24"/>
        </w:rPr>
        <w:t>安装目录下的</w:t>
      </w:r>
      <w:r w:rsidRPr="00794F08">
        <w:rPr>
          <w:rFonts w:hint="eastAsia"/>
          <w:szCs w:val="24"/>
        </w:rPr>
        <w:t>bin</w:t>
      </w:r>
      <w:r w:rsidRPr="00794F08">
        <w:rPr>
          <w:rFonts w:hint="eastAsia"/>
          <w:szCs w:val="24"/>
        </w:rPr>
        <w:t>目录在你的环境变量</w:t>
      </w:r>
      <w:r w:rsidRPr="00794F08">
        <w:rPr>
          <w:rFonts w:hint="eastAsia"/>
          <w:szCs w:val="24"/>
        </w:rPr>
        <w:t>PATH</w:t>
      </w:r>
      <w:r w:rsidRPr="00794F08">
        <w:rPr>
          <w:rFonts w:hint="eastAsia"/>
          <w:szCs w:val="24"/>
        </w:rPr>
        <w:t>中），你就可以启动</w:t>
      </w:r>
      <w:r w:rsidRPr="00794F08">
        <w:rPr>
          <w:rFonts w:hint="eastAsia"/>
          <w:szCs w:val="24"/>
        </w:rPr>
        <w:t>Java</w:t>
      </w:r>
      <w:r w:rsidRPr="00794F08">
        <w:rPr>
          <w:rFonts w:hint="eastAsia"/>
          <w:szCs w:val="24"/>
        </w:rPr>
        <w:t>调试器：</w:t>
      </w:r>
    </w:p>
    <w:p w:rsidR="008D3E45" w:rsidRPr="00794F08" w:rsidRDefault="008D3E45" w:rsidP="00007B12">
      <w:pPr>
        <w:rPr>
          <w:szCs w:val="24"/>
        </w:rPr>
      </w:pPr>
      <w:r w:rsidRPr="00794F08">
        <w:rPr>
          <w:szCs w:val="24"/>
        </w:rPr>
        <w:t>d:\temp\java\swing&gt;jdb</w:t>
      </w:r>
    </w:p>
    <w:p w:rsidR="008D3E45" w:rsidRPr="00794F08" w:rsidRDefault="008D3E45" w:rsidP="00007B12">
      <w:pPr>
        <w:rPr>
          <w:szCs w:val="24"/>
        </w:rPr>
      </w:pPr>
      <w:r w:rsidRPr="00794F08">
        <w:rPr>
          <w:szCs w:val="24"/>
        </w:rPr>
        <w:t>Initializing jdb ...</w:t>
      </w:r>
    </w:p>
    <w:p w:rsidR="008D3E45" w:rsidRPr="00794F08" w:rsidRDefault="008D3E45" w:rsidP="00007B12">
      <w:pPr>
        <w:rPr>
          <w:szCs w:val="24"/>
        </w:rPr>
      </w:pPr>
      <w:r w:rsidRPr="00794F08">
        <w:rPr>
          <w:szCs w:val="24"/>
        </w:rPr>
        <w:t>&gt;</w:t>
      </w:r>
    </w:p>
    <w:p w:rsidR="008D3E45" w:rsidRPr="00794F08" w:rsidRDefault="008D3E45" w:rsidP="00007B12">
      <w:pPr>
        <w:rPr>
          <w:szCs w:val="24"/>
        </w:rPr>
      </w:pPr>
      <w:r w:rsidRPr="00794F08">
        <w:rPr>
          <w:rFonts w:hint="eastAsia"/>
          <w:szCs w:val="24"/>
        </w:rPr>
        <w:t>出现“</w:t>
      </w:r>
      <w:r w:rsidRPr="00794F08">
        <w:rPr>
          <w:rFonts w:hint="eastAsia"/>
          <w:szCs w:val="24"/>
        </w:rPr>
        <w:t>&gt;</w:t>
      </w:r>
      <w:r w:rsidRPr="00794F08">
        <w:rPr>
          <w:rFonts w:hint="eastAsia"/>
          <w:szCs w:val="24"/>
        </w:rPr>
        <w:t>”后，</w:t>
      </w:r>
      <w:r w:rsidRPr="00794F08">
        <w:rPr>
          <w:rFonts w:hint="eastAsia"/>
          <w:szCs w:val="24"/>
        </w:rPr>
        <w:t>jdb</w:t>
      </w:r>
      <w:r w:rsidRPr="00794F08">
        <w:rPr>
          <w:rFonts w:hint="eastAsia"/>
          <w:szCs w:val="24"/>
        </w:rPr>
        <w:t>就进入与用户的交互状态，准备接收用户输入的命令。然后我们可以使用</w:t>
      </w:r>
      <w:r w:rsidRPr="00794F08">
        <w:rPr>
          <w:rFonts w:hint="eastAsia"/>
          <w:szCs w:val="24"/>
        </w:rPr>
        <w:t>run classname</w:t>
      </w:r>
      <w:r w:rsidRPr="00794F08">
        <w:rPr>
          <w:rFonts w:hint="eastAsia"/>
          <w:szCs w:val="24"/>
        </w:rPr>
        <w:t>来加载需要调试的</w:t>
      </w:r>
      <w:r w:rsidRPr="00794F08">
        <w:rPr>
          <w:rFonts w:hint="eastAsia"/>
          <w:szCs w:val="24"/>
        </w:rPr>
        <w:t>Java</w:t>
      </w:r>
      <w:r w:rsidRPr="00794F08">
        <w:rPr>
          <w:rFonts w:hint="eastAsia"/>
          <w:szCs w:val="24"/>
        </w:rPr>
        <w:t>类</w:t>
      </w:r>
    </w:p>
    <w:p w:rsidR="008D3E45" w:rsidRPr="00794F08" w:rsidRDefault="008D3E45" w:rsidP="00007B12">
      <w:pPr>
        <w:rPr>
          <w:szCs w:val="24"/>
        </w:rPr>
      </w:pPr>
    </w:p>
    <w:p w:rsidR="008D3E45" w:rsidRPr="00794F08" w:rsidRDefault="008D3E45" w:rsidP="00007B12">
      <w:pPr>
        <w:rPr>
          <w:szCs w:val="24"/>
        </w:rPr>
      </w:pPr>
      <w:r w:rsidRPr="00794F08">
        <w:rPr>
          <w:rFonts w:hint="eastAsia"/>
          <w:szCs w:val="24"/>
        </w:rPr>
        <w:t>也可以在启动</w:t>
      </w:r>
      <w:r w:rsidRPr="00794F08">
        <w:rPr>
          <w:rFonts w:hint="eastAsia"/>
          <w:szCs w:val="24"/>
        </w:rPr>
        <w:t>jdb</w:t>
      </w:r>
      <w:r w:rsidRPr="00794F08">
        <w:rPr>
          <w:rFonts w:hint="eastAsia"/>
          <w:szCs w:val="24"/>
        </w:rPr>
        <w:t>时执行要调试得</w:t>
      </w:r>
      <w:r w:rsidRPr="00794F08">
        <w:rPr>
          <w:rFonts w:hint="eastAsia"/>
          <w:szCs w:val="24"/>
        </w:rPr>
        <w:t>Java</w:t>
      </w:r>
      <w:r w:rsidRPr="00794F08">
        <w:rPr>
          <w:rFonts w:hint="eastAsia"/>
          <w:szCs w:val="24"/>
        </w:rPr>
        <w:t>类名：</w:t>
      </w:r>
    </w:p>
    <w:p w:rsidR="008D3E45" w:rsidRPr="00794F08" w:rsidRDefault="008D3E45" w:rsidP="00007B12">
      <w:pPr>
        <w:rPr>
          <w:szCs w:val="24"/>
        </w:rPr>
      </w:pPr>
      <w:r w:rsidRPr="00794F08">
        <w:rPr>
          <w:szCs w:val="24"/>
        </w:rPr>
        <w:t>d:\temp\java\swing&gt;jdb ProgressMonitorTest</w:t>
      </w:r>
    </w:p>
    <w:p w:rsidR="008D3E45" w:rsidRPr="00794F08" w:rsidRDefault="008D3E45" w:rsidP="00007B12">
      <w:pPr>
        <w:rPr>
          <w:szCs w:val="24"/>
        </w:rPr>
      </w:pPr>
      <w:r w:rsidRPr="00794F08">
        <w:rPr>
          <w:szCs w:val="24"/>
        </w:rPr>
        <w:t>Initializing jdb ...</w:t>
      </w:r>
    </w:p>
    <w:p w:rsidR="008D3E45" w:rsidRPr="00794F08" w:rsidRDefault="008D3E45" w:rsidP="00007B12">
      <w:pPr>
        <w:rPr>
          <w:szCs w:val="24"/>
        </w:rPr>
      </w:pPr>
      <w:r w:rsidRPr="00794F08">
        <w:rPr>
          <w:szCs w:val="24"/>
        </w:rPr>
        <w:t xml:space="preserve">&gt; </w:t>
      </w:r>
    </w:p>
    <w:p w:rsidR="008D3E45" w:rsidRPr="00794F08" w:rsidRDefault="008D3E45" w:rsidP="00007B12">
      <w:pPr>
        <w:rPr>
          <w:szCs w:val="24"/>
        </w:rPr>
      </w:pPr>
    </w:p>
    <w:p w:rsidR="008D3E45" w:rsidRPr="00794F08" w:rsidRDefault="008D3E45" w:rsidP="00007B12">
      <w:pPr>
        <w:rPr>
          <w:szCs w:val="24"/>
        </w:rPr>
      </w:pPr>
      <w:r w:rsidRPr="00794F08">
        <w:rPr>
          <w:rFonts w:hint="eastAsia"/>
          <w:szCs w:val="24"/>
        </w:rPr>
        <w:t>在启动</w:t>
      </w:r>
      <w:r w:rsidRPr="00794F08">
        <w:rPr>
          <w:rFonts w:hint="eastAsia"/>
          <w:szCs w:val="24"/>
        </w:rPr>
        <w:t>jdb</w:t>
      </w:r>
      <w:r w:rsidRPr="00794F08">
        <w:rPr>
          <w:rFonts w:hint="eastAsia"/>
          <w:szCs w:val="24"/>
        </w:rPr>
        <w:t>时我们可以指定一些参数，比较有用的参数是：</w:t>
      </w:r>
    </w:p>
    <w:p w:rsidR="008D3E45" w:rsidRPr="00794F08" w:rsidRDefault="008D3E45" w:rsidP="00007B12">
      <w:pPr>
        <w:rPr>
          <w:szCs w:val="24"/>
        </w:rPr>
      </w:pPr>
      <w:r w:rsidRPr="00794F08">
        <w:rPr>
          <w:rFonts w:hint="eastAsia"/>
          <w:szCs w:val="24"/>
        </w:rPr>
        <w:t>-classpath</w:t>
      </w:r>
      <w:r w:rsidRPr="00794F08">
        <w:rPr>
          <w:rFonts w:hint="eastAsia"/>
          <w:szCs w:val="24"/>
        </w:rPr>
        <w:t>：指定加载</w:t>
      </w:r>
      <w:r w:rsidRPr="00794F08">
        <w:rPr>
          <w:rFonts w:hint="eastAsia"/>
          <w:szCs w:val="24"/>
        </w:rPr>
        <w:t>Java</w:t>
      </w:r>
      <w:r w:rsidRPr="00794F08">
        <w:rPr>
          <w:rFonts w:hint="eastAsia"/>
          <w:szCs w:val="24"/>
        </w:rPr>
        <w:t>类的路径</w:t>
      </w:r>
    </w:p>
    <w:p w:rsidR="008D3E45" w:rsidRPr="00794F08" w:rsidRDefault="008D3E45" w:rsidP="00007B12">
      <w:pPr>
        <w:rPr>
          <w:szCs w:val="24"/>
        </w:rPr>
      </w:pPr>
      <w:r w:rsidRPr="00794F08">
        <w:rPr>
          <w:rFonts w:hint="eastAsia"/>
          <w:szCs w:val="24"/>
        </w:rPr>
        <w:t>-sourcepath</w:t>
      </w:r>
      <w:r w:rsidRPr="00794F08">
        <w:rPr>
          <w:rFonts w:hint="eastAsia"/>
          <w:szCs w:val="24"/>
        </w:rPr>
        <w:t>：指定</w:t>
      </w:r>
      <w:r w:rsidRPr="00794F08">
        <w:rPr>
          <w:rFonts w:hint="eastAsia"/>
          <w:szCs w:val="24"/>
        </w:rPr>
        <w:t>Java</w:t>
      </w:r>
      <w:r w:rsidRPr="00794F08">
        <w:rPr>
          <w:rFonts w:hint="eastAsia"/>
          <w:szCs w:val="24"/>
        </w:rPr>
        <w:t>源代码所在的目录，多个目录之间使用分号“</w:t>
      </w:r>
      <w:r w:rsidRPr="00794F08">
        <w:rPr>
          <w:rFonts w:hint="eastAsia"/>
          <w:szCs w:val="24"/>
        </w:rPr>
        <w:t>;</w:t>
      </w:r>
      <w:r w:rsidRPr="00794F08">
        <w:rPr>
          <w:rFonts w:hint="eastAsia"/>
          <w:szCs w:val="24"/>
        </w:rPr>
        <w:t>”分隔</w:t>
      </w:r>
    </w:p>
    <w:p w:rsidR="008D3E45" w:rsidRPr="00794F08" w:rsidRDefault="008D3E45" w:rsidP="008D3E45">
      <w:pPr>
        <w:spacing w:line="360" w:lineRule="auto"/>
        <w:rPr>
          <w:sz w:val="24"/>
          <w:szCs w:val="24"/>
        </w:rPr>
      </w:pPr>
    </w:p>
    <w:p w:rsidR="008D3E45" w:rsidRPr="00794F08" w:rsidRDefault="00F55626" w:rsidP="00007B12">
      <w:pPr>
        <w:pStyle w:val="3"/>
      </w:pPr>
      <w:bookmarkStart w:id="74" w:name="_Toc107744141"/>
      <w:bookmarkStart w:id="75" w:name="_Toc382659560"/>
      <w:r>
        <w:rPr>
          <w:rFonts w:hint="eastAsia"/>
        </w:rPr>
        <w:t>J</w:t>
      </w:r>
      <w:r w:rsidR="008D3E45" w:rsidRPr="00794F08">
        <w:rPr>
          <w:rFonts w:hint="eastAsia"/>
        </w:rPr>
        <w:t>db</w:t>
      </w:r>
      <w:r w:rsidR="008D3E45" w:rsidRPr="00794F08">
        <w:rPr>
          <w:rFonts w:hint="eastAsia"/>
        </w:rPr>
        <w:t>命令简介</w:t>
      </w:r>
      <w:bookmarkEnd w:id="74"/>
      <w:bookmarkEnd w:id="75"/>
    </w:p>
    <w:p w:rsidR="008D3E45" w:rsidRPr="00794F08" w:rsidRDefault="008D3E45" w:rsidP="00007B12">
      <w:r w:rsidRPr="00794F08">
        <w:rPr>
          <w:rFonts w:hint="eastAsia"/>
        </w:rPr>
        <w:t>启动</w:t>
      </w:r>
      <w:r w:rsidRPr="00794F08">
        <w:rPr>
          <w:rFonts w:hint="eastAsia"/>
        </w:rPr>
        <w:t>jdb</w:t>
      </w:r>
      <w:r w:rsidRPr="00794F08">
        <w:rPr>
          <w:rFonts w:hint="eastAsia"/>
        </w:rPr>
        <w:t>后，就进入了交互状态，用户可以键入命令对代码进行调试，下面是</w:t>
      </w:r>
      <w:r w:rsidRPr="00794F08">
        <w:rPr>
          <w:rFonts w:hint="eastAsia"/>
        </w:rPr>
        <w:t>jdb</w:t>
      </w:r>
      <w:r w:rsidRPr="00794F08">
        <w:rPr>
          <w:rFonts w:hint="eastAsia"/>
        </w:rPr>
        <w:t>的命令简介，其中</w:t>
      </w:r>
    </w:p>
    <w:p w:rsidR="008D3E45" w:rsidRPr="00794F08" w:rsidRDefault="008D3E45" w:rsidP="00007B12">
      <w:r w:rsidRPr="00794F08">
        <w:rPr>
          <w:rFonts w:hint="eastAsia"/>
        </w:rPr>
        <w:t>[]</w:t>
      </w:r>
      <w:r w:rsidRPr="00794F08">
        <w:rPr>
          <w:rFonts w:hint="eastAsia"/>
        </w:rPr>
        <w:t>表示可选参数，</w:t>
      </w:r>
      <w:r w:rsidRPr="00794F08">
        <w:rPr>
          <w:rFonts w:hint="eastAsia"/>
        </w:rPr>
        <w:t xml:space="preserve">| </w:t>
      </w:r>
      <w:r w:rsidRPr="00794F08">
        <w:rPr>
          <w:rFonts w:hint="eastAsia"/>
        </w:rPr>
        <w:t>表示二者选一。（下面只列出了比较常用的一部分，完成的</w:t>
      </w:r>
      <w:r w:rsidRPr="00794F08">
        <w:rPr>
          <w:rFonts w:hint="eastAsia"/>
        </w:rPr>
        <w:t>jdb</w:t>
      </w:r>
      <w:r w:rsidRPr="00794F08">
        <w:rPr>
          <w:rFonts w:hint="eastAsia"/>
        </w:rPr>
        <w:t>命令可以输入</w:t>
      </w:r>
      <w:r w:rsidRPr="00794F08">
        <w:rPr>
          <w:rFonts w:hint="eastAsia"/>
        </w:rPr>
        <w:t>help</w:t>
      </w:r>
      <w:r w:rsidRPr="00794F08">
        <w:rPr>
          <w:rFonts w:hint="eastAsia"/>
        </w:rPr>
        <w:t>获取）</w:t>
      </w:r>
    </w:p>
    <w:p w:rsidR="008D3E45" w:rsidRPr="00794F08" w:rsidRDefault="008D3E45" w:rsidP="00007B12"/>
    <w:p w:rsidR="008D3E45" w:rsidRPr="00794F08" w:rsidRDefault="008D3E45" w:rsidP="00007B12">
      <w:pPr>
        <w:rPr>
          <w:color w:val="0000FF"/>
        </w:rPr>
      </w:pPr>
      <w:r w:rsidRPr="00794F08">
        <w:rPr>
          <w:color w:val="0000FF"/>
        </w:rPr>
        <w:t>run [class [args]]  -- start execution of application's main class</w:t>
      </w:r>
    </w:p>
    <w:p w:rsidR="008D3E45" w:rsidRPr="00794F08" w:rsidRDefault="008D3E45" w:rsidP="00007B12">
      <w:r w:rsidRPr="00794F08">
        <w:rPr>
          <w:rFonts w:hint="eastAsia"/>
        </w:rPr>
        <w:t>运行一个</w:t>
      </w:r>
      <w:r w:rsidRPr="00794F08">
        <w:rPr>
          <w:rFonts w:hint="eastAsia"/>
        </w:rPr>
        <w:t>Java</w:t>
      </w:r>
      <w:r w:rsidRPr="00794F08">
        <w:rPr>
          <w:rFonts w:hint="eastAsia"/>
        </w:rPr>
        <w:t>类，</w:t>
      </w:r>
      <w:r w:rsidRPr="00794F08">
        <w:rPr>
          <w:rFonts w:hint="eastAsia"/>
        </w:rPr>
        <w:t>class</w:t>
      </w:r>
      <w:r w:rsidRPr="00794F08">
        <w:rPr>
          <w:rFonts w:hint="eastAsia"/>
        </w:rPr>
        <w:t>指定了类名，</w:t>
      </w:r>
      <w:r w:rsidRPr="00794F08">
        <w:rPr>
          <w:rFonts w:hint="eastAsia"/>
        </w:rPr>
        <w:t>args</w:t>
      </w:r>
      <w:r w:rsidRPr="00794F08">
        <w:rPr>
          <w:rFonts w:hint="eastAsia"/>
        </w:rPr>
        <w:t>为运行这个类需要指定参数</w:t>
      </w:r>
    </w:p>
    <w:p w:rsidR="008D3E45" w:rsidRPr="00794F08" w:rsidRDefault="008D3E45" w:rsidP="00007B12"/>
    <w:p w:rsidR="008D3E45" w:rsidRPr="00794F08" w:rsidRDefault="008D3E45" w:rsidP="00007B12">
      <w:pPr>
        <w:rPr>
          <w:color w:val="0000FF"/>
        </w:rPr>
      </w:pPr>
      <w:r w:rsidRPr="00794F08">
        <w:rPr>
          <w:color w:val="0000FF"/>
        </w:rPr>
        <w:t xml:space="preserve">threads [threadgroup] </w:t>
      </w:r>
      <w:r>
        <w:rPr>
          <w:rFonts w:hint="eastAsia"/>
          <w:color w:val="0000FF"/>
        </w:rPr>
        <w:t xml:space="preserve"> </w:t>
      </w:r>
      <w:r w:rsidRPr="00794F08">
        <w:rPr>
          <w:color w:val="0000FF"/>
        </w:rPr>
        <w:t>-- list threads</w:t>
      </w:r>
    </w:p>
    <w:p w:rsidR="008D3E45" w:rsidRPr="00794F08" w:rsidRDefault="008D3E45" w:rsidP="00007B12">
      <w:r w:rsidRPr="00794F08">
        <w:rPr>
          <w:rFonts w:hint="eastAsia"/>
        </w:rPr>
        <w:t>列出当前的线程（线程组），对于调试多线程程序或窗口程序很有用</w:t>
      </w:r>
    </w:p>
    <w:p w:rsidR="008D3E45" w:rsidRPr="00794F08" w:rsidRDefault="008D3E45" w:rsidP="00007B12"/>
    <w:p w:rsidR="008D3E45" w:rsidRPr="00794F08" w:rsidRDefault="008D3E45" w:rsidP="00007B12">
      <w:pPr>
        <w:rPr>
          <w:color w:val="0000FF"/>
        </w:rPr>
      </w:pPr>
      <w:r w:rsidRPr="00794F08">
        <w:rPr>
          <w:color w:val="0000FF"/>
        </w:rPr>
        <w:t>thread &lt;thread id&gt;   -- set default thread</w:t>
      </w:r>
    </w:p>
    <w:p w:rsidR="008D3E45" w:rsidRPr="00794F08" w:rsidRDefault="008D3E45" w:rsidP="00007B12">
      <w:r w:rsidRPr="00794F08">
        <w:rPr>
          <w:rFonts w:hint="eastAsia"/>
        </w:rPr>
        <w:lastRenderedPageBreak/>
        <w:t>设置当前缺省的线程，已</w:t>
      </w:r>
      <w:r w:rsidRPr="00794F08">
        <w:rPr>
          <w:rFonts w:hint="eastAsia"/>
        </w:rPr>
        <w:t>threads</w:t>
      </w:r>
      <w:r w:rsidRPr="00794F08">
        <w:rPr>
          <w:rFonts w:hint="eastAsia"/>
        </w:rPr>
        <w:t>命令显示的线程</w:t>
      </w:r>
      <w:r w:rsidRPr="00794F08">
        <w:rPr>
          <w:rFonts w:hint="eastAsia"/>
        </w:rPr>
        <w:t>ID</w:t>
      </w:r>
      <w:r w:rsidRPr="00794F08">
        <w:rPr>
          <w:rFonts w:hint="eastAsia"/>
        </w:rPr>
        <w:t>为参数。一般调试命令如设置断点、查看变量都是在缺省线程上操作的。</w:t>
      </w:r>
    </w:p>
    <w:p w:rsidR="008D3E45" w:rsidRPr="00794F08" w:rsidRDefault="008D3E45" w:rsidP="00007B12"/>
    <w:p w:rsidR="008D3E45" w:rsidRPr="00794F08" w:rsidRDefault="008D3E45" w:rsidP="00007B12">
      <w:pPr>
        <w:rPr>
          <w:color w:val="0000FF"/>
        </w:rPr>
      </w:pPr>
      <w:r w:rsidRPr="00794F08">
        <w:rPr>
          <w:color w:val="0000FF"/>
        </w:rPr>
        <w:t>suspend [thread id(s)]  -- suspend threads (default: all)</w:t>
      </w:r>
    </w:p>
    <w:p w:rsidR="008D3E45" w:rsidRPr="00794F08" w:rsidRDefault="008D3E45" w:rsidP="00007B12">
      <w:r w:rsidRPr="00794F08">
        <w:rPr>
          <w:rFonts w:hint="eastAsia"/>
        </w:rPr>
        <w:t>挂起一个或多个线程，不指定线程</w:t>
      </w:r>
      <w:r w:rsidRPr="00794F08">
        <w:rPr>
          <w:rFonts w:hint="eastAsia"/>
        </w:rPr>
        <w:t>ID</w:t>
      </w:r>
      <w:r w:rsidRPr="00794F08">
        <w:rPr>
          <w:rFonts w:hint="eastAsia"/>
        </w:rPr>
        <w:t>时，暂停所有线程</w:t>
      </w:r>
    </w:p>
    <w:p w:rsidR="008D3E45" w:rsidRPr="00794F08" w:rsidRDefault="008D3E45" w:rsidP="00007B12"/>
    <w:p w:rsidR="008D3E45" w:rsidRPr="00794F08" w:rsidRDefault="008D3E45" w:rsidP="00007B12">
      <w:pPr>
        <w:rPr>
          <w:color w:val="0000FF"/>
        </w:rPr>
      </w:pPr>
      <w:r w:rsidRPr="00794F08">
        <w:rPr>
          <w:color w:val="0000FF"/>
        </w:rPr>
        <w:t>resume [thread id(s)]   -- resume threads (default: all)</w:t>
      </w:r>
    </w:p>
    <w:p w:rsidR="008D3E45" w:rsidRPr="00794F08" w:rsidRDefault="008D3E45" w:rsidP="00007B12">
      <w:r w:rsidRPr="00794F08">
        <w:rPr>
          <w:rFonts w:hint="eastAsia"/>
        </w:rPr>
        <w:t>恢复一个或多个被挂起的线程，不知丁线程</w:t>
      </w:r>
      <w:r w:rsidRPr="00794F08">
        <w:rPr>
          <w:rFonts w:hint="eastAsia"/>
        </w:rPr>
        <w:t>ID</w:t>
      </w:r>
      <w:r w:rsidRPr="00794F08">
        <w:rPr>
          <w:rFonts w:hint="eastAsia"/>
        </w:rPr>
        <w:t>时，恢复所有被挂起的线程</w:t>
      </w:r>
    </w:p>
    <w:p w:rsidR="008D3E45" w:rsidRPr="00794F08" w:rsidRDefault="008D3E45" w:rsidP="00007B12"/>
    <w:p w:rsidR="008D3E45" w:rsidRPr="00794F08" w:rsidRDefault="008D3E45" w:rsidP="00007B12">
      <w:pPr>
        <w:rPr>
          <w:color w:val="0000FF"/>
        </w:rPr>
      </w:pPr>
      <w:r w:rsidRPr="00794F08">
        <w:rPr>
          <w:color w:val="0000FF"/>
        </w:rPr>
        <w:t>where [&lt;thread id&gt; | all] -- dump a thread's stack</w:t>
      </w:r>
    </w:p>
    <w:p w:rsidR="008D3E45" w:rsidRPr="00794F08" w:rsidRDefault="008D3E45" w:rsidP="00007B12">
      <w:r w:rsidRPr="00794F08">
        <w:rPr>
          <w:rFonts w:hint="eastAsia"/>
        </w:rPr>
        <w:t>显示一个线程的堆栈，不指导线程</w:t>
      </w:r>
      <w:r w:rsidRPr="00794F08">
        <w:rPr>
          <w:rFonts w:hint="eastAsia"/>
        </w:rPr>
        <w:t>ID</w:t>
      </w:r>
      <w:r w:rsidRPr="00794F08">
        <w:rPr>
          <w:rFonts w:hint="eastAsia"/>
        </w:rPr>
        <w:t>时，显示缺省线程的堆栈</w:t>
      </w:r>
    </w:p>
    <w:p w:rsidR="008D3E45" w:rsidRPr="00794F08" w:rsidRDefault="008D3E45" w:rsidP="00007B12"/>
    <w:p w:rsidR="008D3E45" w:rsidRPr="00794F08" w:rsidRDefault="008D3E45" w:rsidP="00007B12">
      <w:pPr>
        <w:rPr>
          <w:color w:val="0000FF"/>
        </w:rPr>
      </w:pPr>
      <w:r w:rsidRPr="00794F08">
        <w:rPr>
          <w:color w:val="0000FF"/>
        </w:rPr>
        <w:t>interrupt &lt;thread id&gt;  -- interrupt a thread</w:t>
      </w:r>
    </w:p>
    <w:p w:rsidR="008D3E45" w:rsidRPr="00794F08" w:rsidRDefault="008D3E45" w:rsidP="00007B12">
      <w:r w:rsidRPr="00794F08">
        <w:rPr>
          <w:rFonts w:hint="eastAsia"/>
        </w:rPr>
        <w:t>中止一个线程，必须指定线程</w:t>
      </w:r>
      <w:r w:rsidRPr="00794F08">
        <w:rPr>
          <w:rFonts w:hint="eastAsia"/>
        </w:rPr>
        <w:t>ID</w:t>
      </w:r>
    </w:p>
    <w:p w:rsidR="008D3E45" w:rsidRPr="00794F08" w:rsidRDefault="008D3E45" w:rsidP="00007B12"/>
    <w:p w:rsidR="008D3E45" w:rsidRPr="00794F08" w:rsidRDefault="008D3E45" w:rsidP="00007B12">
      <w:pPr>
        <w:rPr>
          <w:color w:val="0000FF"/>
        </w:rPr>
      </w:pPr>
      <w:r w:rsidRPr="00794F08">
        <w:rPr>
          <w:color w:val="0000FF"/>
        </w:rPr>
        <w:t>print &lt;expr&gt;   -- print value of expression</w:t>
      </w:r>
    </w:p>
    <w:p w:rsidR="008D3E45" w:rsidRPr="00794F08" w:rsidRDefault="008D3E45" w:rsidP="00007B12">
      <w:r w:rsidRPr="00794F08">
        <w:rPr>
          <w:rFonts w:hint="eastAsia"/>
        </w:rPr>
        <w:t>打印表达式</w:t>
      </w:r>
      <w:r w:rsidRPr="00794F08">
        <w:rPr>
          <w:rFonts w:hint="eastAsia"/>
        </w:rPr>
        <w:t>/</w:t>
      </w:r>
      <w:r w:rsidRPr="00794F08">
        <w:rPr>
          <w:rFonts w:hint="eastAsia"/>
        </w:rPr>
        <w:t>变量的值，如果</w:t>
      </w:r>
      <w:r w:rsidRPr="00794F08">
        <w:rPr>
          <w:rFonts w:hint="eastAsia"/>
        </w:rPr>
        <w:t>expr</w:t>
      </w:r>
      <w:r w:rsidRPr="00794F08">
        <w:rPr>
          <w:rFonts w:hint="eastAsia"/>
        </w:rPr>
        <w:t>指定的是一个对象，输出的是这个对象</w:t>
      </w:r>
      <w:r w:rsidRPr="00794F08">
        <w:rPr>
          <w:rFonts w:hint="eastAsia"/>
        </w:rPr>
        <w:t>toString</w:t>
      </w:r>
      <w:r w:rsidRPr="00794F08">
        <w:rPr>
          <w:rFonts w:hint="eastAsia"/>
        </w:rPr>
        <w:t>返回的值</w:t>
      </w:r>
    </w:p>
    <w:p w:rsidR="008D3E45" w:rsidRPr="00794F08" w:rsidRDefault="008D3E45" w:rsidP="00007B12"/>
    <w:p w:rsidR="008D3E45" w:rsidRPr="00794F08" w:rsidRDefault="008D3E45" w:rsidP="00007B12">
      <w:pPr>
        <w:rPr>
          <w:color w:val="0000FF"/>
        </w:rPr>
      </w:pPr>
      <w:r w:rsidRPr="00794F08">
        <w:rPr>
          <w:color w:val="0000FF"/>
        </w:rPr>
        <w:t>dump &lt;expr&gt;   -- print all object information</w:t>
      </w:r>
    </w:p>
    <w:p w:rsidR="008D3E45" w:rsidRPr="00794F08" w:rsidRDefault="008D3E45" w:rsidP="00007B12">
      <w:r w:rsidRPr="00794F08">
        <w:rPr>
          <w:rFonts w:hint="eastAsia"/>
        </w:rPr>
        <w:t>显示</w:t>
      </w:r>
      <w:r w:rsidRPr="00794F08">
        <w:rPr>
          <w:rFonts w:hint="eastAsia"/>
        </w:rPr>
        <w:t>Java</w:t>
      </w:r>
      <w:r w:rsidRPr="00794F08">
        <w:rPr>
          <w:rFonts w:hint="eastAsia"/>
        </w:rPr>
        <w:t>对象所有的信息，</w:t>
      </w:r>
    </w:p>
    <w:p w:rsidR="008D3E45" w:rsidRPr="00794F08" w:rsidRDefault="008D3E45" w:rsidP="00007B12"/>
    <w:p w:rsidR="008D3E45" w:rsidRPr="00794F08" w:rsidRDefault="008D3E45" w:rsidP="00007B12">
      <w:pPr>
        <w:rPr>
          <w:color w:val="0000FF"/>
        </w:rPr>
      </w:pPr>
      <w:r w:rsidRPr="00794F08">
        <w:rPr>
          <w:color w:val="0000FF"/>
        </w:rPr>
        <w:t>eval &lt;expr&gt;  -- evaluate expression (same as print)</w:t>
      </w:r>
    </w:p>
    <w:p w:rsidR="008D3E45" w:rsidRPr="00794F08" w:rsidRDefault="008D3E45" w:rsidP="00007B12">
      <w:r w:rsidRPr="00794F08">
        <w:rPr>
          <w:rFonts w:hint="eastAsia"/>
        </w:rPr>
        <w:t>执行一个表达式并显示结果，与</w:t>
      </w:r>
      <w:r w:rsidRPr="00794F08">
        <w:rPr>
          <w:rFonts w:hint="eastAsia"/>
        </w:rPr>
        <w:t>print</w:t>
      </w:r>
      <w:r w:rsidRPr="00794F08">
        <w:rPr>
          <w:rFonts w:hint="eastAsia"/>
        </w:rPr>
        <w:t>效果类似</w:t>
      </w:r>
    </w:p>
    <w:p w:rsidR="008D3E45" w:rsidRPr="00794F08" w:rsidRDefault="008D3E45" w:rsidP="00007B12"/>
    <w:p w:rsidR="008D3E45" w:rsidRPr="00794F08" w:rsidRDefault="008D3E45" w:rsidP="00007B12">
      <w:pPr>
        <w:rPr>
          <w:color w:val="0000FF"/>
        </w:rPr>
      </w:pPr>
      <w:r w:rsidRPr="00794F08">
        <w:rPr>
          <w:color w:val="0000FF"/>
        </w:rPr>
        <w:t>set &lt;lvalue&gt; = &lt;expr&gt;  -- assign new value to field/variable/array element</w:t>
      </w:r>
    </w:p>
    <w:p w:rsidR="008D3E45" w:rsidRPr="00794F08" w:rsidRDefault="008D3E45" w:rsidP="00007B12">
      <w:r w:rsidRPr="00794F08">
        <w:rPr>
          <w:rFonts w:hint="eastAsia"/>
        </w:rPr>
        <w:t>调试过程中动态修改变量的值</w:t>
      </w:r>
    </w:p>
    <w:p w:rsidR="008D3E45" w:rsidRPr="00794F08" w:rsidRDefault="008D3E45" w:rsidP="00007B12"/>
    <w:p w:rsidR="008D3E45" w:rsidRPr="00794F08" w:rsidRDefault="008D3E45" w:rsidP="00007B12">
      <w:pPr>
        <w:rPr>
          <w:color w:val="0000FF"/>
        </w:rPr>
      </w:pPr>
      <w:r w:rsidRPr="00794F08">
        <w:rPr>
          <w:color w:val="0000FF"/>
        </w:rPr>
        <w:t>locals  -- print all local variables in current stack frame</w:t>
      </w:r>
    </w:p>
    <w:p w:rsidR="008D3E45" w:rsidRPr="00794F08" w:rsidRDefault="008D3E45" w:rsidP="00007B12">
      <w:r w:rsidRPr="00794F08">
        <w:rPr>
          <w:rFonts w:hint="eastAsia"/>
        </w:rPr>
        <w:t>打印所有局部变量信息</w:t>
      </w:r>
    </w:p>
    <w:p w:rsidR="008D3E45" w:rsidRPr="00794F08" w:rsidRDefault="008D3E45" w:rsidP="00007B12"/>
    <w:p w:rsidR="008D3E45" w:rsidRPr="00794F08" w:rsidRDefault="008D3E45" w:rsidP="00007B12">
      <w:pPr>
        <w:rPr>
          <w:color w:val="0000FF"/>
        </w:rPr>
      </w:pPr>
      <w:r w:rsidRPr="00794F08">
        <w:rPr>
          <w:color w:val="0000FF"/>
        </w:rPr>
        <w:t>classes   -- list currently known classes</w:t>
      </w:r>
    </w:p>
    <w:p w:rsidR="008D3E45" w:rsidRPr="00794F08" w:rsidRDefault="008D3E45" w:rsidP="00007B12">
      <w:r w:rsidRPr="00794F08">
        <w:rPr>
          <w:rFonts w:hint="eastAsia"/>
        </w:rPr>
        <w:lastRenderedPageBreak/>
        <w:t>列出当前已知的所有类，包括</w:t>
      </w:r>
      <w:r w:rsidRPr="00794F08">
        <w:rPr>
          <w:rFonts w:hint="eastAsia"/>
        </w:rPr>
        <w:t>Java</w:t>
      </w:r>
      <w:r w:rsidRPr="00794F08">
        <w:rPr>
          <w:rFonts w:hint="eastAsia"/>
        </w:rPr>
        <w:t>核心类和加载的用户类。由于打印的信息太多，这个命令反而没有什么用。</w:t>
      </w:r>
    </w:p>
    <w:p w:rsidR="008D3E45" w:rsidRPr="00794F08" w:rsidRDefault="008D3E45" w:rsidP="00007B12"/>
    <w:p w:rsidR="008D3E45" w:rsidRPr="00794F08" w:rsidRDefault="008D3E45" w:rsidP="00007B12">
      <w:pPr>
        <w:rPr>
          <w:color w:val="0000FF"/>
        </w:rPr>
      </w:pPr>
      <w:r w:rsidRPr="00794F08">
        <w:rPr>
          <w:color w:val="0000FF"/>
        </w:rPr>
        <w:t>class &lt;class id&gt;  -- show details of named class</w:t>
      </w:r>
    </w:p>
    <w:p w:rsidR="008D3E45" w:rsidRPr="00794F08" w:rsidRDefault="008D3E45" w:rsidP="00007B12">
      <w:r w:rsidRPr="00794F08">
        <w:rPr>
          <w:rFonts w:hint="eastAsia"/>
        </w:rPr>
        <w:t>显示指定类的信息，注意包括继承的基类和实现的接口信息</w:t>
      </w:r>
    </w:p>
    <w:p w:rsidR="008D3E45" w:rsidRPr="00794F08" w:rsidRDefault="008D3E45" w:rsidP="00007B12"/>
    <w:p w:rsidR="008D3E45" w:rsidRPr="00794F08" w:rsidRDefault="008D3E45" w:rsidP="00007B12">
      <w:pPr>
        <w:rPr>
          <w:color w:val="0000FF"/>
        </w:rPr>
      </w:pPr>
      <w:r w:rsidRPr="00794F08">
        <w:rPr>
          <w:color w:val="0000FF"/>
        </w:rPr>
        <w:t>methods &lt;class id&gt;  -- list a class's methods</w:t>
      </w:r>
    </w:p>
    <w:p w:rsidR="008D3E45" w:rsidRPr="00794F08" w:rsidRDefault="008D3E45" w:rsidP="00007B12">
      <w:r w:rsidRPr="00794F08">
        <w:rPr>
          <w:rFonts w:hint="eastAsia"/>
        </w:rPr>
        <w:t>列出指定类所有的方法，包括从基类和接口继承的方法</w:t>
      </w:r>
    </w:p>
    <w:p w:rsidR="008D3E45" w:rsidRPr="00794F08" w:rsidRDefault="008D3E45" w:rsidP="00007B12"/>
    <w:p w:rsidR="008D3E45" w:rsidRPr="00794F08" w:rsidRDefault="008D3E45" w:rsidP="00007B12">
      <w:pPr>
        <w:rPr>
          <w:color w:val="0000FF"/>
        </w:rPr>
      </w:pPr>
      <w:r w:rsidRPr="00794F08">
        <w:rPr>
          <w:color w:val="0000FF"/>
        </w:rPr>
        <w:t>fields &lt;class id&gt;  -- list a class's fields</w:t>
      </w:r>
    </w:p>
    <w:p w:rsidR="008D3E45" w:rsidRPr="00794F08" w:rsidRDefault="008D3E45" w:rsidP="00007B12">
      <w:r w:rsidRPr="00794F08">
        <w:rPr>
          <w:rFonts w:hint="eastAsia"/>
        </w:rPr>
        <w:t>列出指定类的成员变量信息</w:t>
      </w:r>
    </w:p>
    <w:p w:rsidR="008D3E45" w:rsidRPr="00794F08" w:rsidRDefault="008D3E45" w:rsidP="00007B12"/>
    <w:p w:rsidR="008D3E45" w:rsidRPr="00794F08" w:rsidRDefault="008D3E45" w:rsidP="00007B12">
      <w:pPr>
        <w:rPr>
          <w:color w:val="0000FF"/>
        </w:rPr>
      </w:pPr>
      <w:r w:rsidRPr="00794F08">
        <w:rPr>
          <w:color w:val="0000FF"/>
        </w:rPr>
        <w:t>stop in &lt;class id&gt;.&lt;method&gt;[(argument_type,...)]                          -- set a breakpoint in a method</w:t>
      </w:r>
    </w:p>
    <w:p w:rsidR="008D3E45" w:rsidRPr="00794F08" w:rsidRDefault="008D3E45" w:rsidP="00007B12">
      <w:pPr>
        <w:rPr>
          <w:color w:val="0000FF"/>
        </w:rPr>
      </w:pPr>
      <w:r w:rsidRPr="00794F08">
        <w:rPr>
          <w:color w:val="0000FF"/>
        </w:rPr>
        <w:t>stop at &lt;class id&gt;:&lt;line&gt; -- set a breakpoint at a line</w:t>
      </w:r>
    </w:p>
    <w:p w:rsidR="008D3E45" w:rsidRPr="00794F08" w:rsidRDefault="008D3E45" w:rsidP="00007B12">
      <w:r w:rsidRPr="00794F08">
        <w:rPr>
          <w:rFonts w:hint="eastAsia"/>
        </w:rPr>
        <w:t>设置一个断点，可以指定函数名或行号，这是</w:t>
      </w:r>
      <w:r w:rsidRPr="00794F08">
        <w:rPr>
          <w:rFonts w:hint="eastAsia"/>
        </w:rPr>
        <w:t>jdb</w:t>
      </w:r>
      <w:r w:rsidRPr="00794F08">
        <w:rPr>
          <w:rFonts w:hint="eastAsia"/>
        </w:rPr>
        <w:t>最有用的命令之一</w:t>
      </w:r>
    </w:p>
    <w:p w:rsidR="008D3E45" w:rsidRPr="00794F08" w:rsidRDefault="008D3E45" w:rsidP="00007B12"/>
    <w:p w:rsidR="008D3E45" w:rsidRPr="00794F08" w:rsidRDefault="008D3E45" w:rsidP="00007B12">
      <w:pPr>
        <w:rPr>
          <w:color w:val="0000FF"/>
        </w:rPr>
      </w:pPr>
      <w:r w:rsidRPr="00794F08">
        <w:rPr>
          <w:color w:val="0000FF"/>
        </w:rPr>
        <w:t>clear &lt;class id&gt;.&lt;method&gt;[(argument_type,...)]                          -- clear a breakpoint in a method</w:t>
      </w:r>
    </w:p>
    <w:p w:rsidR="008D3E45" w:rsidRPr="00794F08" w:rsidRDefault="008D3E45" w:rsidP="00007B12">
      <w:pPr>
        <w:rPr>
          <w:color w:val="0000FF"/>
        </w:rPr>
      </w:pPr>
      <w:r w:rsidRPr="00794F08">
        <w:rPr>
          <w:color w:val="0000FF"/>
        </w:rPr>
        <w:t>clear &lt;class id&gt;:&lt;line&gt;   -- clear a breakpoint at a line</w:t>
      </w:r>
    </w:p>
    <w:p w:rsidR="008D3E45" w:rsidRPr="00794F08" w:rsidRDefault="008D3E45" w:rsidP="00007B12">
      <w:pPr>
        <w:rPr>
          <w:color w:val="0000FF"/>
        </w:rPr>
      </w:pPr>
      <w:r w:rsidRPr="00794F08">
        <w:rPr>
          <w:color w:val="0000FF"/>
        </w:rPr>
        <w:t>clear                     -- list breakpoints</w:t>
      </w:r>
    </w:p>
    <w:p w:rsidR="008D3E45" w:rsidRPr="00794F08" w:rsidRDefault="008D3E45" w:rsidP="00007B12">
      <w:r w:rsidRPr="00794F08">
        <w:rPr>
          <w:rFonts w:hint="eastAsia"/>
        </w:rPr>
        <w:t>不带任何参数时，显示所有断点信息。指定参数时可以清除函数或特定行上设置的断点</w:t>
      </w:r>
    </w:p>
    <w:p w:rsidR="008D3E45" w:rsidRPr="00794F08" w:rsidRDefault="008D3E45" w:rsidP="00007B12"/>
    <w:p w:rsidR="008D3E45" w:rsidRPr="00794F08" w:rsidRDefault="008D3E45" w:rsidP="00007B12">
      <w:pPr>
        <w:rPr>
          <w:color w:val="0000FF"/>
        </w:rPr>
      </w:pPr>
      <w:r w:rsidRPr="00794F08">
        <w:rPr>
          <w:color w:val="0000FF"/>
        </w:rPr>
        <w:t>catch [uncaught|caught|all] &lt;class id&gt;|&lt;class pattern&gt;  -- break when specified exception occurs</w:t>
      </w:r>
    </w:p>
    <w:p w:rsidR="008D3E45" w:rsidRPr="00794F08" w:rsidRDefault="008D3E45" w:rsidP="00007B12">
      <w:r w:rsidRPr="00794F08">
        <w:rPr>
          <w:rFonts w:hint="eastAsia"/>
        </w:rPr>
        <w:t>设置捕获特定的异常。当捕获的异常发生时，</w:t>
      </w:r>
      <w:r w:rsidRPr="00794F08">
        <w:rPr>
          <w:rFonts w:hint="eastAsia"/>
        </w:rPr>
        <w:t>jdb</w:t>
      </w:r>
      <w:r w:rsidRPr="00794F08">
        <w:rPr>
          <w:rFonts w:hint="eastAsia"/>
        </w:rPr>
        <w:t>将中止程序的运行，就好像在产生异常的那条语句上设置了断点一样</w:t>
      </w:r>
    </w:p>
    <w:p w:rsidR="008D3E45" w:rsidRPr="00794F08" w:rsidRDefault="008D3E45" w:rsidP="00007B12"/>
    <w:p w:rsidR="008D3E45" w:rsidRPr="00794F08" w:rsidRDefault="008D3E45" w:rsidP="00007B12">
      <w:pPr>
        <w:rPr>
          <w:color w:val="0000FF"/>
        </w:rPr>
      </w:pPr>
      <w:r w:rsidRPr="00794F08">
        <w:rPr>
          <w:color w:val="0000FF"/>
        </w:rPr>
        <w:t>ignore [uncaught|caught|all] &lt;class id&gt;|&lt;class pattern&gt;   -- cancel 'catch' for the specified exception</w:t>
      </w:r>
    </w:p>
    <w:p w:rsidR="008D3E45" w:rsidRPr="00794F08" w:rsidRDefault="008D3E45" w:rsidP="00007B12">
      <w:r w:rsidRPr="00794F08">
        <w:rPr>
          <w:rFonts w:hint="eastAsia"/>
        </w:rPr>
        <w:t>取消捕获异常</w:t>
      </w:r>
    </w:p>
    <w:p w:rsidR="008D3E45" w:rsidRPr="00794F08" w:rsidRDefault="008D3E45" w:rsidP="00007B12"/>
    <w:p w:rsidR="008D3E45" w:rsidRPr="00794F08" w:rsidRDefault="008D3E45" w:rsidP="00007B12">
      <w:pPr>
        <w:rPr>
          <w:color w:val="0000FF"/>
        </w:rPr>
      </w:pPr>
      <w:r w:rsidRPr="00794F08">
        <w:rPr>
          <w:color w:val="0000FF"/>
        </w:rPr>
        <w:t>watch [access|all] &lt;class id&gt;.&lt;field name&gt;  -- watch access/modifications to a field</w:t>
      </w:r>
    </w:p>
    <w:p w:rsidR="008D3E45" w:rsidRPr="00794F08" w:rsidRDefault="008D3E45" w:rsidP="00007B12">
      <w:r w:rsidRPr="00794F08">
        <w:rPr>
          <w:rFonts w:hint="eastAsia"/>
        </w:rPr>
        <w:t>设置观察项，在对应的类成员变量被修改或访问时，</w:t>
      </w:r>
      <w:r w:rsidRPr="00794F08">
        <w:rPr>
          <w:rFonts w:hint="eastAsia"/>
        </w:rPr>
        <w:t>jdb</w:t>
      </w:r>
      <w:r w:rsidRPr="00794F08">
        <w:rPr>
          <w:rFonts w:hint="eastAsia"/>
        </w:rPr>
        <w:t>中止程序的运行，与设置断点的效果一样</w:t>
      </w:r>
    </w:p>
    <w:p w:rsidR="008D3E45" w:rsidRPr="00794F08" w:rsidRDefault="008D3E45" w:rsidP="00007B12"/>
    <w:p w:rsidR="008D3E45" w:rsidRPr="00794F08" w:rsidRDefault="008D3E45" w:rsidP="00007B12">
      <w:pPr>
        <w:rPr>
          <w:color w:val="0000FF"/>
        </w:rPr>
      </w:pPr>
      <w:r w:rsidRPr="00794F08">
        <w:rPr>
          <w:color w:val="0000FF"/>
        </w:rPr>
        <w:t>unwatch [access|all] &lt;class id&gt;.&lt;field name&gt;   -- discontinue watching access/modifications to a field</w:t>
      </w:r>
    </w:p>
    <w:p w:rsidR="008D3E45" w:rsidRPr="00794F08" w:rsidRDefault="008D3E45" w:rsidP="00007B12">
      <w:r w:rsidRPr="00794F08">
        <w:rPr>
          <w:rFonts w:hint="eastAsia"/>
        </w:rPr>
        <w:t>取消</w:t>
      </w:r>
      <w:r w:rsidRPr="00794F08">
        <w:rPr>
          <w:rFonts w:hint="eastAsia"/>
        </w:rPr>
        <w:t>watch</w:t>
      </w:r>
      <w:r w:rsidRPr="00794F08">
        <w:rPr>
          <w:rFonts w:hint="eastAsia"/>
        </w:rPr>
        <w:t>的设置</w:t>
      </w:r>
    </w:p>
    <w:p w:rsidR="008D3E45" w:rsidRPr="00794F08" w:rsidRDefault="008D3E45" w:rsidP="00007B12"/>
    <w:p w:rsidR="008D3E45" w:rsidRPr="00794F08" w:rsidRDefault="008D3E45" w:rsidP="00007B12">
      <w:pPr>
        <w:rPr>
          <w:color w:val="0000FF"/>
        </w:rPr>
      </w:pPr>
      <w:r w:rsidRPr="00794F08">
        <w:rPr>
          <w:color w:val="0000FF"/>
        </w:rPr>
        <w:t>trace methods [thread]    -- trace method entry and exit</w:t>
      </w:r>
    </w:p>
    <w:p w:rsidR="008D3E45" w:rsidRPr="00794F08" w:rsidRDefault="008D3E45" w:rsidP="00007B12">
      <w:r w:rsidRPr="00794F08">
        <w:rPr>
          <w:rFonts w:hint="eastAsia"/>
        </w:rPr>
        <w:t>跟踪指定线程的方法进入和退出</w:t>
      </w:r>
    </w:p>
    <w:p w:rsidR="008D3E45" w:rsidRPr="00794F08" w:rsidRDefault="008D3E45" w:rsidP="00007B12"/>
    <w:p w:rsidR="008D3E45" w:rsidRPr="00794F08" w:rsidRDefault="008D3E45" w:rsidP="00007B12">
      <w:pPr>
        <w:rPr>
          <w:color w:val="0000FF"/>
        </w:rPr>
      </w:pPr>
      <w:r w:rsidRPr="00794F08">
        <w:rPr>
          <w:color w:val="0000FF"/>
        </w:rPr>
        <w:t>untrace methods [thread]  -- stop tracing method entry and exit</w:t>
      </w:r>
    </w:p>
    <w:p w:rsidR="008D3E45" w:rsidRPr="00794F08" w:rsidRDefault="008D3E45" w:rsidP="00007B12">
      <w:r w:rsidRPr="00794F08">
        <w:rPr>
          <w:rFonts w:hint="eastAsia"/>
        </w:rPr>
        <w:t>取消</w:t>
      </w:r>
      <w:r w:rsidRPr="00794F08">
        <w:rPr>
          <w:rFonts w:hint="eastAsia"/>
        </w:rPr>
        <w:t>trace</w:t>
      </w:r>
      <w:r w:rsidRPr="00794F08">
        <w:rPr>
          <w:rFonts w:hint="eastAsia"/>
        </w:rPr>
        <w:t>的设置</w:t>
      </w:r>
    </w:p>
    <w:p w:rsidR="008D3E45" w:rsidRPr="00794F08" w:rsidRDefault="008D3E45" w:rsidP="00007B12"/>
    <w:p w:rsidR="008D3E45" w:rsidRPr="00794F08" w:rsidRDefault="008D3E45" w:rsidP="00007B12">
      <w:pPr>
        <w:rPr>
          <w:color w:val="0000FF"/>
        </w:rPr>
      </w:pPr>
      <w:r w:rsidRPr="00794F08">
        <w:rPr>
          <w:color w:val="0000FF"/>
        </w:rPr>
        <w:t>step    -- execute current line</w:t>
      </w:r>
    </w:p>
    <w:p w:rsidR="008D3E45" w:rsidRPr="00794F08" w:rsidRDefault="008D3E45" w:rsidP="00007B12">
      <w:r w:rsidRPr="00794F08">
        <w:rPr>
          <w:rFonts w:hint="eastAsia"/>
        </w:rPr>
        <w:t>单步执行，会进入子函数内部</w:t>
      </w:r>
    </w:p>
    <w:p w:rsidR="008D3E45" w:rsidRPr="00794F08" w:rsidRDefault="008D3E45" w:rsidP="00007B12"/>
    <w:p w:rsidR="008D3E45" w:rsidRPr="00794F08" w:rsidRDefault="008D3E45" w:rsidP="00007B12">
      <w:pPr>
        <w:rPr>
          <w:color w:val="0000FF"/>
        </w:rPr>
      </w:pPr>
      <w:r w:rsidRPr="00794F08">
        <w:rPr>
          <w:color w:val="0000FF"/>
        </w:rPr>
        <w:t>step up  -- execute until the current method returns to its caller</w:t>
      </w:r>
    </w:p>
    <w:p w:rsidR="008D3E45" w:rsidRPr="00794F08" w:rsidRDefault="008D3E45" w:rsidP="00007B12">
      <w:r w:rsidRPr="00794F08">
        <w:rPr>
          <w:rFonts w:hint="eastAsia"/>
        </w:rPr>
        <w:t>函数内部执行只到返回调用者</w:t>
      </w:r>
    </w:p>
    <w:p w:rsidR="008D3E45" w:rsidRPr="00794F08" w:rsidRDefault="008D3E45" w:rsidP="00007B12"/>
    <w:p w:rsidR="008D3E45" w:rsidRPr="00794F08" w:rsidRDefault="008D3E45" w:rsidP="00007B12">
      <w:pPr>
        <w:rPr>
          <w:color w:val="0000FF"/>
        </w:rPr>
      </w:pPr>
      <w:r w:rsidRPr="00794F08">
        <w:rPr>
          <w:color w:val="0000FF"/>
        </w:rPr>
        <w:t>stepi  -- execute current instruction</w:t>
      </w:r>
    </w:p>
    <w:p w:rsidR="008D3E45" w:rsidRPr="00794F08" w:rsidRDefault="008D3E45" w:rsidP="00007B12">
      <w:r w:rsidRPr="00794F08">
        <w:rPr>
          <w:rFonts w:hint="eastAsia"/>
        </w:rPr>
        <w:t>执行当前语句，注意一行中可能包含多条语句，</w:t>
      </w:r>
      <w:r w:rsidRPr="00794F08">
        <w:rPr>
          <w:rFonts w:hint="eastAsia"/>
        </w:rPr>
        <w:t>step</w:t>
      </w:r>
      <w:r w:rsidRPr="00794F08">
        <w:rPr>
          <w:rFonts w:hint="eastAsia"/>
        </w:rPr>
        <w:t>是执行一行代码</w:t>
      </w:r>
    </w:p>
    <w:p w:rsidR="008D3E45" w:rsidRPr="00794F08" w:rsidRDefault="008D3E45" w:rsidP="00007B12"/>
    <w:p w:rsidR="008D3E45" w:rsidRPr="00794F08" w:rsidRDefault="008D3E45" w:rsidP="00007B12">
      <w:pPr>
        <w:rPr>
          <w:color w:val="0000FF"/>
        </w:rPr>
      </w:pPr>
      <w:r w:rsidRPr="00794F08">
        <w:rPr>
          <w:color w:val="0000FF"/>
        </w:rPr>
        <w:t>next  -- step one line (step OVER calls)</w:t>
      </w:r>
    </w:p>
    <w:p w:rsidR="008D3E45" w:rsidRPr="00794F08" w:rsidRDefault="008D3E45" w:rsidP="00007B12">
      <w:r w:rsidRPr="00794F08">
        <w:rPr>
          <w:rFonts w:hint="eastAsia"/>
        </w:rPr>
        <w:t>单步执行，但不进入子函数</w:t>
      </w:r>
    </w:p>
    <w:p w:rsidR="008D3E45" w:rsidRPr="00794F08" w:rsidRDefault="008D3E45" w:rsidP="00007B12"/>
    <w:p w:rsidR="008D3E45" w:rsidRPr="00794F08" w:rsidRDefault="008D3E45" w:rsidP="00007B12">
      <w:pPr>
        <w:rPr>
          <w:color w:val="0000FF"/>
        </w:rPr>
      </w:pPr>
      <w:r w:rsidRPr="00794F08">
        <w:rPr>
          <w:color w:val="0000FF"/>
        </w:rPr>
        <w:t>cont  -- continue execution from breakpoint</w:t>
      </w:r>
    </w:p>
    <w:p w:rsidR="008D3E45" w:rsidRPr="00794F08" w:rsidRDefault="008D3E45" w:rsidP="00007B12">
      <w:r w:rsidRPr="00794F08">
        <w:rPr>
          <w:rFonts w:hint="eastAsia"/>
        </w:rPr>
        <w:t>继续执行只到遇到下一个断点和程序结束</w:t>
      </w:r>
    </w:p>
    <w:p w:rsidR="008D3E45" w:rsidRPr="00794F08" w:rsidRDefault="008D3E45" w:rsidP="00007B12"/>
    <w:p w:rsidR="008D3E45" w:rsidRPr="00794F08" w:rsidRDefault="008D3E45" w:rsidP="00007B12">
      <w:pPr>
        <w:rPr>
          <w:color w:val="0000FF"/>
        </w:rPr>
      </w:pPr>
      <w:r w:rsidRPr="00794F08">
        <w:rPr>
          <w:color w:val="0000FF"/>
        </w:rPr>
        <w:t>list [line number|method] -- print source code</w:t>
      </w:r>
    </w:p>
    <w:p w:rsidR="008D3E45" w:rsidRPr="00794F08" w:rsidRDefault="008D3E45" w:rsidP="00007B12">
      <w:r w:rsidRPr="00794F08">
        <w:rPr>
          <w:rFonts w:hint="eastAsia"/>
        </w:rPr>
        <w:t>显示源代码，需要</w:t>
      </w:r>
      <w:r w:rsidRPr="00794F08">
        <w:rPr>
          <w:rFonts w:hint="eastAsia"/>
        </w:rPr>
        <w:t>jdb</w:t>
      </w:r>
      <w:r w:rsidRPr="00794F08">
        <w:rPr>
          <w:rFonts w:hint="eastAsia"/>
        </w:rPr>
        <w:t>启动时设置</w:t>
      </w:r>
      <w:r w:rsidRPr="00794F08">
        <w:rPr>
          <w:rFonts w:hint="eastAsia"/>
        </w:rPr>
        <w:t>sourcepath</w:t>
      </w:r>
      <w:r w:rsidRPr="00794F08">
        <w:rPr>
          <w:rFonts w:hint="eastAsia"/>
        </w:rPr>
        <w:t>参数或使用</w:t>
      </w:r>
      <w:r w:rsidRPr="00794F08">
        <w:rPr>
          <w:rFonts w:hint="eastAsia"/>
        </w:rPr>
        <w:t>use</w:t>
      </w:r>
      <w:r w:rsidRPr="00794F08">
        <w:rPr>
          <w:rFonts w:hint="eastAsia"/>
        </w:rPr>
        <w:t>命令设置源代码路径</w:t>
      </w:r>
    </w:p>
    <w:p w:rsidR="008D3E45" w:rsidRPr="00794F08" w:rsidRDefault="008D3E45" w:rsidP="00007B12"/>
    <w:p w:rsidR="008D3E45" w:rsidRPr="00794F08" w:rsidRDefault="008D3E45" w:rsidP="00007B12">
      <w:pPr>
        <w:rPr>
          <w:color w:val="0000FF"/>
        </w:rPr>
      </w:pPr>
      <w:r w:rsidRPr="00794F08">
        <w:rPr>
          <w:color w:val="0000FF"/>
        </w:rPr>
        <w:t>use (or sourcepath) [source file path]                        -- display or change the source path</w:t>
      </w:r>
    </w:p>
    <w:p w:rsidR="008D3E45" w:rsidRPr="00794F08" w:rsidRDefault="008D3E45" w:rsidP="00007B12">
      <w:r w:rsidRPr="00794F08">
        <w:rPr>
          <w:rFonts w:hint="eastAsia"/>
        </w:rPr>
        <w:t>不带参数时显示当前查找源代码的路径，指定参数可修改当前的源代码路径</w:t>
      </w:r>
    </w:p>
    <w:p w:rsidR="008D3E45" w:rsidRPr="00794F08" w:rsidRDefault="008D3E45" w:rsidP="00007B12"/>
    <w:p w:rsidR="008D3E45" w:rsidRPr="00794F08" w:rsidRDefault="008D3E45" w:rsidP="00007B12">
      <w:pPr>
        <w:rPr>
          <w:color w:val="0000FF"/>
        </w:rPr>
      </w:pPr>
      <w:r w:rsidRPr="00794F08">
        <w:rPr>
          <w:color w:val="0000FF"/>
        </w:rPr>
        <w:lastRenderedPageBreak/>
        <w:t>classpath   -- print classpath info from target VM</w:t>
      </w:r>
    </w:p>
    <w:p w:rsidR="008D3E45" w:rsidRPr="00794F08" w:rsidRDefault="008D3E45" w:rsidP="00007B12">
      <w:r w:rsidRPr="00794F08">
        <w:rPr>
          <w:rFonts w:hint="eastAsia"/>
        </w:rPr>
        <w:t>显示当前的</w:t>
      </w:r>
      <w:r w:rsidRPr="00794F08">
        <w:rPr>
          <w:rFonts w:hint="eastAsia"/>
        </w:rPr>
        <w:t>Java</w:t>
      </w:r>
      <w:r w:rsidRPr="00794F08">
        <w:rPr>
          <w:rFonts w:hint="eastAsia"/>
        </w:rPr>
        <w:t>类加载路径，感觉此命令有缺陷，无法修改当前的</w:t>
      </w:r>
      <w:r w:rsidRPr="00794F08">
        <w:rPr>
          <w:rFonts w:hint="eastAsia"/>
        </w:rPr>
        <w:t>classpath</w:t>
      </w:r>
      <w:r w:rsidRPr="00794F08">
        <w:rPr>
          <w:rFonts w:hint="eastAsia"/>
        </w:rPr>
        <w:t>，只能在</w:t>
      </w:r>
      <w:r w:rsidRPr="00794F08">
        <w:rPr>
          <w:rFonts w:hint="eastAsia"/>
        </w:rPr>
        <w:t>jdb</w:t>
      </w:r>
      <w:r w:rsidRPr="00794F08">
        <w:rPr>
          <w:rFonts w:hint="eastAsia"/>
        </w:rPr>
        <w:t>启动时指定或在环境变量中指定</w:t>
      </w:r>
    </w:p>
    <w:p w:rsidR="008D3E45" w:rsidRPr="00794F08" w:rsidRDefault="008D3E45" w:rsidP="00007B12"/>
    <w:p w:rsidR="008D3E45" w:rsidRPr="00794F08" w:rsidRDefault="008D3E45" w:rsidP="00007B12">
      <w:pPr>
        <w:rPr>
          <w:color w:val="0000FF"/>
        </w:rPr>
      </w:pPr>
      <w:r w:rsidRPr="00794F08">
        <w:rPr>
          <w:color w:val="0000FF"/>
        </w:rPr>
        <w:t>monitor &lt;command&gt;   -- execute command each time the program stops</w:t>
      </w:r>
    </w:p>
    <w:p w:rsidR="008D3E45" w:rsidRPr="00794F08" w:rsidRDefault="008D3E45" w:rsidP="00007B12">
      <w:r w:rsidRPr="00794F08">
        <w:rPr>
          <w:rFonts w:hint="eastAsia"/>
        </w:rPr>
        <w:t>在每次触发一个断点或程序执行结束时执行</w:t>
      </w:r>
      <w:r w:rsidRPr="00794F08">
        <w:rPr>
          <w:rFonts w:hint="eastAsia"/>
        </w:rPr>
        <w:t>command</w:t>
      </w:r>
      <w:r w:rsidRPr="00794F08">
        <w:rPr>
          <w:rFonts w:hint="eastAsia"/>
        </w:rPr>
        <w:t>指定的命令，如：</w:t>
      </w:r>
      <w:r w:rsidRPr="00794F08">
        <w:rPr>
          <w:rFonts w:hint="eastAsia"/>
        </w:rPr>
        <w:t>monitor locals</w:t>
      </w:r>
      <w:r w:rsidRPr="00794F08">
        <w:rPr>
          <w:rFonts w:hint="eastAsia"/>
        </w:rPr>
        <w:t>，则在每次程序中止时都字段执行</w:t>
      </w:r>
      <w:r w:rsidRPr="00794F08">
        <w:rPr>
          <w:rFonts w:hint="eastAsia"/>
        </w:rPr>
        <w:t>locals</w:t>
      </w:r>
      <w:r w:rsidRPr="00794F08">
        <w:rPr>
          <w:rFonts w:hint="eastAsia"/>
        </w:rPr>
        <w:t>命令</w:t>
      </w:r>
    </w:p>
    <w:p w:rsidR="008D3E45" w:rsidRPr="00794F08" w:rsidRDefault="008D3E45" w:rsidP="00007B12"/>
    <w:p w:rsidR="008D3E45" w:rsidRPr="00794F08" w:rsidRDefault="008D3E45" w:rsidP="00007B12">
      <w:pPr>
        <w:rPr>
          <w:color w:val="0000FF"/>
          <w:lang w:val="it-IT"/>
        </w:rPr>
      </w:pPr>
      <w:r w:rsidRPr="00794F08">
        <w:rPr>
          <w:color w:val="0000FF"/>
          <w:lang w:val="it-IT"/>
        </w:rPr>
        <w:t>monitor  -- list monitors</w:t>
      </w:r>
    </w:p>
    <w:p w:rsidR="008D3E45" w:rsidRPr="00794F08" w:rsidRDefault="008D3E45" w:rsidP="00007B12">
      <w:pPr>
        <w:rPr>
          <w:lang w:val="it-IT"/>
        </w:rPr>
      </w:pPr>
      <w:r w:rsidRPr="00794F08">
        <w:rPr>
          <w:rFonts w:hint="eastAsia"/>
          <w:lang w:val="it-IT"/>
        </w:rPr>
        <w:t>列出所有</w:t>
      </w:r>
      <w:r w:rsidRPr="00794F08">
        <w:rPr>
          <w:rFonts w:hint="eastAsia"/>
          <w:lang w:val="it-IT"/>
        </w:rPr>
        <w:t>monitor</w:t>
      </w:r>
      <w:r w:rsidRPr="00794F08">
        <w:rPr>
          <w:rFonts w:hint="eastAsia"/>
          <w:lang w:val="it-IT"/>
        </w:rPr>
        <w:t>执行的</w:t>
      </w:r>
      <w:r w:rsidRPr="00794F08">
        <w:rPr>
          <w:rFonts w:hint="eastAsia"/>
          <w:lang w:val="it-IT"/>
        </w:rPr>
        <w:t>command</w:t>
      </w:r>
    </w:p>
    <w:p w:rsidR="008D3E45" w:rsidRPr="00794F08" w:rsidRDefault="008D3E45" w:rsidP="00007B12">
      <w:pPr>
        <w:rPr>
          <w:lang w:val="it-IT"/>
        </w:rPr>
      </w:pPr>
    </w:p>
    <w:p w:rsidR="008D3E45" w:rsidRPr="00794F08" w:rsidRDefault="008D3E45" w:rsidP="00007B12">
      <w:pPr>
        <w:rPr>
          <w:color w:val="0000FF"/>
          <w:lang w:val="it-IT"/>
        </w:rPr>
      </w:pPr>
      <w:r w:rsidRPr="00794F08">
        <w:rPr>
          <w:color w:val="0000FF"/>
          <w:lang w:val="it-IT"/>
        </w:rPr>
        <w:t>unmonitor &lt;monitor#&gt;  -- delete a monitor</w:t>
      </w:r>
    </w:p>
    <w:p w:rsidR="008D3E45" w:rsidRPr="00794F08" w:rsidRDefault="008D3E45" w:rsidP="00007B12">
      <w:pPr>
        <w:rPr>
          <w:lang w:val="it-IT"/>
        </w:rPr>
      </w:pPr>
      <w:r w:rsidRPr="00794F08">
        <w:rPr>
          <w:rFonts w:hint="eastAsia"/>
          <w:lang w:val="it-IT"/>
        </w:rPr>
        <w:t>取消一个</w:t>
      </w:r>
      <w:r w:rsidRPr="00794F08">
        <w:rPr>
          <w:rFonts w:hint="eastAsia"/>
          <w:lang w:val="it-IT"/>
        </w:rPr>
        <w:t>monitor</w:t>
      </w:r>
      <w:r w:rsidRPr="00794F08">
        <w:rPr>
          <w:rFonts w:hint="eastAsia"/>
          <w:lang w:val="it-IT"/>
        </w:rPr>
        <w:t>的设置，参数为</w:t>
      </w:r>
      <w:r w:rsidRPr="00794F08">
        <w:rPr>
          <w:rFonts w:hint="eastAsia"/>
          <w:lang w:val="it-IT"/>
        </w:rPr>
        <w:t>monitor</w:t>
      </w:r>
      <w:r w:rsidRPr="00794F08">
        <w:rPr>
          <w:rFonts w:hint="eastAsia"/>
          <w:lang w:val="it-IT"/>
        </w:rPr>
        <w:t>不断参数时列出的</w:t>
      </w:r>
      <w:r w:rsidRPr="00794F08">
        <w:rPr>
          <w:rFonts w:hint="eastAsia"/>
          <w:lang w:val="it-IT"/>
        </w:rPr>
        <w:t>num</w:t>
      </w:r>
    </w:p>
    <w:p w:rsidR="008D3E45" w:rsidRPr="00794F08" w:rsidRDefault="008D3E45" w:rsidP="00007B12">
      <w:pPr>
        <w:rPr>
          <w:lang w:val="it-IT"/>
        </w:rPr>
      </w:pPr>
    </w:p>
    <w:p w:rsidR="008D3E45" w:rsidRPr="00794F08" w:rsidRDefault="008D3E45" w:rsidP="00007B12">
      <w:pPr>
        <w:rPr>
          <w:color w:val="0000FF"/>
        </w:rPr>
      </w:pPr>
      <w:r w:rsidRPr="00794F08">
        <w:rPr>
          <w:color w:val="0000FF"/>
        </w:rPr>
        <w:t>lock &lt;expr&gt;  -- print lock info for an object</w:t>
      </w:r>
    </w:p>
    <w:p w:rsidR="008D3E45" w:rsidRPr="00794F08" w:rsidRDefault="008D3E45" w:rsidP="00007B12">
      <w:r w:rsidRPr="00794F08">
        <w:rPr>
          <w:rFonts w:hint="eastAsia"/>
        </w:rPr>
        <w:t>列出一个对象锁的信息</w:t>
      </w:r>
    </w:p>
    <w:p w:rsidR="008D3E45" w:rsidRPr="00794F08" w:rsidRDefault="008D3E45" w:rsidP="00007B12"/>
    <w:p w:rsidR="008D3E45" w:rsidRPr="00794F08" w:rsidRDefault="008D3E45" w:rsidP="00007B12">
      <w:pPr>
        <w:rPr>
          <w:color w:val="0000FF"/>
        </w:rPr>
      </w:pPr>
      <w:r w:rsidRPr="00794F08">
        <w:rPr>
          <w:color w:val="0000FF"/>
        </w:rPr>
        <w:t xml:space="preserve">threadlocks [thread id] </w:t>
      </w:r>
      <w:r>
        <w:rPr>
          <w:rFonts w:hint="eastAsia"/>
          <w:color w:val="0000FF"/>
        </w:rPr>
        <w:t xml:space="preserve"> </w:t>
      </w:r>
      <w:r w:rsidRPr="00794F08">
        <w:rPr>
          <w:color w:val="0000FF"/>
        </w:rPr>
        <w:t>-- print lock info for a thread</w:t>
      </w:r>
    </w:p>
    <w:p w:rsidR="008D3E45" w:rsidRPr="00794F08" w:rsidRDefault="008D3E45" w:rsidP="00007B12">
      <w:r w:rsidRPr="00794F08">
        <w:rPr>
          <w:rFonts w:hint="eastAsia"/>
        </w:rPr>
        <w:t>列出线程的锁信息</w:t>
      </w:r>
    </w:p>
    <w:p w:rsidR="008D3E45" w:rsidRPr="00794F08" w:rsidRDefault="008D3E45" w:rsidP="00007B12"/>
    <w:p w:rsidR="008D3E45" w:rsidRPr="00794F08" w:rsidRDefault="008D3E45" w:rsidP="00007B12">
      <w:pPr>
        <w:rPr>
          <w:color w:val="0000FF"/>
        </w:rPr>
      </w:pPr>
      <w:r w:rsidRPr="00794F08">
        <w:rPr>
          <w:color w:val="0000FF"/>
        </w:rPr>
        <w:t xml:space="preserve">!!     </w:t>
      </w:r>
      <w:r>
        <w:rPr>
          <w:rFonts w:hint="eastAsia"/>
          <w:color w:val="0000FF"/>
        </w:rPr>
        <w:t xml:space="preserve">         </w:t>
      </w:r>
      <w:r w:rsidRPr="00794F08">
        <w:rPr>
          <w:color w:val="0000FF"/>
        </w:rPr>
        <w:t>-- repeat last command</w:t>
      </w:r>
    </w:p>
    <w:p w:rsidR="008D3E45" w:rsidRPr="00794F08" w:rsidRDefault="008D3E45" w:rsidP="00007B12">
      <w:r w:rsidRPr="00794F08">
        <w:rPr>
          <w:rFonts w:hint="eastAsia"/>
        </w:rPr>
        <w:t>执行上一个命令</w:t>
      </w:r>
    </w:p>
    <w:p w:rsidR="008D3E45" w:rsidRPr="00794F08" w:rsidRDefault="008D3E45" w:rsidP="00007B12"/>
    <w:p w:rsidR="008D3E45" w:rsidRPr="00794F08" w:rsidRDefault="008D3E45" w:rsidP="00007B12">
      <w:pPr>
        <w:rPr>
          <w:color w:val="0000FF"/>
        </w:rPr>
      </w:pPr>
      <w:r w:rsidRPr="00794F08">
        <w:rPr>
          <w:color w:val="0000FF"/>
        </w:rPr>
        <w:t>&lt;n&gt; &lt;command&gt;   -- repeat command n times</w:t>
      </w:r>
    </w:p>
    <w:p w:rsidR="008D3E45" w:rsidRPr="00794F08" w:rsidRDefault="008D3E45" w:rsidP="00007B12">
      <w:r w:rsidRPr="00794F08">
        <w:rPr>
          <w:rFonts w:hint="eastAsia"/>
        </w:rPr>
        <w:t>重复执行一个</w:t>
      </w:r>
      <w:r w:rsidRPr="00794F08">
        <w:rPr>
          <w:rFonts w:hint="eastAsia"/>
        </w:rPr>
        <w:t>command</w:t>
      </w:r>
      <w:r w:rsidRPr="00794F08">
        <w:rPr>
          <w:rFonts w:hint="eastAsia"/>
        </w:rPr>
        <w:t>命令</w:t>
      </w:r>
      <w:r w:rsidRPr="00794F08">
        <w:rPr>
          <w:rFonts w:hint="eastAsia"/>
        </w:rPr>
        <w:t>n</w:t>
      </w:r>
      <w:r w:rsidRPr="00794F08">
        <w:rPr>
          <w:rFonts w:hint="eastAsia"/>
        </w:rPr>
        <w:t>次</w:t>
      </w:r>
    </w:p>
    <w:p w:rsidR="008D3E45" w:rsidRPr="00794F08" w:rsidRDefault="008D3E45" w:rsidP="00007B12"/>
    <w:p w:rsidR="008D3E45" w:rsidRPr="00794F08" w:rsidRDefault="008D3E45" w:rsidP="00007B12">
      <w:pPr>
        <w:rPr>
          <w:color w:val="0000FF"/>
        </w:rPr>
      </w:pPr>
      <w:r w:rsidRPr="00794F08">
        <w:rPr>
          <w:color w:val="0000FF"/>
        </w:rPr>
        <w:t>help (or ?)   -- list commands</w:t>
      </w:r>
    </w:p>
    <w:p w:rsidR="008D3E45" w:rsidRPr="00794F08" w:rsidRDefault="008D3E45" w:rsidP="00007B12">
      <w:r w:rsidRPr="00794F08">
        <w:rPr>
          <w:rFonts w:hint="eastAsia"/>
        </w:rPr>
        <w:t>列出所有的命令</w:t>
      </w:r>
    </w:p>
    <w:p w:rsidR="008D3E45" w:rsidRPr="00794F08" w:rsidRDefault="008D3E45" w:rsidP="00007B12"/>
    <w:p w:rsidR="008D3E45" w:rsidRPr="00794F08" w:rsidRDefault="008D3E45" w:rsidP="00007B12">
      <w:pPr>
        <w:rPr>
          <w:color w:val="0000FF"/>
        </w:rPr>
      </w:pPr>
      <w:r w:rsidRPr="00794F08">
        <w:rPr>
          <w:color w:val="0000FF"/>
        </w:rPr>
        <w:t>version     -- print version information</w:t>
      </w:r>
    </w:p>
    <w:p w:rsidR="008D3E45" w:rsidRPr="00794F08" w:rsidRDefault="008D3E45" w:rsidP="00007B12">
      <w:r w:rsidRPr="00794F08">
        <w:rPr>
          <w:rFonts w:hint="eastAsia"/>
        </w:rPr>
        <w:t>显示版本信息</w:t>
      </w:r>
    </w:p>
    <w:p w:rsidR="008D3E45" w:rsidRPr="00794F08" w:rsidRDefault="008D3E45" w:rsidP="00007B12"/>
    <w:p w:rsidR="008D3E45" w:rsidRPr="00794F08" w:rsidRDefault="008D3E45" w:rsidP="00007B12">
      <w:pPr>
        <w:rPr>
          <w:color w:val="0000FF"/>
        </w:rPr>
      </w:pPr>
      <w:r w:rsidRPr="00794F08">
        <w:rPr>
          <w:color w:val="0000FF"/>
        </w:rPr>
        <w:t>exit (or quit)  -- exit debugger</w:t>
      </w:r>
    </w:p>
    <w:p w:rsidR="008D3E45" w:rsidRPr="00794F08" w:rsidRDefault="008D3E45" w:rsidP="00007B12">
      <w:r w:rsidRPr="00794F08">
        <w:rPr>
          <w:rFonts w:hint="eastAsia"/>
        </w:rPr>
        <w:lastRenderedPageBreak/>
        <w:t>中止</w:t>
      </w:r>
      <w:r w:rsidRPr="00794F08">
        <w:rPr>
          <w:rFonts w:hint="eastAsia"/>
        </w:rPr>
        <w:t>jdb</w:t>
      </w:r>
      <w:r w:rsidRPr="00794F08">
        <w:rPr>
          <w:rFonts w:hint="eastAsia"/>
        </w:rPr>
        <w:t>调试器的执行</w:t>
      </w:r>
    </w:p>
    <w:p w:rsidR="008D3E45" w:rsidRPr="00BF7325" w:rsidRDefault="008D3E45" w:rsidP="008D3E45">
      <w:pPr>
        <w:spacing w:line="360" w:lineRule="auto"/>
        <w:ind w:firstLine="330"/>
        <w:rPr>
          <w:sz w:val="24"/>
        </w:rPr>
      </w:pPr>
    </w:p>
    <w:p w:rsidR="008D3E45" w:rsidRPr="00CA7A06" w:rsidRDefault="008D3E45" w:rsidP="00B13CD1">
      <w:pPr>
        <w:pStyle w:val="2"/>
        <w:numPr>
          <w:ilvl w:val="1"/>
          <w:numId w:val="4"/>
        </w:numPr>
      </w:pPr>
      <w:bookmarkStart w:id="76" w:name="_Toc382659561"/>
      <w:r>
        <w:rPr>
          <w:rFonts w:hint="eastAsia"/>
        </w:rPr>
        <w:t>Jstat</w:t>
      </w:r>
      <w:bookmarkEnd w:id="76"/>
    </w:p>
    <w:p w:rsidR="008D3E45" w:rsidRPr="005768CB" w:rsidRDefault="008D3E45" w:rsidP="00007B12">
      <w:r>
        <w:rPr>
          <w:rFonts w:hint="eastAsia"/>
        </w:rPr>
        <w:t>Jstat</w:t>
      </w:r>
      <w:r w:rsidRPr="005768CB">
        <w:rPr>
          <w:rFonts w:hint="eastAsia"/>
        </w:rPr>
        <w:t>主要利用</w:t>
      </w:r>
      <w:r w:rsidRPr="005768CB">
        <w:rPr>
          <w:rFonts w:hint="eastAsia"/>
        </w:rPr>
        <w:t>JVM</w:t>
      </w:r>
      <w:r w:rsidRPr="005768CB">
        <w:rPr>
          <w:rFonts w:hint="eastAsia"/>
        </w:rPr>
        <w:t>内建的指令对</w:t>
      </w:r>
      <w:r w:rsidRPr="005768CB">
        <w:rPr>
          <w:rFonts w:hint="eastAsia"/>
        </w:rPr>
        <w:t>Java</w:t>
      </w:r>
      <w:r w:rsidRPr="005768CB">
        <w:rPr>
          <w:rFonts w:hint="eastAsia"/>
        </w:rPr>
        <w:t>应用程序的资源和性能进行实时的命令行的监控，包括了对</w:t>
      </w:r>
      <w:r w:rsidRPr="005768CB">
        <w:rPr>
          <w:rFonts w:hint="eastAsia"/>
        </w:rPr>
        <w:t>Heap size</w:t>
      </w:r>
      <w:r w:rsidRPr="005768CB">
        <w:rPr>
          <w:rFonts w:hint="eastAsia"/>
        </w:rPr>
        <w:t>和垃圾回收状况的监控。可见，</w:t>
      </w:r>
      <w:r w:rsidRPr="005768CB">
        <w:rPr>
          <w:rFonts w:hint="eastAsia"/>
        </w:rPr>
        <w:t>Jstat</w:t>
      </w:r>
      <w:r w:rsidRPr="005768CB">
        <w:rPr>
          <w:rFonts w:hint="eastAsia"/>
        </w:rPr>
        <w:t>是轻量级的、专门针对</w:t>
      </w:r>
      <w:r w:rsidRPr="005768CB">
        <w:rPr>
          <w:rFonts w:hint="eastAsia"/>
        </w:rPr>
        <w:t>JVM</w:t>
      </w:r>
      <w:r w:rsidRPr="005768CB">
        <w:rPr>
          <w:rFonts w:hint="eastAsia"/>
        </w:rPr>
        <w:t>的工具，非常适用。由于</w:t>
      </w:r>
      <w:r w:rsidRPr="005768CB">
        <w:rPr>
          <w:rFonts w:hint="eastAsia"/>
        </w:rPr>
        <w:t>JVM</w:t>
      </w:r>
      <w:r w:rsidRPr="005768CB">
        <w:rPr>
          <w:rFonts w:hint="eastAsia"/>
        </w:rPr>
        <w:t>内存设置较大，图中百分比变化不太明显一个极强的监视</w:t>
      </w:r>
      <w:r w:rsidRPr="005768CB">
        <w:rPr>
          <w:rFonts w:hint="eastAsia"/>
        </w:rPr>
        <w:t>VM</w:t>
      </w:r>
      <w:r w:rsidRPr="005768CB">
        <w:rPr>
          <w:rFonts w:hint="eastAsia"/>
        </w:rPr>
        <w:t>内存工具。可以用来监视</w:t>
      </w:r>
      <w:r w:rsidRPr="005768CB">
        <w:rPr>
          <w:rFonts w:hint="eastAsia"/>
        </w:rPr>
        <w:t>VM</w:t>
      </w:r>
      <w:r w:rsidRPr="005768CB">
        <w:rPr>
          <w:rFonts w:hint="eastAsia"/>
        </w:rPr>
        <w:t>内存内的各种堆和非堆的大小及其内存使用量。</w:t>
      </w:r>
    </w:p>
    <w:p w:rsidR="008D3E45" w:rsidRPr="005768CB" w:rsidRDefault="008D3E45" w:rsidP="00007B12">
      <w:r w:rsidRPr="005768CB">
        <w:rPr>
          <w:rFonts w:hint="eastAsia"/>
        </w:rPr>
        <w:t>jstat</w:t>
      </w:r>
      <w:r w:rsidRPr="005768CB">
        <w:rPr>
          <w:rFonts w:hint="eastAsia"/>
        </w:rPr>
        <w:t>工具特别强大，有众多的可选项，详细查看堆内各个部分的使用量，以及加载类的数量。使用时，需加上查看进程的进程</w:t>
      </w:r>
      <w:r w:rsidRPr="005768CB">
        <w:rPr>
          <w:rFonts w:hint="eastAsia"/>
        </w:rPr>
        <w:t>id</w:t>
      </w:r>
      <w:r w:rsidRPr="005768CB">
        <w:rPr>
          <w:rFonts w:hint="eastAsia"/>
        </w:rPr>
        <w:t>，和所选参数。以下详细介绍各个参数的意义。</w:t>
      </w:r>
      <w:r w:rsidRPr="005768CB">
        <w:rPr>
          <w:rFonts w:hint="eastAsia"/>
        </w:rPr>
        <w:t xml:space="preserve">  </w:t>
      </w:r>
    </w:p>
    <w:p w:rsidR="008D3E45" w:rsidRPr="005768CB" w:rsidRDefault="008D3E45" w:rsidP="00007B12">
      <w:pPr>
        <w:pStyle w:val="ItemList"/>
      </w:pPr>
      <w:r w:rsidRPr="005768CB">
        <w:rPr>
          <w:rFonts w:hint="eastAsia"/>
        </w:rPr>
        <w:t xml:space="preserve">    jstat -class pid:</w:t>
      </w:r>
      <w:r w:rsidRPr="005768CB">
        <w:rPr>
          <w:rFonts w:hint="eastAsia"/>
        </w:rPr>
        <w:t>显示加载</w:t>
      </w:r>
      <w:r w:rsidRPr="005768CB">
        <w:rPr>
          <w:rFonts w:hint="eastAsia"/>
        </w:rPr>
        <w:t>class</w:t>
      </w:r>
      <w:r w:rsidRPr="005768CB">
        <w:rPr>
          <w:rFonts w:hint="eastAsia"/>
        </w:rPr>
        <w:t>的数量，及所占空间等信息。</w:t>
      </w:r>
      <w:r w:rsidRPr="005768CB">
        <w:rPr>
          <w:rFonts w:hint="eastAsia"/>
        </w:rPr>
        <w:t xml:space="preserve">  </w:t>
      </w:r>
    </w:p>
    <w:p w:rsidR="008D3E45" w:rsidRPr="005768CB" w:rsidRDefault="008D3E45" w:rsidP="00007B12">
      <w:pPr>
        <w:pStyle w:val="ItemList"/>
      </w:pPr>
      <w:r w:rsidRPr="005768CB">
        <w:rPr>
          <w:rFonts w:hint="eastAsia"/>
        </w:rPr>
        <w:t xml:space="preserve">    jstat -compiler pid:</w:t>
      </w:r>
      <w:r w:rsidRPr="005768CB">
        <w:rPr>
          <w:rFonts w:hint="eastAsia"/>
        </w:rPr>
        <w:t>显示</w:t>
      </w:r>
      <w:r w:rsidRPr="005768CB">
        <w:rPr>
          <w:rFonts w:hint="eastAsia"/>
        </w:rPr>
        <w:t>VM</w:t>
      </w:r>
      <w:r w:rsidRPr="005768CB">
        <w:rPr>
          <w:rFonts w:hint="eastAsia"/>
        </w:rPr>
        <w:t>实时编译的数量等信息。</w:t>
      </w:r>
      <w:r w:rsidRPr="005768CB">
        <w:rPr>
          <w:rFonts w:hint="eastAsia"/>
        </w:rPr>
        <w:t xml:space="preserve">  </w:t>
      </w:r>
    </w:p>
    <w:p w:rsidR="008D3E45" w:rsidRPr="005768CB" w:rsidRDefault="008D3E45" w:rsidP="00007B12">
      <w:pPr>
        <w:pStyle w:val="ItemList"/>
      </w:pPr>
      <w:r w:rsidRPr="005768CB">
        <w:rPr>
          <w:rFonts w:hint="eastAsia"/>
        </w:rPr>
        <w:t xml:space="preserve">    jstat -gc pid:</w:t>
      </w:r>
      <w:r w:rsidRPr="005768CB">
        <w:rPr>
          <w:rFonts w:hint="eastAsia"/>
        </w:rPr>
        <w:t>可以显示</w:t>
      </w:r>
      <w:r w:rsidRPr="005768CB">
        <w:rPr>
          <w:rFonts w:hint="eastAsia"/>
        </w:rPr>
        <w:t>gc</w:t>
      </w:r>
      <w:r w:rsidRPr="005768CB">
        <w:rPr>
          <w:rFonts w:hint="eastAsia"/>
        </w:rPr>
        <w:t>的信息，查看</w:t>
      </w:r>
      <w:r w:rsidRPr="005768CB">
        <w:rPr>
          <w:rFonts w:hint="eastAsia"/>
        </w:rPr>
        <w:t>gc</w:t>
      </w:r>
      <w:r w:rsidRPr="005768CB">
        <w:rPr>
          <w:rFonts w:hint="eastAsia"/>
        </w:rPr>
        <w:t>的次数，及时间。其中最后五项，分别是</w:t>
      </w:r>
      <w:r w:rsidRPr="005768CB">
        <w:rPr>
          <w:rFonts w:hint="eastAsia"/>
        </w:rPr>
        <w:t>young gc</w:t>
      </w:r>
      <w:r w:rsidRPr="005768CB">
        <w:rPr>
          <w:rFonts w:hint="eastAsia"/>
        </w:rPr>
        <w:t>的次数，</w:t>
      </w:r>
      <w:r w:rsidRPr="005768CB">
        <w:rPr>
          <w:rFonts w:hint="eastAsia"/>
        </w:rPr>
        <w:t>young gc</w:t>
      </w:r>
      <w:r w:rsidRPr="005768CB">
        <w:rPr>
          <w:rFonts w:hint="eastAsia"/>
        </w:rPr>
        <w:t>的时间，</w:t>
      </w:r>
      <w:r w:rsidRPr="005768CB">
        <w:rPr>
          <w:rFonts w:hint="eastAsia"/>
        </w:rPr>
        <w:t>full gc</w:t>
      </w:r>
      <w:r w:rsidRPr="005768CB">
        <w:rPr>
          <w:rFonts w:hint="eastAsia"/>
        </w:rPr>
        <w:t>的次数，</w:t>
      </w:r>
      <w:r w:rsidRPr="005768CB">
        <w:rPr>
          <w:rFonts w:hint="eastAsia"/>
        </w:rPr>
        <w:t>full gc</w:t>
      </w:r>
      <w:r w:rsidRPr="005768CB">
        <w:rPr>
          <w:rFonts w:hint="eastAsia"/>
        </w:rPr>
        <w:t>的时间，</w:t>
      </w:r>
      <w:r w:rsidRPr="005768CB">
        <w:rPr>
          <w:rFonts w:hint="eastAsia"/>
        </w:rPr>
        <w:t>gc</w:t>
      </w:r>
      <w:r w:rsidRPr="005768CB">
        <w:rPr>
          <w:rFonts w:hint="eastAsia"/>
        </w:rPr>
        <w:t>的总时间。</w:t>
      </w:r>
      <w:r w:rsidRPr="005768CB">
        <w:rPr>
          <w:rFonts w:hint="eastAsia"/>
        </w:rPr>
        <w:t xml:space="preserve">  </w:t>
      </w:r>
    </w:p>
    <w:p w:rsidR="008D3E45" w:rsidRPr="005768CB" w:rsidRDefault="008D3E45" w:rsidP="00007B12">
      <w:pPr>
        <w:pStyle w:val="ItemList"/>
      </w:pPr>
      <w:r w:rsidRPr="005768CB">
        <w:rPr>
          <w:rFonts w:hint="eastAsia"/>
        </w:rPr>
        <w:t xml:space="preserve">    jstat -gccapacity:</w:t>
      </w:r>
      <w:r w:rsidRPr="005768CB">
        <w:rPr>
          <w:rFonts w:hint="eastAsia"/>
        </w:rPr>
        <w:t>可以显示，</w:t>
      </w:r>
      <w:r w:rsidRPr="005768CB">
        <w:rPr>
          <w:rFonts w:hint="eastAsia"/>
        </w:rPr>
        <w:t>VM</w:t>
      </w:r>
      <w:r w:rsidRPr="005768CB">
        <w:rPr>
          <w:rFonts w:hint="eastAsia"/>
        </w:rPr>
        <w:t>内存中三代（</w:t>
      </w:r>
      <w:r w:rsidRPr="005768CB">
        <w:rPr>
          <w:rFonts w:hint="eastAsia"/>
        </w:rPr>
        <w:t>young,old,perm</w:t>
      </w:r>
      <w:r w:rsidRPr="005768CB">
        <w:rPr>
          <w:rFonts w:hint="eastAsia"/>
        </w:rPr>
        <w:t>）对象的使用和占用大小，如：</w:t>
      </w:r>
      <w:r w:rsidRPr="005768CB">
        <w:rPr>
          <w:rFonts w:hint="eastAsia"/>
        </w:rPr>
        <w:t>PGCMN</w:t>
      </w:r>
      <w:r w:rsidRPr="005768CB">
        <w:rPr>
          <w:rFonts w:hint="eastAsia"/>
        </w:rPr>
        <w:t>显示的是最小</w:t>
      </w:r>
      <w:r w:rsidRPr="005768CB">
        <w:rPr>
          <w:rFonts w:hint="eastAsia"/>
        </w:rPr>
        <w:t>perm</w:t>
      </w:r>
      <w:r w:rsidRPr="005768CB">
        <w:rPr>
          <w:rFonts w:hint="eastAsia"/>
        </w:rPr>
        <w:t>的内存使用量，</w:t>
      </w:r>
      <w:r w:rsidRPr="005768CB">
        <w:rPr>
          <w:rFonts w:hint="eastAsia"/>
        </w:rPr>
        <w:t>PGCMX</w:t>
      </w:r>
      <w:r w:rsidRPr="005768CB">
        <w:rPr>
          <w:rFonts w:hint="eastAsia"/>
        </w:rPr>
        <w:t>显示的是</w:t>
      </w:r>
      <w:r w:rsidRPr="005768CB">
        <w:rPr>
          <w:rFonts w:hint="eastAsia"/>
        </w:rPr>
        <w:t>perm</w:t>
      </w:r>
      <w:r w:rsidRPr="005768CB">
        <w:rPr>
          <w:rFonts w:hint="eastAsia"/>
        </w:rPr>
        <w:t>的内存最大使用量，</w:t>
      </w:r>
      <w:r w:rsidRPr="005768CB">
        <w:rPr>
          <w:rFonts w:hint="eastAsia"/>
        </w:rPr>
        <w:t>PGC</w:t>
      </w:r>
      <w:r w:rsidRPr="005768CB">
        <w:rPr>
          <w:rFonts w:hint="eastAsia"/>
        </w:rPr>
        <w:t>是当前新生成的</w:t>
      </w:r>
      <w:r w:rsidRPr="005768CB">
        <w:rPr>
          <w:rFonts w:hint="eastAsia"/>
        </w:rPr>
        <w:t>perm</w:t>
      </w:r>
      <w:r w:rsidRPr="005768CB">
        <w:rPr>
          <w:rFonts w:hint="eastAsia"/>
        </w:rPr>
        <w:t>内存占用量，</w:t>
      </w:r>
      <w:r w:rsidRPr="005768CB">
        <w:rPr>
          <w:rFonts w:hint="eastAsia"/>
        </w:rPr>
        <w:t>PC</w:t>
      </w:r>
      <w:r w:rsidRPr="005768CB">
        <w:rPr>
          <w:rFonts w:hint="eastAsia"/>
        </w:rPr>
        <w:t>是但前</w:t>
      </w:r>
      <w:r w:rsidRPr="005768CB">
        <w:rPr>
          <w:rFonts w:hint="eastAsia"/>
        </w:rPr>
        <w:t>perm</w:t>
      </w:r>
      <w:r w:rsidRPr="005768CB">
        <w:rPr>
          <w:rFonts w:hint="eastAsia"/>
        </w:rPr>
        <w:t>内存占用量。其他的可以根据这个类推，</w:t>
      </w:r>
      <w:r w:rsidRPr="005768CB">
        <w:rPr>
          <w:rFonts w:hint="eastAsia"/>
        </w:rPr>
        <w:t xml:space="preserve"> OC</w:t>
      </w:r>
      <w:r w:rsidRPr="005768CB">
        <w:rPr>
          <w:rFonts w:hint="eastAsia"/>
        </w:rPr>
        <w:t>是</w:t>
      </w:r>
      <w:r w:rsidRPr="005768CB">
        <w:rPr>
          <w:rFonts w:hint="eastAsia"/>
        </w:rPr>
        <w:t>old</w:t>
      </w:r>
      <w:r w:rsidRPr="005768CB">
        <w:rPr>
          <w:rFonts w:hint="eastAsia"/>
        </w:rPr>
        <w:t>内纯的占用量。</w:t>
      </w:r>
      <w:r w:rsidRPr="005768CB">
        <w:rPr>
          <w:rFonts w:hint="eastAsia"/>
        </w:rPr>
        <w:t xml:space="preserve">  </w:t>
      </w:r>
    </w:p>
    <w:p w:rsidR="008D3E45" w:rsidRPr="005768CB" w:rsidRDefault="008D3E45" w:rsidP="00007B12">
      <w:pPr>
        <w:pStyle w:val="ItemList"/>
      </w:pPr>
      <w:r w:rsidRPr="005768CB">
        <w:rPr>
          <w:rFonts w:hint="eastAsia"/>
        </w:rPr>
        <w:t xml:space="preserve">    jstat -gcnew pid:new</w:t>
      </w:r>
      <w:r w:rsidRPr="005768CB">
        <w:rPr>
          <w:rFonts w:hint="eastAsia"/>
        </w:rPr>
        <w:t>对象的信息。</w:t>
      </w:r>
      <w:r w:rsidRPr="005768CB">
        <w:rPr>
          <w:rFonts w:hint="eastAsia"/>
        </w:rPr>
        <w:t xml:space="preserve">  </w:t>
      </w:r>
    </w:p>
    <w:p w:rsidR="008D3E45" w:rsidRPr="005768CB" w:rsidRDefault="008D3E45" w:rsidP="00007B12">
      <w:pPr>
        <w:pStyle w:val="ItemList"/>
      </w:pPr>
      <w:r w:rsidRPr="005768CB">
        <w:rPr>
          <w:rFonts w:hint="eastAsia"/>
        </w:rPr>
        <w:t xml:space="preserve">    jstat -gcnewcapacity pid:new</w:t>
      </w:r>
      <w:r w:rsidRPr="005768CB">
        <w:rPr>
          <w:rFonts w:hint="eastAsia"/>
        </w:rPr>
        <w:t>对象的信息及其占用量。</w:t>
      </w:r>
      <w:r w:rsidRPr="005768CB">
        <w:rPr>
          <w:rFonts w:hint="eastAsia"/>
        </w:rPr>
        <w:t xml:space="preserve">  </w:t>
      </w:r>
    </w:p>
    <w:p w:rsidR="008D3E45" w:rsidRPr="005768CB" w:rsidRDefault="008D3E45" w:rsidP="00007B12">
      <w:pPr>
        <w:pStyle w:val="ItemList"/>
      </w:pPr>
      <w:r w:rsidRPr="005768CB">
        <w:rPr>
          <w:rFonts w:hint="eastAsia"/>
        </w:rPr>
        <w:t xml:space="preserve">    jstat -gcold pid:old</w:t>
      </w:r>
      <w:r w:rsidRPr="005768CB">
        <w:rPr>
          <w:rFonts w:hint="eastAsia"/>
        </w:rPr>
        <w:t>对象的信息。</w:t>
      </w:r>
      <w:r w:rsidRPr="005768CB">
        <w:rPr>
          <w:rFonts w:hint="eastAsia"/>
        </w:rPr>
        <w:t xml:space="preserve">  </w:t>
      </w:r>
    </w:p>
    <w:p w:rsidR="008D3E45" w:rsidRPr="005768CB" w:rsidRDefault="008D3E45" w:rsidP="00007B12">
      <w:pPr>
        <w:pStyle w:val="ItemList"/>
      </w:pPr>
      <w:r w:rsidRPr="005768CB">
        <w:rPr>
          <w:rFonts w:hint="eastAsia"/>
        </w:rPr>
        <w:t xml:space="preserve">    jstat -gcoldcapacity pid:old</w:t>
      </w:r>
      <w:r w:rsidRPr="005768CB">
        <w:rPr>
          <w:rFonts w:hint="eastAsia"/>
        </w:rPr>
        <w:t>对象的信息及其占用量。</w:t>
      </w:r>
      <w:r w:rsidRPr="005768CB">
        <w:rPr>
          <w:rFonts w:hint="eastAsia"/>
        </w:rPr>
        <w:t xml:space="preserve">  </w:t>
      </w:r>
    </w:p>
    <w:p w:rsidR="008D3E45" w:rsidRPr="005768CB" w:rsidRDefault="008D3E45" w:rsidP="00007B12">
      <w:pPr>
        <w:pStyle w:val="ItemList"/>
      </w:pPr>
      <w:r w:rsidRPr="005768CB">
        <w:rPr>
          <w:rFonts w:hint="eastAsia"/>
        </w:rPr>
        <w:t xml:space="preserve">    jstat -gcpermcapacity pid: perm</w:t>
      </w:r>
      <w:r w:rsidRPr="005768CB">
        <w:rPr>
          <w:rFonts w:hint="eastAsia"/>
        </w:rPr>
        <w:t>对象的信息及其占用量。</w:t>
      </w:r>
      <w:r w:rsidRPr="005768CB">
        <w:rPr>
          <w:rFonts w:hint="eastAsia"/>
        </w:rPr>
        <w:t xml:space="preserve">  </w:t>
      </w:r>
    </w:p>
    <w:p w:rsidR="008D3E45" w:rsidRPr="005768CB" w:rsidRDefault="008D3E45" w:rsidP="00007B12">
      <w:pPr>
        <w:pStyle w:val="ItemList"/>
      </w:pPr>
      <w:r w:rsidRPr="005768CB">
        <w:rPr>
          <w:rFonts w:hint="eastAsia"/>
        </w:rPr>
        <w:t xml:space="preserve">    jstat -util pid:</w:t>
      </w:r>
      <w:r w:rsidRPr="005768CB">
        <w:rPr>
          <w:rFonts w:hint="eastAsia"/>
        </w:rPr>
        <w:t>统计</w:t>
      </w:r>
      <w:r w:rsidRPr="005768CB">
        <w:rPr>
          <w:rFonts w:hint="eastAsia"/>
        </w:rPr>
        <w:t>gc</w:t>
      </w:r>
      <w:r w:rsidRPr="005768CB">
        <w:rPr>
          <w:rFonts w:hint="eastAsia"/>
        </w:rPr>
        <w:t>信息统计。</w:t>
      </w:r>
      <w:r w:rsidRPr="005768CB">
        <w:rPr>
          <w:rFonts w:hint="eastAsia"/>
        </w:rPr>
        <w:t xml:space="preserve">  </w:t>
      </w:r>
    </w:p>
    <w:p w:rsidR="008D3E45" w:rsidRPr="005768CB" w:rsidRDefault="008D3E45" w:rsidP="00007B12">
      <w:pPr>
        <w:pStyle w:val="ItemList"/>
      </w:pPr>
      <w:r w:rsidRPr="005768CB">
        <w:rPr>
          <w:rFonts w:hint="eastAsia"/>
        </w:rPr>
        <w:t xml:space="preserve">    jstat -printcompilation pid:</w:t>
      </w:r>
      <w:r w:rsidRPr="005768CB">
        <w:rPr>
          <w:rFonts w:hint="eastAsia"/>
        </w:rPr>
        <w:t>当前</w:t>
      </w:r>
      <w:r w:rsidRPr="005768CB">
        <w:rPr>
          <w:rFonts w:hint="eastAsia"/>
        </w:rPr>
        <w:t>VM</w:t>
      </w:r>
      <w:r w:rsidRPr="005768CB">
        <w:rPr>
          <w:rFonts w:hint="eastAsia"/>
        </w:rPr>
        <w:t>执行的信息。</w:t>
      </w:r>
      <w:r w:rsidRPr="005768CB">
        <w:rPr>
          <w:rFonts w:hint="eastAsia"/>
        </w:rPr>
        <w:t xml:space="preserve">  </w:t>
      </w:r>
    </w:p>
    <w:p w:rsidR="008D3E45" w:rsidRPr="005768CB" w:rsidRDefault="008D3E45" w:rsidP="00007B12">
      <w:r w:rsidRPr="005768CB">
        <w:rPr>
          <w:rFonts w:hint="eastAsia"/>
        </w:rPr>
        <w:t>除了以上一个参数外，还可以同时加上</w:t>
      </w:r>
      <w:r w:rsidRPr="005768CB">
        <w:rPr>
          <w:rFonts w:hint="eastAsia"/>
        </w:rPr>
        <w:t xml:space="preserve"> </w:t>
      </w:r>
      <w:r w:rsidRPr="005768CB">
        <w:rPr>
          <w:rFonts w:hint="eastAsia"/>
        </w:rPr>
        <w:t>两个数字，如：</w:t>
      </w:r>
      <w:r w:rsidRPr="005768CB">
        <w:rPr>
          <w:rFonts w:hint="eastAsia"/>
        </w:rPr>
        <w:t>jstat -printcompilation 3024 250 6</w:t>
      </w:r>
      <w:r w:rsidRPr="005768CB">
        <w:rPr>
          <w:rFonts w:hint="eastAsia"/>
        </w:rPr>
        <w:t>是每</w:t>
      </w:r>
      <w:r w:rsidRPr="005768CB">
        <w:rPr>
          <w:rFonts w:hint="eastAsia"/>
        </w:rPr>
        <w:t>250</w:t>
      </w:r>
      <w:r w:rsidRPr="005768CB">
        <w:rPr>
          <w:rFonts w:hint="eastAsia"/>
        </w:rPr>
        <w:t>毫秒打印一次，一共打印</w:t>
      </w:r>
      <w:r w:rsidRPr="005768CB">
        <w:rPr>
          <w:rFonts w:hint="eastAsia"/>
        </w:rPr>
        <w:t>6</w:t>
      </w:r>
      <w:r w:rsidRPr="005768CB">
        <w:rPr>
          <w:rFonts w:hint="eastAsia"/>
        </w:rPr>
        <w:t>次，还可以加上</w:t>
      </w:r>
      <w:r w:rsidRPr="005768CB">
        <w:rPr>
          <w:rFonts w:hint="eastAsia"/>
        </w:rPr>
        <w:t>-h3</w:t>
      </w:r>
      <w:r w:rsidRPr="005768CB">
        <w:rPr>
          <w:rFonts w:hint="eastAsia"/>
        </w:rPr>
        <w:t>每三行显示一下标题。</w:t>
      </w:r>
      <w:r w:rsidRPr="005768CB">
        <w:t xml:space="preserve">  </w:t>
      </w:r>
    </w:p>
    <w:p w:rsidR="008D3E45" w:rsidRPr="005768CB" w:rsidRDefault="008D3E45" w:rsidP="00007B12">
      <w:r w:rsidRPr="005768CB">
        <w:rPr>
          <w:rFonts w:hint="eastAsia"/>
        </w:rPr>
        <w:t>语法结构：</w:t>
      </w:r>
      <w:r w:rsidRPr="005768CB">
        <w:t xml:space="preserve"> </w:t>
      </w:r>
    </w:p>
    <w:p w:rsidR="008D3E45" w:rsidRPr="005768CB" w:rsidRDefault="008D3E45" w:rsidP="00007B12">
      <w:r w:rsidRPr="005768CB">
        <w:t xml:space="preserve">Usage: jstat -help|-options  </w:t>
      </w:r>
    </w:p>
    <w:p w:rsidR="008D3E45" w:rsidRDefault="008D3E45" w:rsidP="00007B12">
      <w:r w:rsidRPr="005768CB">
        <w:t xml:space="preserve">        jstat -&lt;option&gt; [-t] [-h&lt;lines&gt;] &lt;</w:t>
      </w:r>
      <w:r w:rsidR="00E54A99">
        <w:t xml:space="preserve">vmid&gt; [&lt;interval&gt; [&lt;count&gt;]]   </w:t>
      </w:r>
    </w:p>
    <w:p w:rsidR="00E54A99" w:rsidRPr="005768CB" w:rsidRDefault="00E54A99" w:rsidP="00007B12">
      <w:r>
        <w:rPr>
          <w:rFonts w:hint="eastAsia"/>
        </w:rPr>
        <w:tab/>
      </w:r>
      <w:r>
        <w:rPr>
          <w:rFonts w:hint="eastAsia"/>
        </w:rPr>
        <w:tab/>
      </w:r>
      <w:r w:rsidRPr="00E54A99">
        <w:t xml:space="preserve">jstat -gcutil </w:t>
      </w:r>
      <w:r>
        <w:rPr>
          <w:rFonts w:hint="eastAsia"/>
        </w:rPr>
        <w:t xml:space="preserve"> pid</w:t>
      </w:r>
    </w:p>
    <w:p w:rsidR="008D3E45" w:rsidRPr="005768CB" w:rsidRDefault="008D3E45" w:rsidP="00007B12">
      <w:r w:rsidRPr="005768CB">
        <w:rPr>
          <w:rFonts w:hint="eastAsia"/>
        </w:rPr>
        <w:t xml:space="preserve"> </w:t>
      </w:r>
      <w:r w:rsidRPr="005768CB">
        <w:rPr>
          <w:rFonts w:hint="eastAsia"/>
        </w:rPr>
        <w:t>参数解释：</w:t>
      </w:r>
      <w:r w:rsidRPr="005768CB">
        <w:rPr>
          <w:rFonts w:hint="eastAsia"/>
        </w:rPr>
        <w:t xml:space="preserve">  </w:t>
      </w:r>
      <w:r w:rsidRPr="005768CB">
        <w:t xml:space="preserve">  </w:t>
      </w:r>
    </w:p>
    <w:p w:rsidR="008D3E45" w:rsidRPr="005768CB" w:rsidRDefault="008D3E45" w:rsidP="00007B12">
      <w:pPr>
        <w:pStyle w:val="ItemList"/>
      </w:pPr>
      <w:r w:rsidRPr="005768CB">
        <w:rPr>
          <w:rFonts w:hint="eastAsia"/>
        </w:rPr>
        <w:t xml:space="preserve">Options </w:t>
      </w:r>
      <w:r w:rsidRPr="005768CB">
        <w:rPr>
          <w:rFonts w:hint="eastAsia"/>
        </w:rPr>
        <w:t>—</w:t>
      </w:r>
      <w:r w:rsidRPr="005768CB">
        <w:rPr>
          <w:rFonts w:hint="eastAsia"/>
        </w:rPr>
        <w:t xml:space="preserve"> </w:t>
      </w:r>
      <w:r w:rsidRPr="005768CB">
        <w:rPr>
          <w:rFonts w:hint="eastAsia"/>
        </w:rPr>
        <w:t>选项，我们一般使用</w:t>
      </w:r>
      <w:r w:rsidRPr="005768CB">
        <w:rPr>
          <w:rFonts w:hint="eastAsia"/>
        </w:rPr>
        <w:t xml:space="preserve"> -gcutil </w:t>
      </w:r>
      <w:r w:rsidRPr="005768CB">
        <w:rPr>
          <w:rFonts w:hint="eastAsia"/>
        </w:rPr>
        <w:t>查看</w:t>
      </w:r>
      <w:r w:rsidRPr="005768CB">
        <w:rPr>
          <w:rFonts w:hint="eastAsia"/>
        </w:rPr>
        <w:t>gc</w:t>
      </w:r>
      <w:r w:rsidRPr="005768CB">
        <w:rPr>
          <w:rFonts w:hint="eastAsia"/>
        </w:rPr>
        <w:t>情况</w:t>
      </w:r>
      <w:r w:rsidRPr="005768CB">
        <w:t xml:space="preserve">  </w:t>
      </w:r>
    </w:p>
    <w:p w:rsidR="008D3E45" w:rsidRPr="005768CB" w:rsidRDefault="008D3E45" w:rsidP="00007B12">
      <w:pPr>
        <w:pStyle w:val="ItemList"/>
      </w:pPr>
      <w:r w:rsidRPr="005768CB">
        <w:rPr>
          <w:rFonts w:hint="eastAsia"/>
        </w:rPr>
        <w:t xml:space="preserve">vmid    </w:t>
      </w:r>
      <w:r w:rsidRPr="005768CB">
        <w:rPr>
          <w:rFonts w:hint="eastAsia"/>
        </w:rPr>
        <w:t>—</w:t>
      </w:r>
      <w:r w:rsidRPr="005768CB">
        <w:rPr>
          <w:rFonts w:hint="eastAsia"/>
        </w:rPr>
        <w:t xml:space="preserve"> VM</w:t>
      </w:r>
      <w:r w:rsidRPr="005768CB">
        <w:rPr>
          <w:rFonts w:hint="eastAsia"/>
        </w:rPr>
        <w:t>的进程号，即当前运行的</w:t>
      </w:r>
      <w:r w:rsidRPr="005768CB">
        <w:rPr>
          <w:rFonts w:hint="eastAsia"/>
        </w:rPr>
        <w:t>java</w:t>
      </w:r>
      <w:r w:rsidRPr="005768CB">
        <w:rPr>
          <w:rFonts w:hint="eastAsia"/>
        </w:rPr>
        <w:t>进程号</w:t>
      </w:r>
      <w:r w:rsidRPr="005768CB">
        <w:rPr>
          <w:rFonts w:hint="eastAsia"/>
        </w:rPr>
        <w:t xml:space="preserve"> </w:t>
      </w:r>
      <w:r w:rsidRPr="005768CB">
        <w:t xml:space="preserve">  </w:t>
      </w:r>
    </w:p>
    <w:p w:rsidR="008D3E45" w:rsidRPr="005768CB" w:rsidRDefault="008D3E45" w:rsidP="00007B12">
      <w:pPr>
        <w:pStyle w:val="ItemList"/>
      </w:pPr>
      <w:r w:rsidRPr="005768CB">
        <w:rPr>
          <w:rFonts w:hint="eastAsia"/>
        </w:rPr>
        <w:t>interval</w:t>
      </w:r>
      <w:r w:rsidRPr="005768CB">
        <w:rPr>
          <w:rFonts w:hint="eastAsia"/>
        </w:rPr>
        <w:t>–</w:t>
      </w:r>
      <w:r w:rsidRPr="005768CB">
        <w:rPr>
          <w:rFonts w:hint="eastAsia"/>
        </w:rPr>
        <w:t xml:space="preserve"> </w:t>
      </w:r>
      <w:r w:rsidRPr="005768CB">
        <w:rPr>
          <w:rFonts w:hint="eastAsia"/>
        </w:rPr>
        <w:t>间隔时间，单位为秒或者毫秒</w:t>
      </w:r>
      <w:r w:rsidRPr="005768CB">
        <w:rPr>
          <w:rFonts w:hint="eastAsia"/>
        </w:rPr>
        <w:t xml:space="preserve">  </w:t>
      </w:r>
      <w:r w:rsidRPr="005768CB">
        <w:t xml:space="preserve"> </w:t>
      </w:r>
    </w:p>
    <w:p w:rsidR="00007B12" w:rsidRDefault="008D3E45" w:rsidP="00007B12">
      <w:pPr>
        <w:pStyle w:val="ItemList"/>
      </w:pPr>
      <w:r w:rsidRPr="005768CB">
        <w:rPr>
          <w:rFonts w:hint="eastAsia"/>
        </w:rPr>
        <w:t xml:space="preserve">count   </w:t>
      </w:r>
      <w:r w:rsidRPr="005768CB">
        <w:rPr>
          <w:rFonts w:hint="eastAsia"/>
        </w:rPr>
        <w:t>—</w:t>
      </w:r>
      <w:r w:rsidRPr="005768CB">
        <w:rPr>
          <w:rFonts w:hint="eastAsia"/>
        </w:rPr>
        <w:t xml:space="preserve"> </w:t>
      </w:r>
      <w:r w:rsidRPr="005768CB">
        <w:rPr>
          <w:rFonts w:hint="eastAsia"/>
        </w:rPr>
        <w:t>打印次数，如果缺省则打印无数次</w:t>
      </w:r>
      <w:r w:rsidRPr="005768CB">
        <w:rPr>
          <w:rFonts w:hint="eastAsia"/>
        </w:rPr>
        <w:t xml:space="preserve">  </w:t>
      </w:r>
      <w:r w:rsidRPr="005768CB">
        <w:t xml:space="preserve">  </w:t>
      </w:r>
    </w:p>
    <w:p w:rsidR="00E472EB" w:rsidRDefault="00E472EB" w:rsidP="00E472EB">
      <w:pPr>
        <w:pStyle w:val="NotesHeading"/>
      </w:pPr>
      <w:r>
        <w:lastRenderedPageBreak/>
        <w:drawing>
          <wp:inline distT="0" distB="0" distL="0" distR="0">
            <wp:extent cx="495300" cy="200025"/>
            <wp:effectExtent l="19050" t="0" r="0" b="0"/>
            <wp:docPr id="28" name="图片 3" descr="image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0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72EB">
        <w:rPr>
          <w:rFonts w:hint="eastAsia"/>
        </w:rPr>
        <w:t xml:space="preserve"> </w:t>
      </w:r>
    </w:p>
    <w:p w:rsidR="00007B12" w:rsidRDefault="00E472EB" w:rsidP="00E472EB">
      <w:pPr>
        <w:pStyle w:val="NotesHeading"/>
      </w:pPr>
      <w:r>
        <w:rPr>
          <w:rFonts w:hint="eastAsia"/>
        </w:rPr>
        <w:t>GC</w:t>
      </w:r>
      <w:r>
        <w:rPr>
          <w:rFonts w:hint="eastAsia"/>
        </w:rPr>
        <w:t>信</w:t>
      </w:r>
      <w:r w:rsidR="00007B12">
        <w:rPr>
          <w:rFonts w:hint="eastAsia"/>
        </w:rPr>
        <w:t>息查看：</w:t>
      </w:r>
    </w:p>
    <w:p w:rsidR="008D3E45" w:rsidRPr="005768CB" w:rsidRDefault="008D3E45" w:rsidP="00E472EB">
      <w:pPr>
        <w:pStyle w:val="NotesTextList"/>
      </w:pPr>
      <w:r w:rsidRPr="005768CB">
        <w:rPr>
          <w:rFonts w:hint="eastAsia"/>
        </w:rPr>
        <w:t xml:space="preserve">S0  </w:t>
      </w:r>
      <w:r w:rsidRPr="005768CB">
        <w:rPr>
          <w:rFonts w:hint="eastAsia"/>
        </w:rPr>
        <w:t>—</w:t>
      </w:r>
      <w:r w:rsidRPr="005768CB">
        <w:rPr>
          <w:rFonts w:hint="eastAsia"/>
        </w:rPr>
        <w:t xml:space="preserve"> Heap</w:t>
      </w:r>
      <w:r w:rsidRPr="005768CB">
        <w:rPr>
          <w:rFonts w:hint="eastAsia"/>
        </w:rPr>
        <w:t>上的</w:t>
      </w:r>
      <w:r w:rsidRPr="005768CB">
        <w:rPr>
          <w:rFonts w:hint="eastAsia"/>
        </w:rPr>
        <w:t xml:space="preserve"> Survivor space 0 </w:t>
      </w:r>
      <w:r w:rsidRPr="005768CB">
        <w:rPr>
          <w:rFonts w:hint="eastAsia"/>
        </w:rPr>
        <w:t>区已使用空间的百分比</w:t>
      </w:r>
      <w:r w:rsidRPr="005768CB">
        <w:rPr>
          <w:rFonts w:hint="eastAsia"/>
        </w:rPr>
        <w:t xml:space="preserve">  </w:t>
      </w:r>
    </w:p>
    <w:p w:rsidR="008D3E45" w:rsidRPr="005768CB" w:rsidRDefault="008D3E45" w:rsidP="00E472EB">
      <w:pPr>
        <w:pStyle w:val="NotesTextList"/>
      </w:pPr>
      <w:r w:rsidRPr="005768CB">
        <w:rPr>
          <w:rFonts w:hint="eastAsia"/>
        </w:rPr>
        <w:t xml:space="preserve">S1  </w:t>
      </w:r>
      <w:r w:rsidRPr="005768CB">
        <w:rPr>
          <w:rFonts w:hint="eastAsia"/>
        </w:rPr>
        <w:t>—</w:t>
      </w:r>
      <w:r w:rsidRPr="005768CB">
        <w:rPr>
          <w:rFonts w:hint="eastAsia"/>
        </w:rPr>
        <w:t xml:space="preserve"> Heap</w:t>
      </w:r>
      <w:r w:rsidRPr="005768CB">
        <w:rPr>
          <w:rFonts w:hint="eastAsia"/>
        </w:rPr>
        <w:t>上的</w:t>
      </w:r>
      <w:r w:rsidRPr="005768CB">
        <w:rPr>
          <w:rFonts w:hint="eastAsia"/>
        </w:rPr>
        <w:t xml:space="preserve"> Survivor space 1 </w:t>
      </w:r>
      <w:r w:rsidRPr="005768CB">
        <w:rPr>
          <w:rFonts w:hint="eastAsia"/>
        </w:rPr>
        <w:t>区已使用空间的百分比</w:t>
      </w:r>
      <w:r w:rsidRPr="005768CB">
        <w:rPr>
          <w:rFonts w:hint="eastAsia"/>
        </w:rPr>
        <w:t xml:space="preserve">  </w:t>
      </w:r>
    </w:p>
    <w:p w:rsidR="008D3E45" w:rsidRPr="005768CB" w:rsidRDefault="008D3E45" w:rsidP="00E472EB">
      <w:pPr>
        <w:pStyle w:val="NotesTextList"/>
      </w:pPr>
      <w:r w:rsidRPr="005768CB">
        <w:rPr>
          <w:rFonts w:hint="eastAsia"/>
        </w:rPr>
        <w:t xml:space="preserve">E   </w:t>
      </w:r>
      <w:r w:rsidRPr="005768CB">
        <w:rPr>
          <w:rFonts w:hint="eastAsia"/>
        </w:rPr>
        <w:t>—</w:t>
      </w:r>
      <w:r w:rsidRPr="005768CB">
        <w:rPr>
          <w:rFonts w:hint="eastAsia"/>
        </w:rPr>
        <w:t xml:space="preserve"> Heap</w:t>
      </w:r>
      <w:r w:rsidRPr="005768CB">
        <w:rPr>
          <w:rFonts w:hint="eastAsia"/>
        </w:rPr>
        <w:t>上的</w:t>
      </w:r>
      <w:r w:rsidRPr="005768CB">
        <w:rPr>
          <w:rFonts w:hint="eastAsia"/>
        </w:rPr>
        <w:t xml:space="preserve"> Eden space </w:t>
      </w:r>
      <w:r w:rsidRPr="005768CB">
        <w:rPr>
          <w:rFonts w:hint="eastAsia"/>
        </w:rPr>
        <w:t>区已使用空间的百分比</w:t>
      </w:r>
      <w:r w:rsidRPr="005768CB">
        <w:rPr>
          <w:rFonts w:hint="eastAsia"/>
        </w:rPr>
        <w:t xml:space="preserve">  </w:t>
      </w:r>
    </w:p>
    <w:p w:rsidR="008D3E45" w:rsidRPr="005768CB" w:rsidRDefault="008D3E45" w:rsidP="00E472EB">
      <w:pPr>
        <w:pStyle w:val="NotesTextList"/>
      </w:pPr>
      <w:r w:rsidRPr="005768CB">
        <w:rPr>
          <w:rFonts w:hint="eastAsia"/>
        </w:rPr>
        <w:t xml:space="preserve">O   </w:t>
      </w:r>
      <w:r w:rsidRPr="005768CB">
        <w:rPr>
          <w:rFonts w:hint="eastAsia"/>
        </w:rPr>
        <w:t>—</w:t>
      </w:r>
      <w:r w:rsidRPr="005768CB">
        <w:rPr>
          <w:rFonts w:hint="eastAsia"/>
        </w:rPr>
        <w:t xml:space="preserve"> Heap</w:t>
      </w:r>
      <w:r w:rsidRPr="005768CB">
        <w:rPr>
          <w:rFonts w:hint="eastAsia"/>
        </w:rPr>
        <w:t>上的</w:t>
      </w:r>
      <w:r w:rsidRPr="005768CB">
        <w:rPr>
          <w:rFonts w:hint="eastAsia"/>
        </w:rPr>
        <w:t xml:space="preserve"> Old space </w:t>
      </w:r>
      <w:r w:rsidRPr="005768CB">
        <w:rPr>
          <w:rFonts w:hint="eastAsia"/>
        </w:rPr>
        <w:t>区已使用空间的百分比</w:t>
      </w:r>
      <w:r w:rsidRPr="005768CB">
        <w:rPr>
          <w:rFonts w:hint="eastAsia"/>
        </w:rPr>
        <w:t xml:space="preserve">  </w:t>
      </w:r>
    </w:p>
    <w:p w:rsidR="008D3E45" w:rsidRPr="005768CB" w:rsidRDefault="008D3E45" w:rsidP="00E472EB">
      <w:pPr>
        <w:pStyle w:val="NotesTextList"/>
      </w:pPr>
      <w:r w:rsidRPr="005768CB">
        <w:rPr>
          <w:rFonts w:hint="eastAsia"/>
        </w:rPr>
        <w:t xml:space="preserve">P   </w:t>
      </w:r>
      <w:r w:rsidRPr="005768CB">
        <w:rPr>
          <w:rFonts w:hint="eastAsia"/>
        </w:rPr>
        <w:t>—</w:t>
      </w:r>
      <w:r w:rsidRPr="005768CB">
        <w:rPr>
          <w:rFonts w:hint="eastAsia"/>
        </w:rPr>
        <w:t xml:space="preserve"> Perm space </w:t>
      </w:r>
      <w:r w:rsidRPr="005768CB">
        <w:rPr>
          <w:rFonts w:hint="eastAsia"/>
        </w:rPr>
        <w:t>区已使用空间的百分比</w:t>
      </w:r>
      <w:r w:rsidRPr="005768CB">
        <w:rPr>
          <w:rFonts w:hint="eastAsia"/>
        </w:rPr>
        <w:t xml:space="preserve">  </w:t>
      </w:r>
    </w:p>
    <w:p w:rsidR="008D3E45" w:rsidRPr="005768CB" w:rsidRDefault="008D3E45" w:rsidP="00E472EB">
      <w:pPr>
        <w:pStyle w:val="NotesTextList"/>
      </w:pPr>
      <w:r w:rsidRPr="005768CB">
        <w:rPr>
          <w:rFonts w:hint="eastAsia"/>
        </w:rPr>
        <w:t xml:space="preserve">YGC </w:t>
      </w:r>
      <w:r w:rsidRPr="005768CB">
        <w:rPr>
          <w:rFonts w:hint="eastAsia"/>
        </w:rPr>
        <w:t>—</w:t>
      </w:r>
      <w:r w:rsidRPr="005768CB">
        <w:rPr>
          <w:rFonts w:hint="eastAsia"/>
        </w:rPr>
        <w:t xml:space="preserve"> </w:t>
      </w:r>
      <w:r w:rsidRPr="005768CB">
        <w:rPr>
          <w:rFonts w:hint="eastAsia"/>
        </w:rPr>
        <w:t>从应用程序启动到采样时发生</w:t>
      </w:r>
      <w:r w:rsidRPr="005768CB">
        <w:rPr>
          <w:rFonts w:hint="eastAsia"/>
        </w:rPr>
        <w:t xml:space="preserve"> Young GC </w:t>
      </w:r>
      <w:r w:rsidRPr="005768CB">
        <w:rPr>
          <w:rFonts w:hint="eastAsia"/>
        </w:rPr>
        <w:t>的次数</w:t>
      </w:r>
      <w:r w:rsidRPr="005768CB">
        <w:rPr>
          <w:rFonts w:hint="eastAsia"/>
        </w:rPr>
        <w:t xml:space="preserve">  </w:t>
      </w:r>
    </w:p>
    <w:p w:rsidR="008D3E45" w:rsidRPr="005768CB" w:rsidRDefault="008D3E45" w:rsidP="00E472EB">
      <w:pPr>
        <w:pStyle w:val="NotesTextList"/>
      </w:pPr>
      <w:r w:rsidRPr="005768CB">
        <w:rPr>
          <w:rFonts w:hint="eastAsia"/>
        </w:rPr>
        <w:t>YGCT</w:t>
      </w:r>
      <w:r w:rsidRPr="005768CB">
        <w:rPr>
          <w:rFonts w:hint="eastAsia"/>
        </w:rPr>
        <w:t>–</w:t>
      </w:r>
      <w:r w:rsidRPr="005768CB">
        <w:rPr>
          <w:rFonts w:hint="eastAsia"/>
        </w:rPr>
        <w:t xml:space="preserve"> </w:t>
      </w:r>
      <w:r w:rsidRPr="005768CB">
        <w:rPr>
          <w:rFonts w:hint="eastAsia"/>
        </w:rPr>
        <w:t>从应用程序启动到采样时</w:t>
      </w:r>
      <w:r w:rsidRPr="005768CB">
        <w:rPr>
          <w:rFonts w:hint="eastAsia"/>
        </w:rPr>
        <w:t xml:space="preserve"> Young GC </w:t>
      </w:r>
      <w:r w:rsidRPr="005768CB">
        <w:rPr>
          <w:rFonts w:hint="eastAsia"/>
        </w:rPr>
        <w:t>所用的时间</w:t>
      </w:r>
      <w:r w:rsidRPr="005768CB">
        <w:rPr>
          <w:rFonts w:hint="eastAsia"/>
        </w:rPr>
        <w:t>(</w:t>
      </w:r>
      <w:r w:rsidRPr="005768CB">
        <w:rPr>
          <w:rFonts w:hint="eastAsia"/>
        </w:rPr>
        <w:t>单位秒</w:t>
      </w:r>
      <w:r w:rsidRPr="005768CB">
        <w:rPr>
          <w:rFonts w:hint="eastAsia"/>
        </w:rPr>
        <w:t xml:space="preserve">)  </w:t>
      </w:r>
    </w:p>
    <w:p w:rsidR="008D3E45" w:rsidRPr="005768CB" w:rsidRDefault="008D3E45" w:rsidP="00E472EB">
      <w:pPr>
        <w:pStyle w:val="NotesTextList"/>
      </w:pPr>
      <w:r w:rsidRPr="005768CB">
        <w:rPr>
          <w:rFonts w:hint="eastAsia"/>
        </w:rPr>
        <w:t xml:space="preserve">FGC </w:t>
      </w:r>
      <w:r w:rsidRPr="005768CB">
        <w:rPr>
          <w:rFonts w:hint="eastAsia"/>
        </w:rPr>
        <w:t>—</w:t>
      </w:r>
      <w:r w:rsidRPr="005768CB">
        <w:rPr>
          <w:rFonts w:hint="eastAsia"/>
        </w:rPr>
        <w:t xml:space="preserve"> </w:t>
      </w:r>
      <w:r w:rsidRPr="005768CB">
        <w:rPr>
          <w:rFonts w:hint="eastAsia"/>
        </w:rPr>
        <w:t>从应用程序启动到采样时发生</w:t>
      </w:r>
      <w:r w:rsidRPr="005768CB">
        <w:rPr>
          <w:rFonts w:hint="eastAsia"/>
        </w:rPr>
        <w:t xml:space="preserve"> Full GC </w:t>
      </w:r>
      <w:r w:rsidRPr="005768CB">
        <w:rPr>
          <w:rFonts w:hint="eastAsia"/>
        </w:rPr>
        <w:t>的次数</w:t>
      </w:r>
      <w:r w:rsidRPr="005768CB">
        <w:rPr>
          <w:rFonts w:hint="eastAsia"/>
        </w:rPr>
        <w:t xml:space="preserve">  </w:t>
      </w:r>
    </w:p>
    <w:p w:rsidR="008D3E45" w:rsidRPr="005768CB" w:rsidRDefault="008D3E45" w:rsidP="00E472EB">
      <w:pPr>
        <w:pStyle w:val="NotesTextList"/>
      </w:pPr>
      <w:r w:rsidRPr="005768CB">
        <w:rPr>
          <w:rFonts w:hint="eastAsia"/>
        </w:rPr>
        <w:t>FGCT</w:t>
      </w:r>
      <w:r w:rsidRPr="005768CB">
        <w:rPr>
          <w:rFonts w:hint="eastAsia"/>
        </w:rPr>
        <w:t>–</w:t>
      </w:r>
      <w:r w:rsidRPr="005768CB">
        <w:rPr>
          <w:rFonts w:hint="eastAsia"/>
        </w:rPr>
        <w:t xml:space="preserve"> </w:t>
      </w:r>
      <w:r w:rsidRPr="005768CB">
        <w:rPr>
          <w:rFonts w:hint="eastAsia"/>
        </w:rPr>
        <w:t>从应用程序启动到采样时</w:t>
      </w:r>
      <w:r w:rsidRPr="005768CB">
        <w:rPr>
          <w:rFonts w:hint="eastAsia"/>
        </w:rPr>
        <w:t xml:space="preserve"> Full GC </w:t>
      </w:r>
      <w:r w:rsidRPr="005768CB">
        <w:rPr>
          <w:rFonts w:hint="eastAsia"/>
        </w:rPr>
        <w:t>所用的时间</w:t>
      </w:r>
      <w:r w:rsidRPr="005768CB">
        <w:rPr>
          <w:rFonts w:hint="eastAsia"/>
        </w:rPr>
        <w:t>(</w:t>
      </w:r>
      <w:r w:rsidRPr="005768CB">
        <w:rPr>
          <w:rFonts w:hint="eastAsia"/>
        </w:rPr>
        <w:t>单位秒</w:t>
      </w:r>
      <w:r w:rsidRPr="005768CB">
        <w:rPr>
          <w:rFonts w:hint="eastAsia"/>
        </w:rPr>
        <w:t xml:space="preserve">)  </w:t>
      </w:r>
    </w:p>
    <w:p w:rsidR="008D3E45" w:rsidRDefault="008D3E45" w:rsidP="00E472EB">
      <w:pPr>
        <w:pStyle w:val="NotesTextList"/>
      </w:pPr>
      <w:r w:rsidRPr="005768CB">
        <w:rPr>
          <w:rFonts w:hint="eastAsia"/>
        </w:rPr>
        <w:t xml:space="preserve">GCT </w:t>
      </w:r>
      <w:r w:rsidRPr="005768CB">
        <w:rPr>
          <w:rFonts w:hint="eastAsia"/>
        </w:rPr>
        <w:t>—</w:t>
      </w:r>
      <w:r w:rsidRPr="005768CB">
        <w:rPr>
          <w:rFonts w:hint="eastAsia"/>
        </w:rPr>
        <w:t xml:space="preserve"> </w:t>
      </w:r>
      <w:r w:rsidRPr="005768CB">
        <w:rPr>
          <w:rFonts w:hint="eastAsia"/>
        </w:rPr>
        <w:t>从应用程序启动到采样时用于垃圾回收的总时间</w:t>
      </w:r>
      <w:r w:rsidRPr="005768CB">
        <w:rPr>
          <w:rFonts w:hint="eastAsia"/>
        </w:rPr>
        <w:t>(</w:t>
      </w:r>
      <w:r w:rsidRPr="005768CB">
        <w:rPr>
          <w:rFonts w:hint="eastAsia"/>
        </w:rPr>
        <w:t>单位秒</w:t>
      </w:r>
      <w:r w:rsidRPr="005768CB">
        <w:rPr>
          <w:rFonts w:hint="eastAsia"/>
        </w:rPr>
        <w:t xml:space="preserve">)  </w:t>
      </w:r>
    </w:p>
    <w:p w:rsidR="008D3E45" w:rsidRDefault="008D3E45" w:rsidP="00B13CD1">
      <w:pPr>
        <w:pStyle w:val="2"/>
        <w:numPr>
          <w:ilvl w:val="1"/>
          <w:numId w:val="4"/>
        </w:numPr>
      </w:pPr>
      <w:bookmarkStart w:id="77" w:name="_Toc382659562"/>
      <w:r w:rsidRPr="001E74AC">
        <w:rPr>
          <w:rFonts w:hint="eastAsia"/>
          <w:sz w:val="32"/>
        </w:rPr>
        <w:t>Jmap</w:t>
      </w:r>
      <w:bookmarkEnd w:id="77"/>
    </w:p>
    <w:p w:rsidR="008D3E45" w:rsidRDefault="008D3E45" w:rsidP="005B1C7B">
      <w:r w:rsidRPr="00377058">
        <w:rPr>
          <w:rFonts w:hint="eastAsia"/>
        </w:rPr>
        <w:t>Jmap</w:t>
      </w:r>
      <w:r w:rsidRPr="00377058">
        <w:rPr>
          <w:rFonts w:hint="eastAsia"/>
        </w:rPr>
        <w:t>用于打印出某个</w:t>
      </w:r>
      <w:r w:rsidRPr="00377058">
        <w:rPr>
          <w:rFonts w:hint="eastAsia"/>
        </w:rPr>
        <w:t>java</w:t>
      </w:r>
      <w:r w:rsidRPr="00377058">
        <w:rPr>
          <w:rFonts w:hint="eastAsia"/>
        </w:rPr>
        <w:t>进程（使用</w:t>
      </w:r>
      <w:r w:rsidRPr="00377058">
        <w:rPr>
          <w:rFonts w:hint="eastAsia"/>
        </w:rPr>
        <w:t>pid</w:t>
      </w:r>
      <w:r w:rsidRPr="00377058">
        <w:rPr>
          <w:rFonts w:hint="eastAsia"/>
        </w:rPr>
        <w:t>）内存使用情况，所有‘对象’的情况（如：产生那些对象，及其数量）。</w:t>
      </w:r>
    </w:p>
    <w:p w:rsidR="008D3E45" w:rsidRDefault="008D3E45" w:rsidP="005B1C7B">
      <w:r>
        <w:rPr>
          <w:rFonts w:hint="eastAsia"/>
        </w:rPr>
        <w:t>命令：</w:t>
      </w:r>
      <w:r w:rsidRPr="00377058">
        <w:rPr>
          <w:rFonts w:hint="eastAsia"/>
        </w:rPr>
        <w:t xml:space="preserve">jmap -dump:format=b,file=outfile </w:t>
      </w:r>
      <w:r>
        <w:rPr>
          <w:rFonts w:hint="eastAsia"/>
        </w:rPr>
        <w:t>pid</w:t>
      </w:r>
    </w:p>
    <w:p w:rsidR="008D3E45" w:rsidRPr="00377058" w:rsidRDefault="008D3E45" w:rsidP="005B1C7B">
      <w:r w:rsidRPr="00377058">
        <w:rPr>
          <w:rFonts w:hint="eastAsia"/>
        </w:rPr>
        <w:t>可以将</w:t>
      </w:r>
      <w:r>
        <w:rPr>
          <w:rFonts w:hint="eastAsia"/>
        </w:rPr>
        <w:t xml:space="preserve">pid </w:t>
      </w:r>
      <w:r w:rsidRPr="00377058">
        <w:rPr>
          <w:rFonts w:hint="eastAsia"/>
        </w:rPr>
        <w:t>进程的内存</w:t>
      </w:r>
      <w:r w:rsidRPr="00377058">
        <w:rPr>
          <w:rFonts w:hint="eastAsia"/>
        </w:rPr>
        <w:t>heap</w:t>
      </w:r>
      <w:r w:rsidRPr="00377058">
        <w:rPr>
          <w:rFonts w:hint="eastAsia"/>
        </w:rPr>
        <w:t>输出出来到</w:t>
      </w:r>
      <w:r w:rsidRPr="00377058">
        <w:rPr>
          <w:rFonts w:hint="eastAsia"/>
        </w:rPr>
        <w:t>outfile</w:t>
      </w:r>
      <w:r w:rsidRPr="00377058">
        <w:rPr>
          <w:rFonts w:hint="eastAsia"/>
        </w:rPr>
        <w:t>文件里，再配合</w:t>
      </w:r>
      <w:r w:rsidRPr="00377058">
        <w:rPr>
          <w:rFonts w:hint="eastAsia"/>
        </w:rPr>
        <w:t>MAT</w:t>
      </w:r>
      <w:r>
        <w:rPr>
          <w:rFonts w:hint="eastAsia"/>
        </w:rPr>
        <w:t>或</w:t>
      </w:r>
      <w:r>
        <w:rPr>
          <w:rFonts w:hint="eastAsia"/>
        </w:rPr>
        <w:t>Jhat</w:t>
      </w:r>
      <w:r>
        <w:rPr>
          <w:rFonts w:hint="eastAsia"/>
        </w:rPr>
        <w:t>工具进行分析。</w:t>
      </w:r>
    </w:p>
    <w:p w:rsidR="008D3E45" w:rsidRPr="00377058" w:rsidRDefault="008D3E45" w:rsidP="005B1C7B">
      <w:pPr>
        <w:rPr>
          <w:rFonts w:ascii="Arial" w:hAnsi="Arial"/>
        </w:rPr>
      </w:pPr>
      <w:r w:rsidRPr="00377058">
        <w:rPr>
          <w:rFonts w:hint="eastAsia"/>
        </w:rPr>
        <w:t>基本参数：</w:t>
      </w:r>
    </w:p>
    <w:p w:rsidR="008D3E45" w:rsidRPr="00377058" w:rsidRDefault="008D3E45" w:rsidP="005B1C7B">
      <w:pPr>
        <w:pStyle w:val="ItemList"/>
        <w:rPr>
          <w:rFonts w:ascii="Arial" w:hAnsi="Arial"/>
        </w:rPr>
      </w:pPr>
      <w:r w:rsidRPr="00377058">
        <w:rPr>
          <w:rFonts w:hint="eastAsia"/>
        </w:rPr>
        <w:t xml:space="preserve">-dump:[live,]format=b,file=&lt;filename&gt; </w:t>
      </w:r>
      <w:r w:rsidRPr="00377058">
        <w:rPr>
          <w:rFonts w:hint="eastAsia"/>
        </w:rPr>
        <w:t>使用</w:t>
      </w:r>
      <w:r w:rsidRPr="00377058">
        <w:rPr>
          <w:rFonts w:cs="Times New Roman"/>
        </w:rPr>
        <w:t>hprof</w:t>
      </w:r>
      <w:r w:rsidRPr="00377058">
        <w:rPr>
          <w:rFonts w:hint="eastAsia"/>
        </w:rPr>
        <w:t>二进制形式</w:t>
      </w:r>
      <w:r w:rsidRPr="00377058">
        <w:rPr>
          <w:rFonts w:cs="Times New Roman"/>
        </w:rPr>
        <w:t>,</w:t>
      </w:r>
      <w:r w:rsidRPr="00377058">
        <w:rPr>
          <w:rFonts w:hint="eastAsia"/>
        </w:rPr>
        <w:t>输出</w:t>
      </w:r>
      <w:r w:rsidRPr="00377058">
        <w:rPr>
          <w:rFonts w:cs="Times New Roman"/>
        </w:rPr>
        <w:t>jvm</w:t>
      </w:r>
      <w:r w:rsidRPr="00377058">
        <w:rPr>
          <w:rFonts w:hint="eastAsia"/>
        </w:rPr>
        <w:t>的</w:t>
      </w:r>
      <w:r w:rsidRPr="00377058">
        <w:rPr>
          <w:rFonts w:cs="Times New Roman"/>
        </w:rPr>
        <w:t>heap</w:t>
      </w:r>
      <w:r w:rsidRPr="00377058">
        <w:rPr>
          <w:rFonts w:hint="eastAsia"/>
        </w:rPr>
        <w:t>内容到文件</w:t>
      </w:r>
      <w:r w:rsidRPr="00377058">
        <w:rPr>
          <w:rFonts w:cs="Times New Roman"/>
        </w:rPr>
        <w:t>=. live</w:t>
      </w:r>
      <w:r w:rsidRPr="00377058">
        <w:rPr>
          <w:rFonts w:hint="eastAsia"/>
        </w:rPr>
        <w:t>子选项是可选的，假如指定</w:t>
      </w:r>
      <w:r w:rsidRPr="00377058">
        <w:rPr>
          <w:rFonts w:cs="Times New Roman"/>
        </w:rPr>
        <w:t>live</w:t>
      </w:r>
      <w:r w:rsidRPr="00377058">
        <w:rPr>
          <w:rFonts w:hint="eastAsia"/>
        </w:rPr>
        <w:t>选项</w:t>
      </w:r>
      <w:r>
        <w:rPr>
          <w:rFonts w:cs="Times New Roman" w:hint="eastAsia"/>
        </w:rPr>
        <w:t>，</w:t>
      </w:r>
      <w:r w:rsidRPr="00377058">
        <w:rPr>
          <w:rFonts w:hint="eastAsia"/>
        </w:rPr>
        <w:t>那么只输出活的对象到文件</w:t>
      </w:r>
      <w:r>
        <w:rPr>
          <w:rFonts w:cs="Times New Roman" w:hint="eastAsia"/>
        </w:rPr>
        <w:t>。</w:t>
      </w:r>
      <w:r w:rsidRPr="00377058">
        <w:rPr>
          <w:rFonts w:cs="Times New Roman"/>
        </w:rPr>
        <w:t xml:space="preserve"> </w:t>
      </w:r>
    </w:p>
    <w:p w:rsidR="008D3E45" w:rsidRPr="00377058" w:rsidRDefault="008D3E45" w:rsidP="005B1C7B">
      <w:pPr>
        <w:pStyle w:val="ItemList"/>
        <w:rPr>
          <w:rFonts w:ascii="Arial" w:hAnsi="Arial"/>
        </w:rPr>
      </w:pPr>
      <w:r w:rsidRPr="00377058">
        <w:rPr>
          <w:rFonts w:hint="eastAsia"/>
        </w:rPr>
        <w:t xml:space="preserve">-finalizerinfo </w:t>
      </w:r>
      <w:r w:rsidRPr="00377058">
        <w:rPr>
          <w:rFonts w:hint="eastAsia"/>
        </w:rPr>
        <w:t>打印正等候回收的对象的信息</w:t>
      </w:r>
      <w:r w:rsidRPr="00377058">
        <w:rPr>
          <w:rFonts w:cs="Times New Roman"/>
        </w:rPr>
        <w:t>.</w:t>
      </w:r>
    </w:p>
    <w:p w:rsidR="008D3E45" w:rsidRPr="00377058" w:rsidRDefault="008D3E45" w:rsidP="005B1C7B">
      <w:pPr>
        <w:pStyle w:val="ItemList"/>
        <w:rPr>
          <w:rFonts w:ascii="Arial" w:hAnsi="Arial"/>
        </w:rPr>
      </w:pPr>
      <w:r w:rsidRPr="00377058">
        <w:rPr>
          <w:rFonts w:hint="eastAsia"/>
        </w:rPr>
        <w:t xml:space="preserve">-heap </w:t>
      </w:r>
      <w:r w:rsidRPr="00377058">
        <w:rPr>
          <w:rFonts w:hint="eastAsia"/>
        </w:rPr>
        <w:t>打印</w:t>
      </w:r>
      <w:r w:rsidRPr="00377058">
        <w:rPr>
          <w:rFonts w:cs="Times New Roman"/>
        </w:rPr>
        <w:t>heap</w:t>
      </w:r>
      <w:r w:rsidRPr="00377058">
        <w:rPr>
          <w:rFonts w:hint="eastAsia"/>
        </w:rPr>
        <w:t>的概要信息，</w:t>
      </w:r>
      <w:r w:rsidRPr="00377058">
        <w:rPr>
          <w:rFonts w:cs="Times New Roman"/>
        </w:rPr>
        <w:t>GC</w:t>
      </w:r>
      <w:r w:rsidRPr="00377058">
        <w:rPr>
          <w:rFonts w:hint="eastAsia"/>
        </w:rPr>
        <w:t>使用的算法，</w:t>
      </w:r>
      <w:r w:rsidRPr="00377058">
        <w:rPr>
          <w:rFonts w:cs="Times New Roman"/>
        </w:rPr>
        <w:t>heap</w:t>
      </w:r>
      <w:r w:rsidRPr="00377058">
        <w:rPr>
          <w:rFonts w:hint="eastAsia"/>
        </w:rPr>
        <w:t>的配置及</w:t>
      </w:r>
      <w:r w:rsidRPr="00377058">
        <w:rPr>
          <w:rFonts w:cs="Times New Roman"/>
        </w:rPr>
        <w:t>wise heap</w:t>
      </w:r>
      <w:r w:rsidRPr="00377058">
        <w:rPr>
          <w:rFonts w:hint="eastAsia"/>
        </w:rPr>
        <w:t>的使用情况</w:t>
      </w:r>
      <w:r>
        <w:rPr>
          <w:rFonts w:cs="Times New Roman" w:hint="eastAsia"/>
        </w:rPr>
        <w:t>。</w:t>
      </w:r>
    </w:p>
    <w:p w:rsidR="008D3E45" w:rsidRPr="00377058" w:rsidRDefault="008D3E45" w:rsidP="005B1C7B">
      <w:pPr>
        <w:pStyle w:val="ItemList"/>
        <w:rPr>
          <w:rFonts w:ascii="Arial" w:hAnsi="Arial"/>
        </w:rPr>
      </w:pPr>
      <w:r w:rsidRPr="00377058">
        <w:rPr>
          <w:rFonts w:hint="eastAsia"/>
        </w:rPr>
        <w:t xml:space="preserve">-histo[:live] </w:t>
      </w:r>
      <w:r w:rsidRPr="00377058">
        <w:rPr>
          <w:rFonts w:hint="eastAsia"/>
        </w:rPr>
        <w:t>打印每个</w:t>
      </w:r>
      <w:r w:rsidRPr="00377058">
        <w:rPr>
          <w:rFonts w:cs="Times New Roman"/>
        </w:rPr>
        <w:t>class</w:t>
      </w:r>
      <w:r w:rsidRPr="00377058">
        <w:rPr>
          <w:rFonts w:hint="eastAsia"/>
        </w:rPr>
        <w:t>的实例数目</w:t>
      </w:r>
      <w:r>
        <w:rPr>
          <w:rFonts w:cs="Times New Roman" w:hint="eastAsia"/>
        </w:rPr>
        <w:t>，</w:t>
      </w:r>
      <w:r w:rsidRPr="00377058">
        <w:rPr>
          <w:rFonts w:hint="eastAsia"/>
        </w:rPr>
        <w:t>内存占用</w:t>
      </w:r>
      <w:r>
        <w:rPr>
          <w:rFonts w:cs="Times New Roman" w:hint="eastAsia"/>
        </w:rPr>
        <w:t>，</w:t>
      </w:r>
      <w:r w:rsidRPr="00377058">
        <w:rPr>
          <w:rFonts w:hint="eastAsia"/>
        </w:rPr>
        <w:t>类全名信息</w:t>
      </w:r>
      <w:r>
        <w:rPr>
          <w:rFonts w:cs="Times New Roman" w:hint="eastAsia"/>
        </w:rPr>
        <w:t>。</w:t>
      </w:r>
      <w:r w:rsidRPr="00377058">
        <w:rPr>
          <w:rFonts w:cs="Times New Roman"/>
        </w:rPr>
        <w:t xml:space="preserve"> VM</w:t>
      </w:r>
      <w:r w:rsidRPr="00377058">
        <w:rPr>
          <w:rFonts w:hint="eastAsia"/>
        </w:rPr>
        <w:t>的内部类名字开头会加上前缀”</w:t>
      </w:r>
      <w:r w:rsidRPr="00377058">
        <w:rPr>
          <w:rFonts w:cs="Times New Roman"/>
        </w:rPr>
        <w:t>*</w:t>
      </w:r>
      <w:r w:rsidRPr="00377058">
        <w:rPr>
          <w:rFonts w:hint="eastAsia"/>
        </w:rPr>
        <w:t>”</w:t>
      </w:r>
      <w:r>
        <w:rPr>
          <w:rFonts w:cs="Times New Roman" w:hint="eastAsia"/>
        </w:rPr>
        <w:t>。</w:t>
      </w:r>
      <w:r w:rsidRPr="00377058">
        <w:rPr>
          <w:rFonts w:cs="Times New Roman"/>
        </w:rPr>
        <w:t xml:space="preserve"> </w:t>
      </w:r>
      <w:r w:rsidRPr="00377058">
        <w:rPr>
          <w:rFonts w:hint="eastAsia"/>
        </w:rPr>
        <w:t>如果</w:t>
      </w:r>
      <w:r w:rsidRPr="00377058">
        <w:rPr>
          <w:rFonts w:cs="Times New Roman"/>
        </w:rPr>
        <w:t>live</w:t>
      </w:r>
      <w:r w:rsidRPr="00377058">
        <w:rPr>
          <w:rFonts w:hint="eastAsia"/>
        </w:rPr>
        <w:t>子参数加上后</w:t>
      </w:r>
      <w:r w:rsidRPr="00377058">
        <w:rPr>
          <w:rFonts w:cs="Times New Roman"/>
        </w:rPr>
        <w:t>,</w:t>
      </w:r>
      <w:r w:rsidRPr="00377058">
        <w:rPr>
          <w:rFonts w:hint="eastAsia"/>
        </w:rPr>
        <w:t>只统计活的对象数量</w:t>
      </w:r>
      <w:r>
        <w:rPr>
          <w:rFonts w:cs="Times New Roman" w:hint="eastAsia"/>
        </w:rPr>
        <w:t>。</w:t>
      </w:r>
      <w:r w:rsidRPr="00377058">
        <w:rPr>
          <w:rFonts w:cs="Times New Roman"/>
        </w:rPr>
        <w:t xml:space="preserve"> </w:t>
      </w:r>
    </w:p>
    <w:p w:rsidR="008D3E45" w:rsidRPr="00377058" w:rsidRDefault="008D3E45" w:rsidP="005B1C7B">
      <w:pPr>
        <w:pStyle w:val="ItemList"/>
        <w:rPr>
          <w:rFonts w:ascii="Arial" w:hAnsi="Arial"/>
        </w:rPr>
      </w:pPr>
      <w:r w:rsidRPr="00377058">
        <w:rPr>
          <w:rFonts w:hint="eastAsia"/>
        </w:rPr>
        <w:t xml:space="preserve">-permstat </w:t>
      </w:r>
      <w:r w:rsidRPr="00377058">
        <w:rPr>
          <w:rFonts w:hint="eastAsia"/>
        </w:rPr>
        <w:t>打印</w:t>
      </w:r>
      <w:r w:rsidRPr="00377058">
        <w:rPr>
          <w:rFonts w:cs="Times New Roman"/>
        </w:rPr>
        <w:t>classload</w:t>
      </w:r>
      <w:r w:rsidRPr="00377058">
        <w:rPr>
          <w:rFonts w:hint="eastAsia"/>
        </w:rPr>
        <w:t>和</w:t>
      </w:r>
      <w:r w:rsidRPr="00377058">
        <w:rPr>
          <w:rFonts w:cs="Times New Roman"/>
        </w:rPr>
        <w:t>jvm heap</w:t>
      </w:r>
      <w:r w:rsidRPr="00377058">
        <w:rPr>
          <w:rFonts w:hint="eastAsia"/>
        </w:rPr>
        <w:t>长久层的信息</w:t>
      </w:r>
      <w:r w:rsidRPr="00377058">
        <w:rPr>
          <w:rFonts w:cs="Times New Roman"/>
        </w:rPr>
        <w:t xml:space="preserve">. </w:t>
      </w:r>
      <w:r w:rsidRPr="00377058">
        <w:rPr>
          <w:rFonts w:hint="eastAsia"/>
        </w:rPr>
        <w:t>包含每个</w:t>
      </w:r>
      <w:r w:rsidRPr="00377058">
        <w:rPr>
          <w:rFonts w:cs="Times New Roman"/>
        </w:rPr>
        <w:t>classloader</w:t>
      </w:r>
      <w:r w:rsidRPr="00377058">
        <w:rPr>
          <w:rFonts w:hint="eastAsia"/>
        </w:rPr>
        <w:t>的名字</w:t>
      </w:r>
      <w:r w:rsidRPr="00377058">
        <w:rPr>
          <w:rFonts w:cs="Times New Roman"/>
        </w:rPr>
        <w:t>,</w:t>
      </w:r>
      <w:r w:rsidRPr="00377058">
        <w:rPr>
          <w:rFonts w:hint="eastAsia"/>
        </w:rPr>
        <w:t>活泼性</w:t>
      </w:r>
      <w:r w:rsidRPr="00377058">
        <w:rPr>
          <w:rFonts w:cs="Times New Roman"/>
        </w:rPr>
        <w:t>,</w:t>
      </w:r>
      <w:r w:rsidRPr="00377058">
        <w:rPr>
          <w:rFonts w:hint="eastAsia"/>
        </w:rPr>
        <w:t>地址</w:t>
      </w:r>
      <w:r w:rsidRPr="00377058">
        <w:rPr>
          <w:rFonts w:cs="Times New Roman"/>
        </w:rPr>
        <w:t>,</w:t>
      </w:r>
      <w:r w:rsidRPr="00377058">
        <w:rPr>
          <w:rFonts w:hint="eastAsia"/>
        </w:rPr>
        <w:t>父</w:t>
      </w:r>
      <w:r w:rsidRPr="00377058">
        <w:rPr>
          <w:rFonts w:cs="Times New Roman"/>
        </w:rPr>
        <w:t>classloader</w:t>
      </w:r>
      <w:r w:rsidRPr="00377058">
        <w:rPr>
          <w:rFonts w:hint="eastAsia"/>
        </w:rPr>
        <w:t>和加载的</w:t>
      </w:r>
      <w:r w:rsidRPr="00377058">
        <w:rPr>
          <w:rFonts w:cs="Times New Roman"/>
        </w:rPr>
        <w:t>class</w:t>
      </w:r>
      <w:r w:rsidRPr="00377058">
        <w:rPr>
          <w:rFonts w:hint="eastAsia"/>
        </w:rPr>
        <w:t>数量</w:t>
      </w:r>
      <w:r w:rsidRPr="00377058">
        <w:rPr>
          <w:rFonts w:cs="Times New Roman"/>
        </w:rPr>
        <w:t xml:space="preserve">. </w:t>
      </w:r>
      <w:r w:rsidRPr="00377058">
        <w:rPr>
          <w:rFonts w:hint="eastAsia"/>
        </w:rPr>
        <w:t>另外</w:t>
      </w:r>
      <w:r w:rsidRPr="00377058">
        <w:rPr>
          <w:rFonts w:cs="Times New Roman"/>
        </w:rPr>
        <w:t>,</w:t>
      </w:r>
      <w:r w:rsidRPr="00377058">
        <w:rPr>
          <w:rFonts w:hint="eastAsia"/>
        </w:rPr>
        <w:t>内部</w:t>
      </w:r>
      <w:r w:rsidRPr="00377058">
        <w:rPr>
          <w:rFonts w:cs="Times New Roman"/>
        </w:rPr>
        <w:t>String</w:t>
      </w:r>
      <w:r w:rsidRPr="00377058">
        <w:rPr>
          <w:rFonts w:hint="eastAsia"/>
        </w:rPr>
        <w:t>的数量和占用内存数也会打印出来</w:t>
      </w:r>
      <w:r w:rsidRPr="00377058">
        <w:rPr>
          <w:rFonts w:cs="Times New Roman"/>
        </w:rPr>
        <w:t xml:space="preserve">. </w:t>
      </w:r>
    </w:p>
    <w:p w:rsidR="008D3E45" w:rsidRPr="00377058" w:rsidRDefault="008D3E45" w:rsidP="005B1C7B">
      <w:pPr>
        <w:pStyle w:val="ItemList"/>
        <w:rPr>
          <w:rFonts w:ascii="Arial" w:hAnsi="Arial"/>
        </w:rPr>
      </w:pPr>
      <w:r w:rsidRPr="00377058">
        <w:rPr>
          <w:rFonts w:hint="eastAsia"/>
        </w:rPr>
        <w:t xml:space="preserve">-F </w:t>
      </w:r>
      <w:r w:rsidRPr="00377058">
        <w:rPr>
          <w:rFonts w:hint="eastAsia"/>
        </w:rPr>
        <w:t>强迫</w:t>
      </w:r>
      <w:r w:rsidRPr="00377058">
        <w:rPr>
          <w:rFonts w:cs="Times New Roman"/>
        </w:rPr>
        <w:t>.</w:t>
      </w:r>
      <w:r w:rsidRPr="00377058">
        <w:rPr>
          <w:rFonts w:hint="eastAsia"/>
        </w:rPr>
        <w:t>在</w:t>
      </w:r>
      <w:r w:rsidRPr="00377058">
        <w:rPr>
          <w:rFonts w:cs="Times New Roman"/>
        </w:rPr>
        <w:t>pid</w:t>
      </w:r>
      <w:r w:rsidRPr="00377058">
        <w:rPr>
          <w:rFonts w:hint="eastAsia"/>
        </w:rPr>
        <w:t>没有相应的时候使用</w:t>
      </w:r>
      <w:r w:rsidRPr="00377058">
        <w:rPr>
          <w:rFonts w:cs="Times New Roman"/>
        </w:rPr>
        <w:t>-dump</w:t>
      </w:r>
      <w:r w:rsidRPr="00377058">
        <w:rPr>
          <w:rFonts w:hint="eastAsia"/>
        </w:rPr>
        <w:t>或者</w:t>
      </w:r>
      <w:r w:rsidRPr="00377058">
        <w:rPr>
          <w:rFonts w:cs="Times New Roman"/>
        </w:rPr>
        <w:t>-histo</w:t>
      </w:r>
      <w:r w:rsidRPr="00377058">
        <w:rPr>
          <w:rFonts w:hint="eastAsia"/>
        </w:rPr>
        <w:t>参数</w:t>
      </w:r>
      <w:r w:rsidRPr="00377058">
        <w:rPr>
          <w:rFonts w:cs="Times New Roman"/>
        </w:rPr>
        <w:t xml:space="preserve">. </w:t>
      </w:r>
      <w:r w:rsidRPr="00377058">
        <w:rPr>
          <w:rFonts w:hint="eastAsia"/>
        </w:rPr>
        <w:t>在这个模式下</w:t>
      </w:r>
      <w:r w:rsidRPr="00377058">
        <w:rPr>
          <w:rFonts w:cs="Times New Roman"/>
        </w:rPr>
        <w:t>,live</w:t>
      </w:r>
      <w:r w:rsidRPr="00377058">
        <w:rPr>
          <w:rFonts w:hint="eastAsia"/>
        </w:rPr>
        <w:t>子参数无效</w:t>
      </w:r>
      <w:r w:rsidRPr="00377058">
        <w:rPr>
          <w:rFonts w:cs="Times New Roman"/>
        </w:rPr>
        <w:t xml:space="preserve">. </w:t>
      </w:r>
    </w:p>
    <w:p w:rsidR="008D3E45" w:rsidRPr="00377058" w:rsidRDefault="008D3E45" w:rsidP="005B1C7B">
      <w:pPr>
        <w:pStyle w:val="ItemList"/>
        <w:rPr>
          <w:rFonts w:ascii="Arial" w:hAnsi="Arial"/>
        </w:rPr>
      </w:pPr>
      <w:r w:rsidRPr="00377058">
        <w:rPr>
          <w:rFonts w:hint="eastAsia"/>
        </w:rPr>
        <w:t xml:space="preserve">-h | -help </w:t>
      </w:r>
      <w:r w:rsidRPr="00377058">
        <w:rPr>
          <w:rFonts w:hint="eastAsia"/>
        </w:rPr>
        <w:t>打印辅助信息</w:t>
      </w:r>
      <w:r w:rsidRPr="00377058">
        <w:rPr>
          <w:rFonts w:hint="eastAsia"/>
        </w:rPr>
        <w:t xml:space="preserve"> </w:t>
      </w:r>
    </w:p>
    <w:p w:rsidR="008D3E45" w:rsidRPr="00E40D73" w:rsidRDefault="008D3E45" w:rsidP="005B1C7B">
      <w:pPr>
        <w:pStyle w:val="ItemList"/>
        <w:rPr>
          <w:rFonts w:ascii="Arial" w:hAnsi="Arial"/>
        </w:rPr>
      </w:pPr>
      <w:r w:rsidRPr="00377058">
        <w:rPr>
          <w:rFonts w:hint="eastAsia"/>
        </w:rPr>
        <w:t xml:space="preserve">-J </w:t>
      </w:r>
      <w:r w:rsidRPr="00377058">
        <w:rPr>
          <w:rFonts w:hint="eastAsia"/>
        </w:rPr>
        <w:t>传递参数给</w:t>
      </w:r>
      <w:r w:rsidRPr="00377058">
        <w:rPr>
          <w:rFonts w:cs="Times New Roman"/>
        </w:rPr>
        <w:t>jmap</w:t>
      </w:r>
      <w:r w:rsidRPr="00377058">
        <w:rPr>
          <w:rFonts w:hint="eastAsia"/>
        </w:rPr>
        <w:t>启动的</w:t>
      </w:r>
      <w:r w:rsidRPr="00377058">
        <w:rPr>
          <w:rFonts w:cs="Times New Roman"/>
        </w:rPr>
        <w:t xml:space="preserve">jvm </w:t>
      </w:r>
    </w:p>
    <w:p w:rsidR="00E40D73" w:rsidRPr="00377058" w:rsidRDefault="00E40D73" w:rsidP="00E40D73"/>
    <w:p w:rsidR="00E40D73" w:rsidRPr="007C6DC0" w:rsidRDefault="00E40D73" w:rsidP="00FF4AF9">
      <w:pPr>
        <w:pStyle w:val="NotesHeading"/>
      </w:pPr>
      <w:r>
        <w:drawing>
          <wp:inline distT="0" distB="0" distL="0" distR="0">
            <wp:extent cx="495300" cy="200025"/>
            <wp:effectExtent l="19050" t="0" r="0" b="0"/>
            <wp:docPr id="34" name="图片 3" descr="image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0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E45" w:rsidRPr="000B5059" w:rsidRDefault="00E40D73" w:rsidP="00E40D73">
      <w:pPr>
        <w:pStyle w:val="NotesText"/>
        <w:rPr>
          <w:sz w:val="24"/>
          <w:szCs w:val="24"/>
        </w:rPr>
      </w:pPr>
      <w:r>
        <w:rPr>
          <w:rFonts w:hint="eastAsia"/>
        </w:rPr>
        <w:t>除上述工具外，</w:t>
      </w:r>
      <w:r>
        <w:rPr>
          <w:rFonts w:hint="eastAsia"/>
        </w:rPr>
        <w:t>JDK</w:t>
      </w:r>
      <w:r>
        <w:rPr>
          <w:rFonts w:hint="eastAsia"/>
        </w:rPr>
        <w:t>自带的工具还有</w:t>
      </w:r>
      <w:r>
        <w:rPr>
          <w:rFonts w:hint="eastAsia"/>
        </w:rPr>
        <w:t>Jconsole, Jhat</w:t>
      </w:r>
      <w:r>
        <w:rPr>
          <w:rFonts w:hint="eastAsia"/>
        </w:rPr>
        <w:t>等等，有这里不再一一罗列，有兴趣的同学可以自己研究。</w:t>
      </w:r>
    </w:p>
    <w:p w:rsidR="008D3E45" w:rsidRDefault="008D3E45" w:rsidP="00E33AA6">
      <w:pPr>
        <w:pStyle w:val="2"/>
      </w:pPr>
      <w:bookmarkStart w:id="78" w:name="_Toc382659563"/>
      <w:r>
        <w:rPr>
          <w:rFonts w:hint="eastAsia"/>
        </w:rPr>
        <w:lastRenderedPageBreak/>
        <w:t>Linux</w:t>
      </w:r>
      <w:r>
        <w:rPr>
          <w:rFonts w:hint="eastAsia"/>
        </w:rPr>
        <w:t>重要命令</w:t>
      </w:r>
      <w:bookmarkEnd w:id="78"/>
    </w:p>
    <w:p w:rsidR="008D3E45" w:rsidRDefault="008D3E45" w:rsidP="00856118">
      <w:pPr>
        <w:pStyle w:val="3"/>
      </w:pPr>
      <w:bookmarkStart w:id="79" w:name="_Toc382659564"/>
      <w:r>
        <w:rPr>
          <w:rFonts w:hint="eastAsia"/>
        </w:rPr>
        <w:t>top</w:t>
      </w:r>
      <w:bookmarkEnd w:id="79"/>
    </w:p>
    <w:p w:rsidR="004337BF" w:rsidRDefault="004337BF" w:rsidP="000C18A1">
      <w:r>
        <w:rPr>
          <w:rFonts w:hint="eastAsia"/>
        </w:rPr>
        <w:t>top</w:t>
      </w:r>
      <w:r>
        <w:rPr>
          <w:rFonts w:hint="eastAsia"/>
        </w:rPr>
        <w:t>命令用于监控</w:t>
      </w:r>
      <w:r>
        <w:rPr>
          <w:rFonts w:hint="eastAsia"/>
        </w:rPr>
        <w:t>Linux</w:t>
      </w:r>
      <w:r>
        <w:rPr>
          <w:rFonts w:hint="eastAsia"/>
        </w:rPr>
        <w:t>整体性能。</w:t>
      </w:r>
    </w:p>
    <w:p w:rsidR="004337BF" w:rsidRDefault="000C18A1" w:rsidP="000C18A1">
      <w:r>
        <w:rPr>
          <w:rFonts w:hint="eastAsia"/>
        </w:rPr>
        <w:t>几条实用的命令：</w:t>
      </w:r>
    </w:p>
    <w:p w:rsidR="000C18A1" w:rsidRDefault="000C18A1" w:rsidP="000C18A1">
      <w:pPr>
        <w:pStyle w:val="ItemList"/>
      </w:pPr>
      <w:r>
        <w:rPr>
          <w:rFonts w:hint="eastAsia"/>
        </w:rPr>
        <w:t>查看某进程的线程情况：</w:t>
      </w:r>
      <w:r>
        <w:rPr>
          <w:rFonts w:hint="eastAsia"/>
        </w:rPr>
        <w:t xml:space="preserve"> top </w:t>
      </w:r>
      <w:r>
        <w:t>–</w:t>
      </w:r>
      <w:r>
        <w:rPr>
          <w:rFonts w:hint="eastAsia"/>
        </w:rPr>
        <w:t xml:space="preserve">Hp pid &lt;-d 1 </w:t>
      </w:r>
      <w:r>
        <w:t>–</w:t>
      </w:r>
      <w:r>
        <w:rPr>
          <w:rFonts w:hint="eastAsia"/>
        </w:rPr>
        <w:t>n 1&gt;</w:t>
      </w:r>
    </w:p>
    <w:p w:rsidR="000C18A1" w:rsidRDefault="000C18A1" w:rsidP="000C18A1">
      <w:pPr>
        <w:pStyle w:val="ItemList"/>
      </w:pPr>
      <w:r>
        <w:rPr>
          <w:rFonts w:hint="eastAsia"/>
        </w:rPr>
        <w:t>查看所有进程信息：</w:t>
      </w:r>
      <w:r w:rsidRPr="000C18A1">
        <w:t>top -c -b -n1</w:t>
      </w:r>
    </w:p>
    <w:p w:rsidR="005E2F54" w:rsidRDefault="005E2F54" w:rsidP="000C18A1">
      <w:pPr>
        <w:pStyle w:val="ItemList"/>
      </w:pPr>
      <w:r>
        <w:rPr>
          <w:rFonts w:hint="eastAsia"/>
        </w:rPr>
        <w:t>按内存使用百分比排序：</w:t>
      </w:r>
      <w:r>
        <w:rPr>
          <w:rFonts w:hint="eastAsia"/>
        </w:rPr>
        <w:t xml:space="preserve"> top</w:t>
      </w:r>
      <w:r>
        <w:rPr>
          <w:rFonts w:hint="eastAsia"/>
        </w:rPr>
        <w:t>后按</w:t>
      </w:r>
      <w:r>
        <w:rPr>
          <w:rFonts w:hint="eastAsia"/>
        </w:rPr>
        <w:t>m</w:t>
      </w:r>
    </w:p>
    <w:p w:rsidR="00EF5812" w:rsidRDefault="00EF5812" w:rsidP="00EF5812"/>
    <w:p w:rsidR="00EF5812" w:rsidRDefault="00052948" w:rsidP="00EF5812">
      <w:r>
        <w:t>T</w:t>
      </w:r>
      <w:r>
        <w:rPr>
          <w:rFonts w:hint="eastAsia"/>
        </w:rPr>
        <w:t>op</w:t>
      </w:r>
      <w:r>
        <w:rPr>
          <w:rFonts w:hint="eastAsia"/>
        </w:rPr>
        <w:t>输出结果详解：</w:t>
      </w:r>
    </w:p>
    <w:p w:rsidR="00052948" w:rsidRDefault="00052948" w:rsidP="00052948">
      <w:pPr>
        <w:pStyle w:val="Figure"/>
      </w:pPr>
      <w:r>
        <w:rPr>
          <w:rFonts w:hint="eastAsia"/>
          <w:noProof/>
        </w:rPr>
        <w:drawing>
          <wp:inline distT="0" distB="0" distL="0" distR="0">
            <wp:extent cx="4972050" cy="1962150"/>
            <wp:effectExtent l="19050" t="0" r="0" b="0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948" w:rsidRDefault="00052948" w:rsidP="00683AA0">
      <w:pPr>
        <w:pStyle w:val="ItemList"/>
      </w:pPr>
      <w:r>
        <w:rPr>
          <w:rFonts w:hint="eastAsia"/>
        </w:rPr>
        <w:t>第一行：分别是</w:t>
      </w:r>
      <w:r w:rsidRPr="00052948">
        <w:rPr>
          <w:rFonts w:hint="eastAsia"/>
        </w:rPr>
        <w:t>当前时间、系统运行时间（格式为时</w:t>
      </w:r>
      <w:r w:rsidRPr="00052948">
        <w:rPr>
          <w:rFonts w:hint="eastAsia"/>
        </w:rPr>
        <w:t>:</w:t>
      </w:r>
      <w:r w:rsidRPr="00052948">
        <w:rPr>
          <w:rFonts w:hint="eastAsia"/>
        </w:rPr>
        <w:t>分）、当前登录用户数、系统负载（即任务队列的平均长度。</w:t>
      </w:r>
      <w:r w:rsidRPr="00052948">
        <w:rPr>
          <w:rFonts w:hint="eastAsia"/>
        </w:rPr>
        <w:t xml:space="preserve"> </w:t>
      </w:r>
      <w:r w:rsidRPr="00052948">
        <w:rPr>
          <w:rFonts w:hint="eastAsia"/>
        </w:rPr>
        <w:t>三个数值分别为</w:t>
      </w:r>
      <w:r w:rsidRPr="00052948">
        <w:rPr>
          <w:rFonts w:hint="eastAsia"/>
        </w:rPr>
        <w:t xml:space="preserve"> 1</w:t>
      </w:r>
      <w:r w:rsidRPr="00052948">
        <w:rPr>
          <w:rFonts w:hint="eastAsia"/>
        </w:rPr>
        <w:t>分钟、</w:t>
      </w:r>
      <w:r w:rsidRPr="00052948">
        <w:rPr>
          <w:rFonts w:hint="eastAsia"/>
        </w:rPr>
        <w:t>5</w:t>
      </w:r>
      <w:r w:rsidRPr="00052948">
        <w:rPr>
          <w:rFonts w:hint="eastAsia"/>
        </w:rPr>
        <w:t>分钟、</w:t>
      </w:r>
      <w:r w:rsidRPr="00052948">
        <w:rPr>
          <w:rFonts w:hint="eastAsia"/>
        </w:rPr>
        <w:t>15</w:t>
      </w:r>
      <w:r w:rsidRPr="00052948">
        <w:rPr>
          <w:rFonts w:hint="eastAsia"/>
        </w:rPr>
        <w:t>分钟前到现在的平均值。）</w:t>
      </w:r>
    </w:p>
    <w:p w:rsidR="00052948" w:rsidRDefault="00052948" w:rsidP="00683AA0">
      <w:pPr>
        <w:pStyle w:val="ItemList"/>
      </w:pPr>
      <w:r>
        <w:rPr>
          <w:rFonts w:hint="eastAsia"/>
        </w:rPr>
        <w:t>第二行：分别是</w:t>
      </w:r>
      <w:r w:rsidRPr="00052948">
        <w:rPr>
          <w:rFonts w:hint="eastAsia"/>
        </w:rPr>
        <w:t>进程总数、正在运行的进程数、睡眠的进程数、停止的进程数、僵尸进程数</w:t>
      </w:r>
      <w:r>
        <w:rPr>
          <w:rFonts w:hint="eastAsia"/>
        </w:rPr>
        <w:t>。</w:t>
      </w:r>
    </w:p>
    <w:p w:rsidR="00052948" w:rsidRDefault="00052948" w:rsidP="00683AA0">
      <w:pPr>
        <w:pStyle w:val="ItemList"/>
      </w:pPr>
      <w:r>
        <w:rPr>
          <w:rFonts w:hint="eastAsia"/>
        </w:rPr>
        <w:t>第三行：分别是</w:t>
      </w:r>
      <w:r w:rsidRPr="00052948">
        <w:rPr>
          <w:rFonts w:hint="eastAsia"/>
        </w:rPr>
        <w:t>用户空间占用</w:t>
      </w:r>
      <w:r w:rsidRPr="00052948">
        <w:rPr>
          <w:rFonts w:hint="eastAsia"/>
        </w:rPr>
        <w:t>CPU</w:t>
      </w:r>
      <w:r w:rsidRPr="00052948">
        <w:rPr>
          <w:rFonts w:hint="eastAsia"/>
        </w:rPr>
        <w:t>百分比、内核空间占用</w:t>
      </w:r>
      <w:r w:rsidRPr="00052948">
        <w:rPr>
          <w:rFonts w:hint="eastAsia"/>
        </w:rPr>
        <w:t>CPU</w:t>
      </w:r>
      <w:r w:rsidRPr="00052948">
        <w:rPr>
          <w:rFonts w:hint="eastAsia"/>
        </w:rPr>
        <w:t>百分比、用户进程空间内改变过优先级的进程占用</w:t>
      </w:r>
      <w:r w:rsidRPr="00052948">
        <w:rPr>
          <w:rFonts w:hint="eastAsia"/>
        </w:rPr>
        <w:t>CPU</w:t>
      </w:r>
      <w:r w:rsidRPr="00052948">
        <w:rPr>
          <w:rFonts w:hint="eastAsia"/>
        </w:rPr>
        <w:t>百分比、空闲</w:t>
      </w:r>
      <w:r w:rsidRPr="00052948">
        <w:rPr>
          <w:rFonts w:hint="eastAsia"/>
        </w:rPr>
        <w:t>CPU</w:t>
      </w:r>
      <w:r w:rsidRPr="00052948">
        <w:rPr>
          <w:rFonts w:hint="eastAsia"/>
        </w:rPr>
        <w:t>百分比、等待输入输出的</w:t>
      </w:r>
      <w:r w:rsidRPr="00052948">
        <w:rPr>
          <w:rFonts w:hint="eastAsia"/>
        </w:rPr>
        <w:t>CPU</w:t>
      </w:r>
      <w:r w:rsidRPr="00052948">
        <w:rPr>
          <w:rFonts w:hint="eastAsia"/>
        </w:rPr>
        <w:t>时间百分比、硬中断的</w:t>
      </w:r>
      <w:r w:rsidRPr="00052948">
        <w:rPr>
          <w:rFonts w:hint="eastAsia"/>
        </w:rPr>
        <w:t>CPU</w:t>
      </w:r>
      <w:r w:rsidRPr="00052948">
        <w:rPr>
          <w:rFonts w:hint="eastAsia"/>
        </w:rPr>
        <w:t>百分比，软中断的</w:t>
      </w:r>
      <w:r w:rsidRPr="00052948">
        <w:rPr>
          <w:rFonts w:hint="eastAsia"/>
        </w:rPr>
        <w:t>CPU</w:t>
      </w:r>
      <w:r w:rsidRPr="00052948">
        <w:rPr>
          <w:rFonts w:hint="eastAsia"/>
        </w:rPr>
        <w:t>百分比。</w:t>
      </w:r>
    </w:p>
    <w:p w:rsidR="00052948" w:rsidRDefault="00052948" w:rsidP="00683AA0">
      <w:pPr>
        <w:pStyle w:val="ItemList"/>
      </w:pPr>
      <w:r>
        <w:rPr>
          <w:rFonts w:hint="eastAsia"/>
        </w:rPr>
        <w:t>第四行：分别是</w:t>
      </w:r>
      <w:r w:rsidRPr="00052948">
        <w:rPr>
          <w:rFonts w:hint="eastAsia"/>
        </w:rPr>
        <w:t>物理内存总量、使用的物理内存总量、空闲内存总量、用作内核缓存的内存量</w:t>
      </w:r>
      <w:r>
        <w:rPr>
          <w:rFonts w:hint="eastAsia"/>
        </w:rPr>
        <w:t>。</w:t>
      </w:r>
    </w:p>
    <w:p w:rsidR="00052948" w:rsidRDefault="00052948" w:rsidP="00683AA0">
      <w:pPr>
        <w:pStyle w:val="ItemList"/>
      </w:pPr>
      <w:r>
        <w:rPr>
          <w:rFonts w:hint="eastAsia"/>
        </w:rPr>
        <w:t>第五行：分别是</w:t>
      </w:r>
      <w:r w:rsidRPr="00052948">
        <w:rPr>
          <w:rFonts w:hint="eastAsia"/>
        </w:rPr>
        <w:t>交换区总量、使用的交换区总量、空闲交换区总量、缓冲的交换区总量。</w:t>
      </w:r>
      <w:r w:rsidRPr="00052948">
        <w:rPr>
          <w:rFonts w:hint="eastAsia"/>
        </w:rPr>
        <w:t xml:space="preserve"> </w:t>
      </w:r>
      <w:r w:rsidRPr="00052948">
        <w:rPr>
          <w:rFonts w:hint="eastAsia"/>
        </w:rPr>
        <w:t>内存中的内容被换出到交换区，而后又被换入到内存，但使用过的交换区尚未被覆盖，</w:t>
      </w:r>
      <w:r w:rsidRPr="00052948">
        <w:rPr>
          <w:rFonts w:hint="eastAsia"/>
        </w:rPr>
        <w:t xml:space="preserve"> </w:t>
      </w:r>
      <w:r w:rsidRPr="00052948">
        <w:rPr>
          <w:rFonts w:hint="eastAsia"/>
        </w:rPr>
        <w:t>该数值即为这些内容已存在于内存中的交换区的大小。相应的内存再次被换出时可不必再对交换区写入。</w:t>
      </w:r>
    </w:p>
    <w:p w:rsidR="00052948" w:rsidRDefault="00052948" w:rsidP="00052948">
      <w:r>
        <w:rPr>
          <w:rFonts w:hint="eastAsia"/>
        </w:rPr>
        <w:t>进程信息如下表</w:t>
      </w:r>
    </w:p>
    <w:p w:rsidR="00601CE2" w:rsidRDefault="00601CE2" w:rsidP="00601CE2">
      <w:pPr>
        <w:pStyle w:val="TableDescription"/>
      </w:pPr>
      <w:r>
        <w:rPr>
          <w:rFonts w:hint="eastAsia"/>
        </w:rPr>
        <w:lastRenderedPageBreak/>
        <w:t>进程详情</w:t>
      </w:r>
    </w:p>
    <w:tbl>
      <w:tblPr>
        <w:tblW w:w="8854" w:type="dxa"/>
        <w:tblInd w:w="959" w:type="dxa"/>
        <w:tblLook w:val="04A0" w:firstRow="1" w:lastRow="0" w:firstColumn="1" w:lastColumn="0" w:noHBand="0" w:noVBand="1"/>
      </w:tblPr>
      <w:tblGrid>
        <w:gridCol w:w="1874"/>
        <w:gridCol w:w="6980"/>
      </w:tblGrid>
      <w:tr w:rsidR="00601CE2" w:rsidRPr="00601CE2" w:rsidTr="00601CE2">
        <w:trPr>
          <w:trHeight w:val="285"/>
        </w:trPr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Heading"/>
            </w:pPr>
            <w:r w:rsidRPr="00601CE2">
              <w:rPr>
                <w:rFonts w:hint="eastAsia"/>
              </w:rPr>
              <w:t>列名</w:t>
            </w:r>
          </w:p>
        </w:tc>
        <w:tc>
          <w:tcPr>
            <w:tcW w:w="6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Heading"/>
            </w:pPr>
            <w:r w:rsidRPr="00601CE2">
              <w:rPr>
                <w:rFonts w:hint="eastAsia"/>
              </w:rPr>
              <w:t>含义</w:t>
            </w:r>
          </w:p>
        </w:tc>
      </w:tr>
      <w:tr w:rsidR="00601CE2" w:rsidRPr="00601CE2" w:rsidTr="00601CE2">
        <w:trPr>
          <w:trHeight w:val="285"/>
        </w:trPr>
        <w:tc>
          <w:tcPr>
            <w:tcW w:w="1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PID</w:t>
            </w:r>
          </w:p>
        </w:tc>
        <w:tc>
          <w:tcPr>
            <w:tcW w:w="6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进程</w:t>
            </w:r>
            <w:r w:rsidRPr="00601CE2">
              <w:rPr>
                <w:rFonts w:hint="eastAsia"/>
              </w:rPr>
              <w:t>id</w:t>
            </w:r>
          </w:p>
        </w:tc>
      </w:tr>
      <w:tr w:rsidR="00601CE2" w:rsidRPr="00601CE2" w:rsidTr="00601CE2">
        <w:trPr>
          <w:trHeight w:val="285"/>
        </w:trPr>
        <w:tc>
          <w:tcPr>
            <w:tcW w:w="1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PPID</w:t>
            </w:r>
          </w:p>
        </w:tc>
        <w:tc>
          <w:tcPr>
            <w:tcW w:w="6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父进程</w:t>
            </w:r>
            <w:r w:rsidRPr="00601CE2">
              <w:rPr>
                <w:rFonts w:hint="eastAsia"/>
              </w:rPr>
              <w:t>id</w:t>
            </w:r>
          </w:p>
        </w:tc>
      </w:tr>
      <w:tr w:rsidR="00601CE2" w:rsidRPr="00601CE2" w:rsidTr="00601CE2">
        <w:trPr>
          <w:trHeight w:val="285"/>
        </w:trPr>
        <w:tc>
          <w:tcPr>
            <w:tcW w:w="1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RUSER</w:t>
            </w:r>
          </w:p>
        </w:tc>
        <w:tc>
          <w:tcPr>
            <w:tcW w:w="6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Real user name</w:t>
            </w:r>
          </w:p>
        </w:tc>
      </w:tr>
      <w:tr w:rsidR="00601CE2" w:rsidRPr="00601CE2" w:rsidTr="00601CE2">
        <w:trPr>
          <w:trHeight w:val="285"/>
        </w:trPr>
        <w:tc>
          <w:tcPr>
            <w:tcW w:w="1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UID</w:t>
            </w:r>
          </w:p>
        </w:tc>
        <w:tc>
          <w:tcPr>
            <w:tcW w:w="6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进程所有者的用户</w:t>
            </w:r>
            <w:r w:rsidRPr="00601CE2">
              <w:rPr>
                <w:rFonts w:hint="eastAsia"/>
              </w:rPr>
              <w:t>id</w:t>
            </w:r>
          </w:p>
        </w:tc>
      </w:tr>
      <w:tr w:rsidR="00601CE2" w:rsidRPr="00601CE2" w:rsidTr="00601CE2">
        <w:trPr>
          <w:trHeight w:val="285"/>
        </w:trPr>
        <w:tc>
          <w:tcPr>
            <w:tcW w:w="1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USER</w:t>
            </w:r>
          </w:p>
        </w:tc>
        <w:tc>
          <w:tcPr>
            <w:tcW w:w="6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进程所有者的用户名</w:t>
            </w:r>
          </w:p>
        </w:tc>
      </w:tr>
      <w:tr w:rsidR="00601CE2" w:rsidRPr="00601CE2" w:rsidTr="00601CE2">
        <w:trPr>
          <w:trHeight w:val="285"/>
        </w:trPr>
        <w:tc>
          <w:tcPr>
            <w:tcW w:w="1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GROUP</w:t>
            </w:r>
          </w:p>
        </w:tc>
        <w:tc>
          <w:tcPr>
            <w:tcW w:w="6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进程所有者的组名</w:t>
            </w:r>
          </w:p>
        </w:tc>
      </w:tr>
      <w:tr w:rsidR="00601CE2" w:rsidRPr="00601CE2" w:rsidTr="00601CE2">
        <w:trPr>
          <w:trHeight w:val="285"/>
        </w:trPr>
        <w:tc>
          <w:tcPr>
            <w:tcW w:w="1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TTY</w:t>
            </w:r>
          </w:p>
        </w:tc>
        <w:tc>
          <w:tcPr>
            <w:tcW w:w="6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启动进程的终端名。不是从终端启动的进程则显示为</w:t>
            </w:r>
            <w:r w:rsidRPr="00601CE2">
              <w:rPr>
                <w:rFonts w:hint="eastAsia"/>
              </w:rPr>
              <w:t xml:space="preserve"> ?</w:t>
            </w:r>
          </w:p>
        </w:tc>
      </w:tr>
      <w:tr w:rsidR="00601CE2" w:rsidRPr="00601CE2" w:rsidTr="00601CE2">
        <w:trPr>
          <w:trHeight w:val="285"/>
        </w:trPr>
        <w:tc>
          <w:tcPr>
            <w:tcW w:w="1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PR</w:t>
            </w:r>
          </w:p>
        </w:tc>
        <w:tc>
          <w:tcPr>
            <w:tcW w:w="6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优先级</w:t>
            </w:r>
          </w:p>
        </w:tc>
      </w:tr>
      <w:tr w:rsidR="00601CE2" w:rsidRPr="00601CE2" w:rsidTr="00601CE2">
        <w:trPr>
          <w:trHeight w:val="285"/>
        </w:trPr>
        <w:tc>
          <w:tcPr>
            <w:tcW w:w="1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NI</w:t>
            </w:r>
          </w:p>
        </w:tc>
        <w:tc>
          <w:tcPr>
            <w:tcW w:w="6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nice</w:t>
            </w:r>
            <w:r w:rsidRPr="00601CE2">
              <w:rPr>
                <w:rFonts w:hint="eastAsia"/>
              </w:rPr>
              <w:t>值。负值表示高优先级，正值表示低优先级</w:t>
            </w:r>
          </w:p>
        </w:tc>
      </w:tr>
      <w:tr w:rsidR="00601CE2" w:rsidRPr="00601CE2" w:rsidTr="00601CE2">
        <w:trPr>
          <w:trHeight w:val="285"/>
        </w:trPr>
        <w:tc>
          <w:tcPr>
            <w:tcW w:w="1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P</w:t>
            </w:r>
          </w:p>
        </w:tc>
        <w:tc>
          <w:tcPr>
            <w:tcW w:w="6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最后使用的</w:t>
            </w:r>
            <w:r w:rsidRPr="00601CE2">
              <w:rPr>
                <w:rFonts w:hint="eastAsia"/>
              </w:rPr>
              <w:t>CPU</w:t>
            </w:r>
            <w:r w:rsidRPr="00601CE2">
              <w:rPr>
                <w:rFonts w:hint="eastAsia"/>
              </w:rPr>
              <w:t>，仅在多</w:t>
            </w:r>
            <w:r w:rsidRPr="00601CE2">
              <w:rPr>
                <w:rFonts w:hint="eastAsia"/>
              </w:rPr>
              <w:t>CPU</w:t>
            </w:r>
            <w:r w:rsidRPr="00601CE2">
              <w:rPr>
                <w:rFonts w:hint="eastAsia"/>
              </w:rPr>
              <w:t>环境下有意义</w:t>
            </w:r>
          </w:p>
        </w:tc>
      </w:tr>
      <w:tr w:rsidR="00601CE2" w:rsidRPr="00601CE2" w:rsidTr="00601CE2">
        <w:trPr>
          <w:trHeight w:val="285"/>
        </w:trPr>
        <w:tc>
          <w:tcPr>
            <w:tcW w:w="1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%CPU</w:t>
            </w:r>
          </w:p>
        </w:tc>
        <w:tc>
          <w:tcPr>
            <w:tcW w:w="6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上次更新到现在的</w:t>
            </w:r>
            <w:r w:rsidRPr="00601CE2">
              <w:rPr>
                <w:rFonts w:hint="eastAsia"/>
              </w:rPr>
              <w:t>CPU</w:t>
            </w:r>
            <w:r w:rsidRPr="00601CE2">
              <w:rPr>
                <w:rFonts w:hint="eastAsia"/>
              </w:rPr>
              <w:t>时间占用百分比</w:t>
            </w:r>
          </w:p>
        </w:tc>
      </w:tr>
      <w:tr w:rsidR="00601CE2" w:rsidRPr="00601CE2" w:rsidTr="00601CE2">
        <w:trPr>
          <w:trHeight w:val="285"/>
        </w:trPr>
        <w:tc>
          <w:tcPr>
            <w:tcW w:w="1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TIME</w:t>
            </w:r>
          </w:p>
        </w:tc>
        <w:tc>
          <w:tcPr>
            <w:tcW w:w="6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进程使用的</w:t>
            </w:r>
            <w:r w:rsidRPr="00601CE2">
              <w:rPr>
                <w:rFonts w:hint="eastAsia"/>
              </w:rPr>
              <w:t>CPU</w:t>
            </w:r>
            <w:r w:rsidRPr="00601CE2">
              <w:rPr>
                <w:rFonts w:hint="eastAsia"/>
              </w:rPr>
              <w:t>时间总计，单位秒</w:t>
            </w:r>
          </w:p>
        </w:tc>
      </w:tr>
      <w:tr w:rsidR="00601CE2" w:rsidRPr="00601CE2" w:rsidTr="00601CE2">
        <w:trPr>
          <w:trHeight w:val="285"/>
        </w:trPr>
        <w:tc>
          <w:tcPr>
            <w:tcW w:w="1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TIME+</w:t>
            </w:r>
          </w:p>
        </w:tc>
        <w:tc>
          <w:tcPr>
            <w:tcW w:w="6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进程使用的</w:t>
            </w:r>
            <w:r w:rsidRPr="00601CE2">
              <w:rPr>
                <w:rFonts w:hint="eastAsia"/>
              </w:rPr>
              <w:t>CPU</w:t>
            </w:r>
            <w:r w:rsidRPr="00601CE2">
              <w:rPr>
                <w:rFonts w:hint="eastAsia"/>
              </w:rPr>
              <w:t>时间总计，单位</w:t>
            </w:r>
            <w:r w:rsidRPr="00601CE2">
              <w:rPr>
                <w:rFonts w:hint="eastAsia"/>
              </w:rPr>
              <w:t>1/100</w:t>
            </w:r>
            <w:r w:rsidRPr="00601CE2">
              <w:rPr>
                <w:rFonts w:hint="eastAsia"/>
              </w:rPr>
              <w:t>秒</w:t>
            </w:r>
          </w:p>
        </w:tc>
      </w:tr>
      <w:tr w:rsidR="00601CE2" w:rsidRPr="00601CE2" w:rsidTr="00601CE2">
        <w:trPr>
          <w:trHeight w:val="285"/>
        </w:trPr>
        <w:tc>
          <w:tcPr>
            <w:tcW w:w="1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%MEM</w:t>
            </w:r>
          </w:p>
        </w:tc>
        <w:tc>
          <w:tcPr>
            <w:tcW w:w="6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进程使用的物理内存百分比</w:t>
            </w:r>
          </w:p>
        </w:tc>
      </w:tr>
      <w:tr w:rsidR="00601CE2" w:rsidRPr="00601CE2" w:rsidTr="00601CE2">
        <w:trPr>
          <w:trHeight w:val="285"/>
        </w:trPr>
        <w:tc>
          <w:tcPr>
            <w:tcW w:w="1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VIRT</w:t>
            </w:r>
          </w:p>
        </w:tc>
        <w:tc>
          <w:tcPr>
            <w:tcW w:w="6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进程使用的虚拟内存总量，单位</w:t>
            </w:r>
            <w:r w:rsidRPr="00601CE2">
              <w:rPr>
                <w:rFonts w:hint="eastAsia"/>
              </w:rPr>
              <w:t>kb</w:t>
            </w:r>
            <w:r w:rsidRPr="00601CE2">
              <w:rPr>
                <w:rFonts w:hint="eastAsia"/>
              </w:rPr>
              <w:t>。</w:t>
            </w:r>
            <w:r w:rsidRPr="00601CE2">
              <w:rPr>
                <w:rFonts w:hint="eastAsia"/>
              </w:rPr>
              <w:t>VIRT=SWAP+RES</w:t>
            </w:r>
          </w:p>
        </w:tc>
      </w:tr>
      <w:tr w:rsidR="00601CE2" w:rsidRPr="00601CE2" w:rsidTr="00601CE2">
        <w:trPr>
          <w:trHeight w:val="285"/>
        </w:trPr>
        <w:tc>
          <w:tcPr>
            <w:tcW w:w="1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SWAP</w:t>
            </w:r>
          </w:p>
        </w:tc>
        <w:tc>
          <w:tcPr>
            <w:tcW w:w="6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进程使用的虚拟内存中，被换出的大小，单位</w:t>
            </w:r>
            <w:r w:rsidRPr="00601CE2">
              <w:rPr>
                <w:rFonts w:hint="eastAsia"/>
              </w:rPr>
              <w:t>kb</w:t>
            </w:r>
            <w:r w:rsidRPr="00601CE2">
              <w:rPr>
                <w:rFonts w:hint="eastAsia"/>
              </w:rPr>
              <w:t>。</w:t>
            </w:r>
          </w:p>
        </w:tc>
      </w:tr>
      <w:tr w:rsidR="00601CE2" w:rsidRPr="00601CE2" w:rsidTr="00601CE2">
        <w:trPr>
          <w:trHeight w:val="285"/>
        </w:trPr>
        <w:tc>
          <w:tcPr>
            <w:tcW w:w="1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RES</w:t>
            </w:r>
          </w:p>
        </w:tc>
        <w:tc>
          <w:tcPr>
            <w:tcW w:w="6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进程使用的、未被换出的物理内存大小，单位</w:t>
            </w:r>
            <w:r w:rsidRPr="00601CE2">
              <w:rPr>
                <w:rFonts w:hint="eastAsia"/>
              </w:rPr>
              <w:t>kb</w:t>
            </w:r>
            <w:r w:rsidRPr="00601CE2">
              <w:rPr>
                <w:rFonts w:hint="eastAsia"/>
              </w:rPr>
              <w:t>。</w:t>
            </w:r>
            <w:r w:rsidRPr="00601CE2">
              <w:rPr>
                <w:rFonts w:hint="eastAsia"/>
              </w:rPr>
              <w:t>RES=CODE+DATA</w:t>
            </w:r>
          </w:p>
        </w:tc>
      </w:tr>
      <w:tr w:rsidR="00601CE2" w:rsidRPr="00601CE2" w:rsidTr="00601CE2">
        <w:trPr>
          <w:trHeight w:val="285"/>
        </w:trPr>
        <w:tc>
          <w:tcPr>
            <w:tcW w:w="1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CODE</w:t>
            </w:r>
          </w:p>
        </w:tc>
        <w:tc>
          <w:tcPr>
            <w:tcW w:w="6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可执行代码占用的物理内存大小，单位</w:t>
            </w:r>
            <w:r w:rsidRPr="00601CE2">
              <w:rPr>
                <w:rFonts w:hint="eastAsia"/>
              </w:rPr>
              <w:t>kb</w:t>
            </w:r>
          </w:p>
        </w:tc>
      </w:tr>
      <w:tr w:rsidR="00601CE2" w:rsidRPr="00601CE2" w:rsidTr="00601CE2">
        <w:trPr>
          <w:trHeight w:val="285"/>
        </w:trPr>
        <w:tc>
          <w:tcPr>
            <w:tcW w:w="1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DATA</w:t>
            </w:r>
          </w:p>
        </w:tc>
        <w:tc>
          <w:tcPr>
            <w:tcW w:w="6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可执行代码以外的部分</w:t>
            </w:r>
            <w:r w:rsidRPr="00601CE2">
              <w:rPr>
                <w:rFonts w:hint="eastAsia"/>
              </w:rPr>
              <w:t>(</w:t>
            </w:r>
            <w:r w:rsidRPr="00601CE2">
              <w:rPr>
                <w:rFonts w:hint="eastAsia"/>
              </w:rPr>
              <w:t>数据段</w:t>
            </w:r>
            <w:r w:rsidRPr="00601CE2">
              <w:rPr>
                <w:rFonts w:hint="eastAsia"/>
              </w:rPr>
              <w:t>+</w:t>
            </w:r>
            <w:r w:rsidRPr="00601CE2">
              <w:rPr>
                <w:rFonts w:hint="eastAsia"/>
              </w:rPr>
              <w:t>栈</w:t>
            </w:r>
            <w:r w:rsidRPr="00601CE2">
              <w:rPr>
                <w:rFonts w:hint="eastAsia"/>
              </w:rPr>
              <w:t>)</w:t>
            </w:r>
            <w:r w:rsidRPr="00601CE2">
              <w:rPr>
                <w:rFonts w:hint="eastAsia"/>
              </w:rPr>
              <w:t>占用的物理内存大小，单位</w:t>
            </w:r>
            <w:r w:rsidRPr="00601CE2">
              <w:rPr>
                <w:rFonts w:hint="eastAsia"/>
              </w:rPr>
              <w:t>kb</w:t>
            </w:r>
          </w:p>
        </w:tc>
      </w:tr>
      <w:tr w:rsidR="00601CE2" w:rsidRPr="00601CE2" w:rsidTr="00601CE2">
        <w:trPr>
          <w:trHeight w:val="285"/>
        </w:trPr>
        <w:tc>
          <w:tcPr>
            <w:tcW w:w="1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SHR</w:t>
            </w:r>
          </w:p>
        </w:tc>
        <w:tc>
          <w:tcPr>
            <w:tcW w:w="6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共享内存大小，单位</w:t>
            </w:r>
            <w:r w:rsidRPr="00601CE2">
              <w:rPr>
                <w:rFonts w:hint="eastAsia"/>
              </w:rPr>
              <w:t>kb</w:t>
            </w:r>
          </w:p>
        </w:tc>
      </w:tr>
      <w:tr w:rsidR="00601CE2" w:rsidRPr="00601CE2" w:rsidTr="00601CE2">
        <w:trPr>
          <w:trHeight w:val="285"/>
        </w:trPr>
        <w:tc>
          <w:tcPr>
            <w:tcW w:w="1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nFLT</w:t>
            </w:r>
          </w:p>
        </w:tc>
        <w:tc>
          <w:tcPr>
            <w:tcW w:w="6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页面错误次数</w:t>
            </w:r>
          </w:p>
        </w:tc>
      </w:tr>
      <w:tr w:rsidR="00601CE2" w:rsidRPr="00601CE2" w:rsidTr="00601CE2">
        <w:trPr>
          <w:trHeight w:val="285"/>
        </w:trPr>
        <w:tc>
          <w:tcPr>
            <w:tcW w:w="1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nDRT</w:t>
            </w:r>
          </w:p>
        </w:tc>
        <w:tc>
          <w:tcPr>
            <w:tcW w:w="6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最后一次写入到现在，被修改过的页面数。</w:t>
            </w:r>
          </w:p>
        </w:tc>
      </w:tr>
      <w:tr w:rsidR="00601CE2" w:rsidRPr="00601CE2" w:rsidTr="00601CE2">
        <w:trPr>
          <w:trHeight w:val="1710"/>
        </w:trPr>
        <w:tc>
          <w:tcPr>
            <w:tcW w:w="1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S</w:t>
            </w:r>
          </w:p>
        </w:tc>
        <w:tc>
          <w:tcPr>
            <w:tcW w:w="6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A0847" w:rsidRDefault="00601CE2" w:rsidP="00AA0847">
            <w:pPr>
              <w:pStyle w:val="TableText"/>
            </w:pPr>
            <w:r w:rsidRPr="00601CE2">
              <w:rPr>
                <w:rFonts w:hint="eastAsia"/>
              </w:rPr>
              <w:t>进程状态。</w:t>
            </w:r>
          </w:p>
          <w:p w:rsidR="00AA0847" w:rsidRDefault="00601CE2" w:rsidP="00AA0847">
            <w:pPr>
              <w:pStyle w:val="TableText"/>
            </w:pPr>
            <w:r w:rsidRPr="00601CE2">
              <w:rPr>
                <w:rFonts w:hint="eastAsia"/>
              </w:rPr>
              <w:t>D=</w:t>
            </w:r>
            <w:r w:rsidRPr="00601CE2">
              <w:rPr>
                <w:rFonts w:hint="eastAsia"/>
              </w:rPr>
              <w:t>不可中断的睡眠状态</w:t>
            </w:r>
          </w:p>
          <w:p w:rsidR="00AA0847" w:rsidRDefault="00601CE2" w:rsidP="00AA0847">
            <w:pPr>
              <w:pStyle w:val="TableText"/>
            </w:pPr>
            <w:r w:rsidRPr="00601CE2">
              <w:rPr>
                <w:rFonts w:hint="eastAsia"/>
              </w:rPr>
              <w:t>R=</w:t>
            </w:r>
            <w:r w:rsidRPr="00601CE2">
              <w:rPr>
                <w:rFonts w:hint="eastAsia"/>
              </w:rPr>
              <w:t>运行</w:t>
            </w:r>
          </w:p>
          <w:p w:rsidR="00AA0847" w:rsidRDefault="00601CE2" w:rsidP="00AA0847">
            <w:pPr>
              <w:pStyle w:val="TableText"/>
            </w:pPr>
            <w:r w:rsidRPr="00601CE2">
              <w:rPr>
                <w:rFonts w:hint="eastAsia"/>
              </w:rPr>
              <w:t>S=</w:t>
            </w:r>
            <w:r w:rsidRPr="00601CE2">
              <w:rPr>
                <w:rFonts w:hint="eastAsia"/>
              </w:rPr>
              <w:t>睡眠</w:t>
            </w:r>
          </w:p>
          <w:p w:rsidR="00AA0847" w:rsidRDefault="00601CE2" w:rsidP="00AA0847">
            <w:pPr>
              <w:pStyle w:val="TableText"/>
            </w:pPr>
            <w:r w:rsidRPr="00601CE2">
              <w:rPr>
                <w:rFonts w:hint="eastAsia"/>
              </w:rPr>
              <w:t>T=</w:t>
            </w:r>
            <w:r w:rsidRPr="00601CE2">
              <w:rPr>
                <w:rFonts w:hint="eastAsia"/>
              </w:rPr>
              <w:t>跟踪</w:t>
            </w:r>
            <w:r w:rsidRPr="00601CE2">
              <w:rPr>
                <w:rFonts w:hint="eastAsia"/>
              </w:rPr>
              <w:t>/</w:t>
            </w:r>
            <w:r w:rsidRPr="00601CE2">
              <w:rPr>
                <w:rFonts w:hint="eastAsia"/>
              </w:rPr>
              <w:t>停止</w:t>
            </w:r>
          </w:p>
          <w:p w:rsidR="00601CE2" w:rsidRPr="00601CE2" w:rsidRDefault="00601CE2" w:rsidP="00AA0847">
            <w:pPr>
              <w:pStyle w:val="TableText"/>
            </w:pPr>
            <w:r w:rsidRPr="00601CE2">
              <w:rPr>
                <w:rFonts w:hint="eastAsia"/>
              </w:rPr>
              <w:t>Z=</w:t>
            </w:r>
            <w:r w:rsidRPr="00601CE2">
              <w:rPr>
                <w:rFonts w:hint="eastAsia"/>
              </w:rPr>
              <w:t>僵尸进程</w:t>
            </w:r>
          </w:p>
        </w:tc>
      </w:tr>
      <w:tr w:rsidR="00601CE2" w:rsidRPr="00601CE2" w:rsidTr="00601CE2">
        <w:trPr>
          <w:trHeight w:val="285"/>
        </w:trPr>
        <w:tc>
          <w:tcPr>
            <w:tcW w:w="1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COMMAND</w:t>
            </w:r>
          </w:p>
        </w:tc>
        <w:tc>
          <w:tcPr>
            <w:tcW w:w="6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命令名</w:t>
            </w:r>
            <w:r w:rsidRPr="00601CE2">
              <w:rPr>
                <w:rFonts w:hint="eastAsia"/>
              </w:rPr>
              <w:t>/</w:t>
            </w:r>
            <w:r w:rsidRPr="00601CE2">
              <w:rPr>
                <w:rFonts w:hint="eastAsia"/>
              </w:rPr>
              <w:t>命令行</w:t>
            </w:r>
          </w:p>
        </w:tc>
      </w:tr>
      <w:tr w:rsidR="00601CE2" w:rsidRPr="00601CE2" w:rsidTr="00601CE2">
        <w:trPr>
          <w:trHeight w:val="285"/>
        </w:trPr>
        <w:tc>
          <w:tcPr>
            <w:tcW w:w="1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lastRenderedPageBreak/>
              <w:t>WCHAN</w:t>
            </w:r>
          </w:p>
        </w:tc>
        <w:tc>
          <w:tcPr>
            <w:tcW w:w="6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若该进程在睡眠，则显示睡眠中的系统函数名</w:t>
            </w:r>
          </w:p>
        </w:tc>
      </w:tr>
      <w:tr w:rsidR="00601CE2" w:rsidRPr="00601CE2" w:rsidTr="00601CE2">
        <w:trPr>
          <w:trHeight w:val="285"/>
        </w:trPr>
        <w:tc>
          <w:tcPr>
            <w:tcW w:w="1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Flags</w:t>
            </w:r>
          </w:p>
        </w:tc>
        <w:tc>
          <w:tcPr>
            <w:tcW w:w="6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1CE2" w:rsidRPr="00601CE2" w:rsidRDefault="00601CE2" w:rsidP="00601CE2">
            <w:pPr>
              <w:pStyle w:val="TableText"/>
            </w:pPr>
            <w:r w:rsidRPr="00601CE2">
              <w:rPr>
                <w:rFonts w:hint="eastAsia"/>
              </w:rPr>
              <w:t>任务标志，参考</w:t>
            </w:r>
            <w:r w:rsidRPr="00601CE2">
              <w:rPr>
                <w:rFonts w:hint="eastAsia"/>
              </w:rPr>
              <w:t xml:space="preserve"> sched.h</w:t>
            </w:r>
          </w:p>
        </w:tc>
      </w:tr>
    </w:tbl>
    <w:p w:rsidR="00052948" w:rsidRPr="00052948" w:rsidRDefault="00052948" w:rsidP="00052948"/>
    <w:p w:rsidR="008D3E45" w:rsidRDefault="008D3E45" w:rsidP="00856118">
      <w:pPr>
        <w:pStyle w:val="3"/>
      </w:pPr>
      <w:bookmarkStart w:id="80" w:name="_Toc382659565"/>
      <w:r>
        <w:rPr>
          <w:rFonts w:hint="eastAsia"/>
        </w:rPr>
        <w:t>lsof</w:t>
      </w:r>
      <w:bookmarkEnd w:id="80"/>
    </w:p>
    <w:p w:rsidR="00C00F5E" w:rsidRDefault="00C00F5E" w:rsidP="00007B12">
      <w:r>
        <w:rPr>
          <w:rFonts w:hint="eastAsia"/>
        </w:rPr>
        <w:t>lsof</w:t>
      </w:r>
      <w:r>
        <w:t>是一个列出当前系统打开文件的工具。</w:t>
      </w:r>
      <w:r>
        <w:rPr>
          <w:rFonts w:hint="eastAsia"/>
        </w:rPr>
        <w:t>在定位句柄使用、文件读写、磁盘</w:t>
      </w:r>
      <w:r>
        <w:rPr>
          <w:rFonts w:hint="eastAsia"/>
        </w:rPr>
        <w:t>IO</w:t>
      </w:r>
      <w:r>
        <w:rPr>
          <w:rFonts w:hint="eastAsia"/>
        </w:rPr>
        <w:t>等问题时比较常用。</w:t>
      </w:r>
    </w:p>
    <w:p w:rsidR="00C00F5E" w:rsidRDefault="00C00F5E" w:rsidP="00C00F5E">
      <w:bookmarkStart w:id="81" w:name="1_4"/>
      <w:bookmarkStart w:id="82" w:name="sub3523204_1_4"/>
      <w:bookmarkEnd w:id="81"/>
      <w:bookmarkEnd w:id="82"/>
      <w:r>
        <w:rPr>
          <w:rStyle w:val="headline-content3"/>
        </w:rPr>
        <w:t>常用的参数列表</w:t>
      </w:r>
    </w:p>
    <w:p w:rsidR="00C00F5E" w:rsidRDefault="00C00F5E" w:rsidP="00C00F5E">
      <w:pPr>
        <w:pStyle w:val="ItemList"/>
      </w:pPr>
      <w:r>
        <w:t xml:space="preserve">lsof filename </w:t>
      </w:r>
      <w:r>
        <w:t>显示打开指定文件的所有进程</w:t>
      </w:r>
    </w:p>
    <w:p w:rsidR="00C00F5E" w:rsidRDefault="00C00F5E" w:rsidP="00C00F5E">
      <w:pPr>
        <w:pStyle w:val="ItemList"/>
      </w:pPr>
      <w:r>
        <w:t xml:space="preserve">lsof -a </w:t>
      </w:r>
      <w:r>
        <w:t>表示两个参数都必须满足时才显示结果</w:t>
      </w:r>
    </w:p>
    <w:p w:rsidR="00C00F5E" w:rsidRDefault="00C00F5E" w:rsidP="00C00F5E">
      <w:pPr>
        <w:pStyle w:val="ItemList"/>
      </w:pPr>
      <w:r>
        <w:t xml:space="preserve">lsof -c string </w:t>
      </w:r>
      <w:r>
        <w:t>显示</w:t>
      </w:r>
      <w:r>
        <w:t>COMMAND</w:t>
      </w:r>
      <w:r>
        <w:t>列中包含指定字符的进程所有打开的文件</w:t>
      </w:r>
    </w:p>
    <w:p w:rsidR="00C00F5E" w:rsidRDefault="00C00F5E" w:rsidP="00C00F5E">
      <w:pPr>
        <w:pStyle w:val="ItemList"/>
      </w:pPr>
      <w:r>
        <w:t xml:space="preserve">lsof -u username </w:t>
      </w:r>
      <w:r>
        <w:t>显示所属</w:t>
      </w:r>
      <w:r>
        <w:t>user</w:t>
      </w:r>
      <w:r>
        <w:t>进程打开的文件</w:t>
      </w:r>
    </w:p>
    <w:p w:rsidR="00C00F5E" w:rsidRDefault="00C00F5E" w:rsidP="00C00F5E">
      <w:pPr>
        <w:pStyle w:val="ItemList"/>
      </w:pPr>
      <w:r>
        <w:t xml:space="preserve">lsof -g gid </w:t>
      </w:r>
      <w:r>
        <w:t>显示归属</w:t>
      </w:r>
      <w:r>
        <w:t>gid</w:t>
      </w:r>
      <w:r>
        <w:t>的进程情况</w:t>
      </w:r>
    </w:p>
    <w:p w:rsidR="00C00F5E" w:rsidRDefault="00C00F5E" w:rsidP="00C00F5E">
      <w:pPr>
        <w:pStyle w:val="ItemList"/>
      </w:pPr>
      <w:r>
        <w:t xml:space="preserve">lsof +d /DIR/ </w:t>
      </w:r>
      <w:r>
        <w:t>显示目录下被进程打开的文件</w:t>
      </w:r>
    </w:p>
    <w:p w:rsidR="00C00F5E" w:rsidRDefault="00C00F5E" w:rsidP="00C00F5E">
      <w:pPr>
        <w:pStyle w:val="ItemList"/>
      </w:pPr>
      <w:r>
        <w:t xml:space="preserve">lsof +D /DIR/ </w:t>
      </w:r>
      <w:r>
        <w:t>同上，但是会搜索目录下的所有目录，时间相对较长</w:t>
      </w:r>
    </w:p>
    <w:p w:rsidR="00C00F5E" w:rsidRDefault="00C00F5E" w:rsidP="00C00F5E">
      <w:pPr>
        <w:pStyle w:val="ItemList"/>
      </w:pPr>
      <w:r>
        <w:t xml:space="preserve">lsof -d FD </w:t>
      </w:r>
      <w:r>
        <w:t>显示指定文件描述符的进程</w:t>
      </w:r>
    </w:p>
    <w:p w:rsidR="00C00F5E" w:rsidRDefault="00C00F5E" w:rsidP="00C00F5E">
      <w:pPr>
        <w:pStyle w:val="ItemList"/>
      </w:pPr>
      <w:r>
        <w:t xml:space="preserve">lsof -n </w:t>
      </w:r>
      <w:r>
        <w:t>不将</w:t>
      </w:r>
      <w:r>
        <w:t>IP</w:t>
      </w:r>
      <w:r>
        <w:t>转换为</w:t>
      </w:r>
      <w:r>
        <w:t>hostname</w:t>
      </w:r>
      <w:r>
        <w:t>，缺省是不加上</w:t>
      </w:r>
      <w:r>
        <w:t>-n</w:t>
      </w:r>
      <w:r>
        <w:t>参数</w:t>
      </w:r>
    </w:p>
    <w:p w:rsidR="00C00F5E" w:rsidRDefault="00C00F5E" w:rsidP="00C00F5E">
      <w:pPr>
        <w:pStyle w:val="ItemList"/>
      </w:pPr>
      <w:r>
        <w:t xml:space="preserve">lsof -i </w:t>
      </w:r>
      <w:r>
        <w:t>用以显示符合条件的进程情况</w:t>
      </w:r>
    </w:p>
    <w:p w:rsidR="00EB6D84" w:rsidRPr="007C6DC0" w:rsidRDefault="00EB6D84" w:rsidP="00AB70C6">
      <w:pPr>
        <w:pStyle w:val="NotesHeading"/>
      </w:pPr>
      <w:r>
        <w:drawing>
          <wp:inline distT="0" distB="0" distL="0" distR="0">
            <wp:extent cx="495300" cy="200025"/>
            <wp:effectExtent l="19050" t="0" r="0" b="0"/>
            <wp:docPr id="7" name="图片 3" descr="image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0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D84" w:rsidRDefault="00EB6D84" w:rsidP="00AB70C6">
      <w:pPr>
        <w:pStyle w:val="NotesText"/>
      </w:pPr>
      <w:r>
        <w:rPr>
          <w:rFonts w:hint="eastAsia"/>
        </w:rPr>
        <w:t>查看某进程打开句柄数量：</w:t>
      </w:r>
      <w:r>
        <w:rPr>
          <w:rFonts w:hint="eastAsia"/>
        </w:rPr>
        <w:t xml:space="preserve">lsof | grep pid | wc </w:t>
      </w:r>
      <w:r>
        <w:t>–</w:t>
      </w:r>
      <w:r>
        <w:rPr>
          <w:rFonts w:hint="eastAsia"/>
        </w:rPr>
        <w:t>l</w:t>
      </w:r>
    </w:p>
    <w:p w:rsidR="00EB6D84" w:rsidRDefault="00EB6D84" w:rsidP="00AB70C6">
      <w:pPr>
        <w:pStyle w:val="NotesText"/>
      </w:pPr>
      <w:r>
        <w:rPr>
          <w:rFonts w:hint="eastAsia"/>
        </w:rPr>
        <w:t>查看所有进程句柄数量，从大到小排序：</w:t>
      </w:r>
      <w:r w:rsidRPr="00EB6D84">
        <w:t>lsof -n |awk '{print $2}'|sort|uniq -c |sort -nr|more</w:t>
      </w:r>
    </w:p>
    <w:p w:rsidR="00EB6D84" w:rsidRPr="00073735" w:rsidRDefault="00EB6D84" w:rsidP="003E759D">
      <w:pPr>
        <w:pStyle w:val="NotesText"/>
      </w:pPr>
      <w:r>
        <w:rPr>
          <w:rFonts w:hint="eastAsia"/>
        </w:rPr>
        <w:t>第一列是句柄数量，第二列是进程号。</w:t>
      </w:r>
    </w:p>
    <w:p w:rsidR="008D3E45" w:rsidRDefault="008D3E45" w:rsidP="00856118">
      <w:pPr>
        <w:pStyle w:val="3"/>
      </w:pPr>
      <w:bookmarkStart w:id="83" w:name="_Toc382659566"/>
      <w:r>
        <w:rPr>
          <w:rFonts w:hint="eastAsia"/>
        </w:rPr>
        <w:t>netstat</w:t>
      </w:r>
      <w:bookmarkEnd w:id="83"/>
    </w:p>
    <w:p w:rsidR="0093694E" w:rsidRDefault="0093694E" w:rsidP="00007B12">
      <w:r>
        <w:t xml:space="preserve">Netstat </w:t>
      </w:r>
      <w:r>
        <w:t>命令用于显示各种网络相关信息，如网络连接，路由表，接口状态</w:t>
      </w:r>
      <w:r>
        <w:t xml:space="preserve"> (Interface Statistics)</w:t>
      </w:r>
      <w:r>
        <w:t>，</w:t>
      </w:r>
      <w:r>
        <w:t xml:space="preserve">masquerade </w:t>
      </w:r>
      <w:r>
        <w:t>连接，多播成员</w:t>
      </w:r>
      <w:r>
        <w:t xml:space="preserve"> (Multicast Memberships) </w:t>
      </w:r>
      <w:r>
        <w:t>等等。</w:t>
      </w:r>
    </w:p>
    <w:p w:rsidR="0093694E" w:rsidRDefault="0093694E" w:rsidP="0093694E">
      <w:r w:rsidRPr="0093694E">
        <w:t>常见参数</w:t>
      </w:r>
    </w:p>
    <w:p w:rsidR="0093694E" w:rsidRDefault="0093694E" w:rsidP="0093694E">
      <w:pPr>
        <w:pStyle w:val="ItemList"/>
      </w:pPr>
      <w:r>
        <w:t>-a (all)</w:t>
      </w:r>
      <w:r>
        <w:t>显示所有选项，默认不显示</w:t>
      </w:r>
      <w:r>
        <w:t>LISTEN</w:t>
      </w:r>
      <w:r>
        <w:t>相关</w:t>
      </w:r>
    </w:p>
    <w:p w:rsidR="0093694E" w:rsidRDefault="0093694E" w:rsidP="0093694E">
      <w:pPr>
        <w:pStyle w:val="ItemList"/>
      </w:pPr>
      <w:r>
        <w:t>-t (tcp)</w:t>
      </w:r>
      <w:r>
        <w:t>仅显示</w:t>
      </w:r>
      <w:r>
        <w:t>tcp</w:t>
      </w:r>
      <w:r>
        <w:t>相关选项</w:t>
      </w:r>
    </w:p>
    <w:p w:rsidR="0093694E" w:rsidRDefault="0093694E" w:rsidP="0093694E">
      <w:pPr>
        <w:pStyle w:val="ItemList"/>
      </w:pPr>
      <w:r>
        <w:t>-u (udp)</w:t>
      </w:r>
      <w:r>
        <w:t>仅显示</w:t>
      </w:r>
      <w:r>
        <w:t>udp</w:t>
      </w:r>
      <w:r>
        <w:t>相关选项</w:t>
      </w:r>
    </w:p>
    <w:p w:rsidR="0093694E" w:rsidRDefault="0093694E" w:rsidP="0093694E">
      <w:pPr>
        <w:pStyle w:val="ItemList"/>
      </w:pPr>
      <w:r>
        <w:t xml:space="preserve">-n </w:t>
      </w:r>
      <w:r>
        <w:t>拒绝显示别名，能显示数字的全部转化成数字。</w:t>
      </w:r>
    </w:p>
    <w:p w:rsidR="0093694E" w:rsidRDefault="0093694E" w:rsidP="0093694E">
      <w:pPr>
        <w:pStyle w:val="ItemList"/>
      </w:pPr>
      <w:r>
        <w:t xml:space="preserve">-l </w:t>
      </w:r>
      <w:r>
        <w:t>仅列出有在</w:t>
      </w:r>
      <w:r>
        <w:t xml:space="preserve"> Listen (</w:t>
      </w:r>
      <w:r>
        <w:t>监听</w:t>
      </w:r>
      <w:r>
        <w:t xml:space="preserve">) </w:t>
      </w:r>
      <w:r>
        <w:t>的服务状态</w:t>
      </w:r>
    </w:p>
    <w:p w:rsidR="0093694E" w:rsidRDefault="0093694E" w:rsidP="0093694E">
      <w:pPr>
        <w:pStyle w:val="ItemList"/>
      </w:pPr>
      <w:r>
        <w:t xml:space="preserve">-p </w:t>
      </w:r>
      <w:r>
        <w:t>显示建立相关链接的程序名</w:t>
      </w:r>
    </w:p>
    <w:p w:rsidR="0093694E" w:rsidRDefault="0093694E" w:rsidP="0093694E">
      <w:pPr>
        <w:pStyle w:val="ItemList"/>
      </w:pPr>
      <w:r>
        <w:t xml:space="preserve">-r </w:t>
      </w:r>
      <w:r>
        <w:t>显示路由信息，路由表</w:t>
      </w:r>
    </w:p>
    <w:p w:rsidR="0093694E" w:rsidRDefault="0093694E" w:rsidP="0093694E">
      <w:pPr>
        <w:pStyle w:val="ItemList"/>
      </w:pPr>
      <w:r>
        <w:t xml:space="preserve">-e </w:t>
      </w:r>
      <w:r>
        <w:t>显示扩展信息，例如</w:t>
      </w:r>
      <w:r>
        <w:t>uid</w:t>
      </w:r>
      <w:r>
        <w:t>等</w:t>
      </w:r>
    </w:p>
    <w:p w:rsidR="0093694E" w:rsidRDefault="0093694E" w:rsidP="0093694E">
      <w:pPr>
        <w:pStyle w:val="ItemList"/>
      </w:pPr>
      <w:r>
        <w:t xml:space="preserve">-s </w:t>
      </w:r>
      <w:r>
        <w:t>按各个协议进行统计</w:t>
      </w:r>
    </w:p>
    <w:p w:rsidR="0093694E" w:rsidRDefault="0093694E" w:rsidP="0093694E">
      <w:pPr>
        <w:pStyle w:val="ItemList"/>
      </w:pPr>
      <w:r>
        <w:t xml:space="preserve">-c </w:t>
      </w:r>
      <w:r>
        <w:t>每隔一个固定时间，执行该</w:t>
      </w:r>
      <w:r>
        <w:t>netstat</w:t>
      </w:r>
      <w:r>
        <w:t>命令。</w:t>
      </w:r>
    </w:p>
    <w:p w:rsidR="0093694E" w:rsidRDefault="0093694E" w:rsidP="0093694E">
      <w:pPr>
        <w:pStyle w:val="ItemList"/>
        <w:numPr>
          <w:ilvl w:val="0"/>
          <w:numId w:val="0"/>
        </w:numPr>
        <w:ind w:left="2126" w:hanging="425"/>
      </w:pPr>
    </w:p>
    <w:p w:rsidR="0093694E" w:rsidRDefault="0093694E" w:rsidP="0093694E">
      <w:pPr>
        <w:pStyle w:val="ItemList"/>
        <w:numPr>
          <w:ilvl w:val="0"/>
          <w:numId w:val="0"/>
        </w:numPr>
        <w:ind w:left="2126" w:hanging="425"/>
      </w:pPr>
      <w:r>
        <w:rPr>
          <w:rFonts w:hint="eastAsia"/>
        </w:rPr>
        <w:t>实用命令：</w:t>
      </w:r>
    </w:p>
    <w:p w:rsidR="0093694E" w:rsidRPr="00B15A36" w:rsidRDefault="0093694E" w:rsidP="00B15A36">
      <w:pPr>
        <w:pStyle w:val="ItemList"/>
      </w:pPr>
      <w:r w:rsidRPr="00B15A36">
        <w:t>列出所有</w:t>
      </w:r>
      <w:r w:rsidRPr="00B15A36">
        <w:t xml:space="preserve"> tcp </w:t>
      </w:r>
      <w:r w:rsidRPr="00B15A36">
        <w:t>端口</w:t>
      </w:r>
      <w:r w:rsidRPr="00B15A36">
        <w:t xml:space="preserve"> </w:t>
      </w:r>
      <w:r w:rsidR="00B15A36">
        <w:rPr>
          <w:rFonts w:hint="eastAsia"/>
        </w:rPr>
        <w:t xml:space="preserve">                   </w:t>
      </w:r>
      <w:r w:rsidRPr="00B15A36">
        <w:t>netstat –at</w:t>
      </w:r>
    </w:p>
    <w:p w:rsidR="0093694E" w:rsidRPr="00B15A36" w:rsidRDefault="0093694E" w:rsidP="00B15A36">
      <w:pPr>
        <w:pStyle w:val="ItemList"/>
      </w:pPr>
      <w:r w:rsidRPr="00B15A36">
        <w:t>只列出所有监听</w:t>
      </w:r>
      <w:r w:rsidRPr="00B15A36">
        <w:t xml:space="preserve"> tcp </w:t>
      </w:r>
      <w:r w:rsidRPr="00B15A36">
        <w:t>端口</w:t>
      </w:r>
      <w:r w:rsidRPr="00B15A36">
        <w:t xml:space="preserve"> </w:t>
      </w:r>
      <w:r w:rsidR="00B15A36">
        <w:rPr>
          <w:rFonts w:hint="eastAsia"/>
        </w:rPr>
        <w:t xml:space="preserve">             </w:t>
      </w:r>
      <w:r w:rsidRPr="00B15A36">
        <w:t>netstat –lt</w:t>
      </w:r>
    </w:p>
    <w:p w:rsidR="0093694E" w:rsidRPr="00B15A36" w:rsidRDefault="0093694E" w:rsidP="00B15A36">
      <w:pPr>
        <w:pStyle w:val="ItemList"/>
      </w:pPr>
      <w:r w:rsidRPr="00B15A36">
        <w:t>显示所有端口的统计信息</w:t>
      </w:r>
      <w:r w:rsidRPr="00B15A36">
        <w:t xml:space="preserve"> </w:t>
      </w:r>
      <w:r w:rsidR="00B15A36">
        <w:rPr>
          <w:rFonts w:hint="eastAsia"/>
        </w:rPr>
        <w:t xml:space="preserve">              </w:t>
      </w:r>
      <w:r w:rsidRPr="00B15A36">
        <w:t>netstat –s</w:t>
      </w:r>
    </w:p>
    <w:p w:rsidR="0093694E" w:rsidRPr="00B15A36" w:rsidRDefault="00B15A36" w:rsidP="00B15A36">
      <w:pPr>
        <w:pStyle w:val="ItemList"/>
      </w:pPr>
      <w:r w:rsidRPr="00B15A36">
        <w:rPr>
          <w:rFonts w:hint="eastAsia"/>
        </w:rPr>
        <w:t>查看进程信息</w:t>
      </w:r>
      <w:r w:rsidRPr="00B15A36">
        <w:rPr>
          <w:rFonts w:hint="eastAsia"/>
        </w:rPr>
        <w:t xml:space="preserve"> </w:t>
      </w:r>
      <w:r>
        <w:rPr>
          <w:rFonts w:hint="eastAsia"/>
        </w:rPr>
        <w:t xml:space="preserve">                        </w:t>
      </w:r>
      <w:r w:rsidRPr="00B15A36">
        <w:rPr>
          <w:rFonts w:hint="eastAsia"/>
        </w:rPr>
        <w:t>netstat -p</w:t>
      </w:r>
    </w:p>
    <w:p w:rsidR="0093694E" w:rsidRPr="00B15A36" w:rsidRDefault="0093694E" w:rsidP="00B15A36">
      <w:pPr>
        <w:pStyle w:val="ItemList"/>
      </w:pPr>
      <w:r w:rsidRPr="00B15A36">
        <w:t>显示核心路由信息</w:t>
      </w:r>
      <w:r w:rsidRPr="00B15A36">
        <w:t xml:space="preserve"> </w:t>
      </w:r>
      <w:r w:rsidR="00B15A36">
        <w:rPr>
          <w:rFonts w:hint="eastAsia"/>
        </w:rPr>
        <w:t xml:space="preserve">                    </w:t>
      </w:r>
      <w:r w:rsidRPr="00B15A36">
        <w:t xml:space="preserve">netstat </w:t>
      </w:r>
      <w:r w:rsidR="00B15A36" w:rsidRPr="00B15A36">
        <w:t>–</w:t>
      </w:r>
      <w:r w:rsidRPr="00B15A36">
        <w:t>r</w:t>
      </w:r>
    </w:p>
    <w:p w:rsidR="00B15A36" w:rsidRPr="00B15A36" w:rsidRDefault="00B15A36" w:rsidP="00B15A36">
      <w:pPr>
        <w:pStyle w:val="ItemList"/>
      </w:pPr>
      <w:r w:rsidRPr="00B15A36">
        <w:t>输出中不显示主机，端口和用户名</w:t>
      </w:r>
      <w:r w:rsidRPr="00B15A36">
        <w:rPr>
          <w:rFonts w:hint="eastAsia"/>
        </w:rPr>
        <w:t xml:space="preserve"> </w:t>
      </w:r>
      <w:r>
        <w:rPr>
          <w:rFonts w:hint="eastAsia"/>
        </w:rPr>
        <w:t xml:space="preserve">      </w:t>
      </w:r>
      <w:r w:rsidRPr="00B15A36">
        <w:t>netstat -n</w:t>
      </w:r>
    </w:p>
    <w:p w:rsidR="00B15A36" w:rsidRDefault="00B15A36" w:rsidP="00B15A36">
      <w:pPr>
        <w:pStyle w:val="ItemList"/>
      </w:pPr>
      <w:r w:rsidRPr="00B15A36">
        <w:t>查看连接某服务端口最多的的</w:t>
      </w:r>
      <w:r w:rsidRPr="00B15A36">
        <w:t>IP</w:t>
      </w:r>
      <w:r w:rsidRPr="00B15A36">
        <w:t>地址</w:t>
      </w:r>
      <w:r>
        <w:rPr>
          <w:rFonts w:hint="eastAsia"/>
        </w:rPr>
        <w:t xml:space="preserve">   </w:t>
      </w:r>
      <w:r w:rsidRPr="00B15A36">
        <w:rPr>
          <w:rFonts w:hint="eastAsia"/>
        </w:rPr>
        <w:t xml:space="preserve"> </w:t>
      </w:r>
      <w:r w:rsidRPr="00B15A36">
        <w:t>netstat -nat | grep "192.168.1.15:22" |awk '{print $5}'|awk -F: '{print $1}'|sort|uniq -c|sort -nr|head -20</w:t>
      </w:r>
    </w:p>
    <w:p w:rsidR="0093694E" w:rsidRPr="007C6DC0" w:rsidRDefault="0093694E" w:rsidP="00FF4AF9">
      <w:pPr>
        <w:pStyle w:val="NotesHeading"/>
      </w:pPr>
      <w:r>
        <w:drawing>
          <wp:inline distT="0" distB="0" distL="0" distR="0">
            <wp:extent cx="495300" cy="200025"/>
            <wp:effectExtent l="19050" t="0" r="0" b="0"/>
            <wp:docPr id="33" name="图片 3" descr="image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0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94E" w:rsidRDefault="0093694E" w:rsidP="0093694E">
      <w:pPr>
        <w:pStyle w:val="NotesHeading"/>
      </w:pPr>
      <w:r>
        <w:t>LISTEN</w:t>
      </w:r>
      <w:r>
        <w:t>和</w:t>
      </w:r>
      <w:r>
        <w:t>LISTENING</w:t>
      </w:r>
      <w:r>
        <w:t>的状态只有用</w:t>
      </w:r>
      <w:r>
        <w:t>-a</w:t>
      </w:r>
      <w:r>
        <w:t>或者</w:t>
      </w:r>
      <w:r>
        <w:t>-l</w:t>
      </w:r>
      <w:r>
        <w:t>才能看到</w:t>
      </w:r>
    </w:p>
    <w:p w:rsidR="0093694E" w:rsidRPr="0093694E" w:rsidRDefault="00B15A36" w:rsidP="00B15A36">
      <w:pPr>
        <w:pStyle w:val="NotesHeading"/>
      </w:pPr>
      <w:r>
        <w:t xml:space="preserve">netstat -p </w:t>
      </w:r>
      <w:r>
        <w:t>可以与其它开关一起使用，就可以添加</w:t>
      </w:r>
      <w:r>
        <w:t xml:space="preserve"> “PID/</w:t>
      </w:r>
      <w:r>
        <w:t>进程名称</w:t>
      </w:r>
      <w:r>
        <w:t xml:space="preserve">” </w:t>
      </w:r>
      <w:r>
        <w:t>到</w:t>
      </w:r>
      <w:r>
        <w:t xml:space="preserve"> netstat </w:t>
      </w:r>
      <w:r>
        <w:t>输出中，这样</w:t>
      </w:r>
      <w:r>
        <w:t xml:space="preserve"> debugging </w:t>
      </w:r>
      <w:r>
        <w:t>的时候可以很方便的发现特定端口运行的程序。</w:t>
      </w:r>
    </w:p>
    <w:p w:rsidR="008D3E45" w:rsidRDefault="008D3E45" w:rsidP="00856118">
      <w:pPr>
        <w:pStyle w:val="3"/>
      </w:pPr>
      <w:bookmarkStart w:id="84" w:name="_Toc382659567"/>
      <w:r>
        <w:rPr>
          <w:rFonts w:hint="eastAsia"/>
        </w:rPr>
        <w:t>strace</w:t>
      </w:r>
      <w:bookmarkEnd w:id="84"/>
    </w:p>
    <w:p w:rsidR="008D3E45" w:rsidRPr="00073735" w:rsidRDefault="0039023D" w:rsidP="0039023D">
      <w:r>
        <w:rPr>
          <w:rFonts w:hint="eastAsia"/>
        </w:rPr>
        <w:t>strace</w:t>
      </w:r>
      <w:r>
        <w:rPr>
          <w:rFonts w:hint="eastAsia"/>
        </w:rPr>
        <w:t>用于</w:t>
      </w:r>
      <w:r>
        <w:t>跟踪系统调用和信号</w:t>
      </w:r>
      <w:r>
        <w:rPr>
          <w:rFonts w:hint="eastAsia"/>
        </w:rPr>
        <w:t>。</w:t>
      </w:r>
      <w:r w:rsidR="00361AC5">
        <w:rPr>
          <w:rFonts w:hint="eastAsia"/>
        </w:rPr>
        <w:t>在定位</w:t>
      </w:r>
      <w:r w:rsidR="00361AC5">
        <w:rPr>
          <w:rFonts w:hint="eastAsia"/>
        </w:rPr>
        <w:t>IO</w:t>
      </w:r>
      <w:r w:rsidR="00361AC5">
        <w:rPr>
          <w:rFonts w:hint="eastAsia"/>
        </w:rPr>
        <w:t>、</w:t>
      </w:r>
      <w:r w:rsidR="00361AC5">
        <w:rPr>
          <w:rFonts w:hint="eastAsia"/>
        </w:rPr>
        <w:t>CPU</w:t>
      </w:r>
      <w:r w:rsidR="00361AC5">
        <w:rPr>
          <w:rFonts w:hint="eastAsia"/>
        </w:rPr>
        <w:t>性能问题时比较有用。</w:t>
      </w:r>
    </w:p>
    <w:p w:rsidR="005A7C0D" w:rsidRDefault="004013C6" w:rsidP="00007B12">
      <w:r>
        <w:rPr>
          <w:rFonts w:hint="eastAsia"/>
        </w:rPr>
        <w:t>命令：</w:t>
      </w:r>
    </w:p>
    <w:p w:rsidR="004013C6" w:rsidRDefault="004013C6" w:rsidP="00007B12">
      <w:r w:rsidRPr="004013C6">
        <w:rPr>
          <w:rFonts w:hint="eastAsia"/>
        </w:rPr>
        <w:t xml:space="preserve">strace -ttTp </w:t>
      </w:r>
      <w:r w:rsidRPr="004013C6">
        <w:rPr>
          <w:rFonts w:hint="eastAsia"/>
        </w:rPr>
        <w:t>进程号</w:t>
      </w:r>
      <w:r w:rsidRPr="004013C6">
        <w:rPr>
          <w:rFonts w:hint="eastAsia"/>
        </w:rPr>
        <w:t xml:space="preserve"> </w:t>
      </w:r>
      <w:r>
        <w:t>–</w:t>
      </w:r>
      <w:r w:rsidRPr="004013C6">
        <w:rPr>
          <w:rFonts w:hint="eastAsia"/>
        </w:rPr>
        <w:t>ff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o </w:t>
      </w:r>
      <w:r>
        <w:rPr>
          <w:rFonts w:hint="eastAsia"/>
        </w:rPr>
        <w:t>文件名</w:t>
      </w:r>
    </w:p>
    <w:p w:rsidR="005B2EE6" w:rsidRPr="00A85A71" w:rsidRDefault="005B2EE6" w:rsidP="005B2EE6">
      <w:pPr>
        <w:pStyle w:val="FigureDescription"/>
      </w:pPr>
      <w:r>
        <w:rPr>
          <w:rFonts w:hint="eastAsia"/>
        </w:rPr>
        <w:t xml:space="preserve"> strace</w:t>
      </w:r>
      <w:r>
        <w:rPr>
          <w:rFonts w:hint="eastAsia"/>
        </w:rPr>
        <w:t>输出</w:t>
      </w:r>
    </w:p>
    <w:p w:rsidR="002A16CB" w:rsidRDefault="005B2EE6" w:rsidP="005B2EE6">
      <w:pPr>
        <w:pStyle w:val="Figure"/>
      </w:pPr>
      <w:r>
        <w:rPr>
          <w:rFonts w:hint="eastAsia"/>
          <w:noProof/>
        </w:rPr>
        <w:drawing>
          <wp:inline distT="0" distB="0" distL="0" distR="0">
            <wp:extent cx="5075130" cy="1428750"/>
            <wp:effectExtent l="19050" t="0" r="0" b="0"/>
            <wp:docPr id="3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13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EE6" w:rsidRDefault="005B2EE6" w:rsidP="005B2EE6">
      <w:r>
        <w:rPr>
          <w:rFonts w:hint="eastAsia"/>
        </w:rPr>
        <w:t>从上图可以看出每个线程每个系统调用的执行时间以及执行结果，以辅助定位问题。</w:t>
      </w:r>
    </w:p>
    <w:p w:rsidR="008970E9" w:rsidRDefault="008970E9" w:rsidP="005B2EE6"/>
    <w:p w:rsidR="008970E9" w:rsidRDefault="008970E9" w:rsidP="005B2EE6">
      <w:r>
        <w:rPr>
          <w:rFonts w:hint="eastAsia"/>
        </w:rPr>
        <w:t>参数说明：</w:t>
      </w:r>
    </w:p>
    <w:p w:rsidR="008970E9" w:rsidRDefault="008970E9" w:rsidP="008970E9">
      <w:pPr>
        <w:pStyle w:val="ItemList"/>
      </w:pPr>
      <w:r>
        <w:t xml:space="preserve">-c </w:t>
      </w:r>
      <w:r>
        <w:t>统计每一系统调用的所执行的时间</w:t>
      </w:r>
      <w:r>
        <w:t>,</w:t>
      </w:r>
      <w:r>
        <w:t>次数和出错的次数等。</w:t>
      </w:r>
      <w:r>
        <w:t xml:space="preserve"> </w:t>
      </w:r>
    </w:p>
    <w:p w:rsidR="008970E9" w:rsidRDefault="008970E9" w:rsidP="008970E9">
      <w:pPr>
        <w:pStyle w:val="ItemList"/>
      </w:pPr>
      <w:r>
        <w:t xml:space="preserve">-d </w:t>
      </w:r>
      <w:r>
        <w:t>输出</w:t>
      </w:r>
      <w:r>
        <w:t>strace</w:t>
      </w:r>
      <w:r>
        <w:t>关于标准错误的调试信息。</w:t>
      </w:r>
      <w:r>
        <w:t xml:space="preserve"> </w:t>
      </w:r>
    </w:p>
    <w:p w:rsidR="008970E9" w:rsidRDefault="008970E9" w:rsidP="008970E9">
      <w:pPr>
        <w:pStyle w:val="ItemList"/>
      </w:pPr>
      <w:r>
        <w:t xml:space="preserve">-f </w:t>
      </w:r>
      <w:r>
        <w:t>跟踪由</w:t>
      </w:r>
      <w:r>
        <w:t>fork</w:t>
      </w:r>
      <w:r>
        <w:t>调用所产生的子进程。</w:t>
      </w:r>
      <w:r>
        <w:t xml:space="preserve"> </w:t>
      </w:r>
    </w:p>
    <w:p w:rsidR="008970E9" w:rsidRDefault="008970E9" w:rsidP="008970E9">
      <w:pPr>
        <w:pStyle w:val="ItemList"/>
      </w:pPr>
      <w:r>
        <w:t xml:space="preserve">-ff </w:t>
      </w:r>
      <w:r>
        <w:t>如果提供</w:t>
      </w:r>
      <w:r>
        <w:t>-o filename,</w:t>
      </w:r>
      <w:r>
        <w:t>则所有进程的跟踪结果输出到相应的</w:t>
      </w:r>
      <w:r>
        <w:t>filename</w:t>
      </w:r>
      <w:r>
        <w:t>。</w:t>
      </w:r>
      <w:r>
        <w:t>pid</w:t>
      </w:r>
      <w:r>
        <w:t>中</w:t>
      </w:r>
      <w:r>
        <w:t>,pid</w:t>
      </w:r>
      <w:r>
        <w:t>是各进程的进程号。</w:t>
      </w:r>
      <w:r>
        <w:t xml:space="preserve"> </w:t>
      </w:r>
    </w:p>
    <w:p w:rsidR="008970E9" w:rsidRDefault="008970E9" w:rsidP="008970E9">
      <w:pPr>
        <w:pStyle w:val="ItemList"/>
      </w:pPr>
      <w:r>
        <w:t xml:space="preserve">-F </w:t>
      </w:r>
      <w:r>
        <w:t>尝试跟踪</w:t>
      </w:r>
      <w:r>
        <w:t>vfork</w:t>
      </w:r>
      <w:r>
        <w:t>调用。在</w:t>
      </w:r>
      <w:r>
        <w:t>-f</w:t>
      </w:r>
      <w:r>
        <w:t>时</w:t>
      </w:r>
      <w:r>
        <w:t>,vfork</w:t>
      </w:r>
      <w:r>
        <w:t>不被跟踪。</w:t>
      </w:r>
      <w:r>
        <w:t xml:space="preserve"> </w:t>
      </w:r>
    </w:p>
    <w:p w:rsidR="008970E9" w:rsidRDefault="008970E9" w:rsidP="008970E9">
      <w:pPr>
        <w:pStyle w:val="ItemList"/>
      </w:pPr>
      <w:r>
        <w:t xml:space="preserve">-h </w:t>
      </w:r>
      <w:r>
        <w:t>输出简要的帮助信息。</w:t>
      </w:r>
      <w:r>
        <w:t xml:space="preserve"> </w:t>
      </w:r>
    </w:p>
    <w:p w:rsidR="008970E9" w:rsidRDefault="008970E9" w:rsidP="008970E9">
      <w:pPr>
        <w:pStyle w:val="ItemList"/>
      </w:pPr>
      <w:r>
        <w:lastRenderedPageBreak/>
        <w:t xml:space="preserve">-i </w:t>
      </w:r>
      <w:r>
        <w:t>输出系统调用的入口指针。</w:t>
      </w:r>
      <w:r>
        <w:t xml:space="preserve"> </w:t>
      </w:r>
    </w:p>
    <w:p w:rsidR="008970E9" w:rsidRDefault="008970E9" w:rsidP="008970E9">
      <w:pPr>
        <w:pStyle w:val="ItemList"/>
      </w:pPr>
      <w:r>
        <w:t xml:space="preserve">-q </w:t>
      </w:r>
      <w:r>
        <w:t>禁止输出关于脱离的消息。</w:t>
      </w:r>
      <w:r>
        <w:t xml:space="preserve"> </w:t>
      </w:r>
    </w:p>
    <w:p w:rsidR="008970E9" w:rsidRDefault="008970E9" w:rsidP="008970E9">
      <w:pPr>
        <w:pStyle w:val="ItemList"/>
      </w:pPr>
      <w:r>
        <w:t xml:space="preserve">-r </w:t>
      </w:r>
      <w:r>
        <w:t>打印出相对时间关于</w:t>
      </w:r>
      <w:r>
        <w:t>,,</w:t>
      </w:r>
      <w:r>
        <w:t>每一个系统调用。</w:t>
      </w:r>
      <w:r>
        <w:t xml:space="preserve"> </w:t>
      </w:r>
    </w:p>
    <w:p w:rsidR="008970E9" w:rsidRDefault="008970E9" w:rsidP="008970E9">
      <w:pPr>
        <w:pStyle w:val="ItemList"/>
      </w:pPr>
      <w:r>
        <w:t xml:space="preserve">-t </w:t>
      </w:r>
      <w:r>
        <w:t>在输出中的每一行前加上时间信息。</w:t>
      </w:r>
      <w:r>
        <w:t xml:space="preserve"> </w:t>
      </w:r>
    </w:p>
    <w:p w:rsidR="008970E9" w:rsidRDefault="008970E9" w:rsidP="008970E9">
      <w:pPr>
        <w:pStyle w:val="ItemList"/>
      </w:pPr>
      <w:r>
        <w:t xml:space="preserve">-tt </w:t>
      </w:r>
      <w:r>
        <w:t>在输出中的每一行前加上时间信息</w:t>
      </w:r>
      <w:r>
        <w:t>,</w:t>
      </w:r>
      <w:r>
        <w:t>微秒级。</w:t>
      </w:r>
      <w:r>
        <w:t xml:space="preserve"> </w:t>
      </w:r>
    </w:p>
    <w:p w:rsidR="008970E9" w:rsidRDefault="008970E9" w:rsidP="008970E9">
      <w:pPr>
        <w:pStyle w:val="ItemList"/>
      </w:pPr>
      <w:r>
        <w:t xml:space="preserve">-ttt </w:t>
      </w:r>
      <w:r>
        <w:t>微秒级输出</w:t>
      </w:r>
      <w:r>
        <w:t>,</w:t>
      </w:r>
      <w:r>
        <w:t>以秒表示时间。</w:t>
      </w:r>
      <w:r>
        <w:t xml:space="preserve"> </w:t>
      </w:r>
    </w:p>
    <w:p w:rsidR="008970E9" w:rsidRDefault="008970E9" w:rsidP="008970E9">
      <w:pPr>
        <w:pStyle w:val="ItemList"/>
      </w:pPr>
      <w:r>
        <w:t xml:space="preserve">-T </w:t>
      </w:r>
      <w:r>
        <w:t>显示每一调用所耗的时间。</w:t>
      </w:r>
      <w:r>
        <w:t xml:space="preserve"> </w:t>
      </w:r>
    </w:p>
    <w:p w:rsidR="008970E9" w:rsidRDefault="008970E9" w:rsidP="008970E9">
      <w:pPr>
        <w:pStyle w:val="ItemList"/>
      </w:pPr>
      <w:r>
        <w:t xml:space="preserve">-v </w:t>
      </w:r>
      <w:r>
        <w:t>输出所有的系统调用。一些调用关于环境变量</w:t>
      </w:r>
      <w:r>
        <w:t>,</w:t>
      </w:r>
      <w:r>
        <w:t>状态</w:t>
      </w:r>
      <w:r>
        <w:t>,</w:t>
      </w:r>
      <w:r>
        <w:t>输入输出等调用由于使用频繁</w:t>
      </w:r>
      <w:r>
        <w:t>,</w:t>
      </w:r>
      <w:r>
        <w:t>默认不输出。</w:t>
      </w:r>
      <w:r>
        <w:t xml:space="preserve"> </w:t>
      </w:r>
    </w:p>
    <w:p w:rsidR="008970E9" w:rsidRDefault="008970E9" w:rsidP="008970E9">
      <w:pPr>
        <w:pStyle w:val="ItemList"/>
      </w:pPr>
      <w:r>
        <w:t xml:space="preserve">-V </w:t>
      </w:r>
      <w:r>
        <w:t>输出</w:t>
      </w:r>
      <w:r>
        <w:t>strace</w:t>
      </w:r>
      <w:r>
        <w:t>的版本信息。</w:t>
      </w:r>
      <w:r>
        <w:t xml:space="preserve"> </w:t>
      </w:r>
    </w:p>
    <w:p w:rsidR="008970E9" w:rsidRDefault="008970E9" w:rsidP="008970E9">
      <w:pPr>
        <w:pStyle w:val="ItemList"/>
      </w:pPr>
      <w:r>
        <w:t xml:space="preserve">-x </w:t>
      </w:r>
      <w:r>
        <w:t>以十六进制形式输出非标准字符串</w:t>
      </w:r>
      <w:r>
        <w:t xml:space="preserve"> </w:t>
      </w:r>
    </w:p>
    <w:p w:rsidR="008970E9" w:rsidRDefault="008970E9" w:rsidP="008970E9">
      <w:pPr>
        <w:pStyle w:val="ItemList"/>
      </w:pPr>
      <w:r>
        <w:t xml:space="preserve">-xx </w:t>
      </w:r>
      <w:r>
        <w:t>所有字符串以十六进制形式输出。</w:t>
      </w:r>
      <w:r>
        <w:t xml:space="preserve"> </w:t>
      </w:r>
    </w:p>
    <w:p w:rsidR="008970E9" w:rsidRDefault="008970E9" w:rsidP="008970E9">
      <w:pPr>
        <w:pStyle w:val="ItemList"/>
      </w:pPr>
      <w:r>
        <w:t>-a column</w:t>
      </w:r>
      <w:r>
        <w:t>设置返回值的输出位置。默认为</w:t>
      </w:r>
      <w:r>
        <w:t>40</w:t>
      </w:r>
      <w:r>
        <w:t>。</w:t>
      </w:r>
      <w:r>
        <w:t xml:space="preserve"> </w:t>
      </w:r>
    </w:p>
    <w:p w:rsidR="008970E9" w:rsidRDefault="008970E9" w:rsidP="008970E9">
      <w:pPr>
        <w:pStyle w:val="ItemList"/>
      </w:pPr>
      <w:r>
        <w:t>-e expr</w:t>
      </w:r>
      <w:r>
        <w:t>指定一个表达式</w:t>
      </w:r>
      <w:r>
        <w:t>,</w:t>
      </w:r>
      <w:r>
        <w:t>用来控制如何跟踪。格式如下</w:t>
      </w:r>
      <w:r>
        <w:t>: [qualifier=][!]value1[,value2]</w:t>
      </w:r>
      <w:r>
        <w:t>。。。</w:t>
      </w:r>
      <w:r>
        <w:t xml:space="preserve"> qualifier</w:t>
      </w:r>
      <w:r>
        <w:t>只能是</w:t>
      </w:r>
      <w:r>
        <w:t xml:space="preserve"> trace,abbrev,verbose,raw,signal,read,write</w:t>
      </w:r>
      <w:r>
        <w:t>其中之一。</w:t>
      </w:r>
      <w:r>
        <w:t>value</w:t>
      </w:r>
      <w:r>
        <w:t>是用来限定的符号或数字。默认的</w:t>
      </w:r>
      <w:r>
        <w:t>qualifier</w:t>
      </w:r>
      <w:r>
        <w:t>是</w:t>
      </w:r>
      <w:r>
        <w:t xml:space="preserve"> trace</w:t>
      </w:r>
      <w:r>
        <w:t>。感叹号是否定符号。例如</w:t>
      </w:r>
      <w:r>
        <w:t>: -eopen</w:t>
      </w:r>
      <w:r>
        <w:t>等价于</w:t>
      </w:r>
      <w:r>
        <w:t xml:space="preserve"> -e trace=open,</w:t>
      </w:r>
      <w:r>
        <w:t>表示只跟踪</w:t>
      </w:r>
      <w:r>
        <w:t>open</w:t>
      </w:r>
      <w:r>
        <w:t>调用。而</w:t>
      </w:r>
      <w:r>
        <w:t>-etrace!=open</w:t>
      </w:r>
      <w:r>
        <w:t>表示跟踪除了</w:t>
      </w:r>
      <w:r>
        <w:t>open</w:t>
      </w:r>
      <w:r>
        <w:t>以外的其他调用。有两个特殊的符号</w:t>
      </w:r>
      <w:r>
        <w:t xml:space="preserve"> all </w:t>
      </w:r>
      <w:r>
        <w:t>和</w:t>
      </w:r>
      <w:r>
        <w:t xml:space="preserve"> none</w:t>
      </w:r>
      <w:r>
        <w:t>。注意有些</w:t>
      </w:r>
      <w:r>
        <w:t>shell</w:t>
      </w:r>
      <w:r>
        <w:t>使用</w:t>
      </w:r>
      <w:r>
        <w:t>!</w:t>
      </w:r>
      <w:r>
        <w:t>来执行历史记录里的命令</w:t>
      </w:r>
      <w:r>
        <w:t>,</w:t>
      </w:r>
      <w:r>
        <w:t>所以要使用</w:t>
      </w:r>
      <w:r>
        <w:t>\\</w:t>
      </w:r>
      <w:r>
        <w:t>。</w:t>
      </w:r>
      <w:r>
        <w:t xml:space="preserve"> </w:t>
      </w:r>
    </w:p>
    <w:p w:rsidR="008970E9" w:rsidRDefault="008970E9" w:rsidP="008970E9">
      <w:pPr>
        <w:pStyle w:val="ItemList"/>
      </w:pPr>
      <w:r>
        <w:t xml:space="preserve">-e trace=set </w:t>
      </w:r>
    </w:p>
    <w:p w:rsidR="008970E9" w:rsidRDefault="008970E9" w:rsidP="008970E9">
      <w:pPr>
        <w:pStyle w:val="ItemList"/>
      </w:pPr>
      <w:r>
        <w:t>只跟踪指定的系统调用。例如</w:t>
      </w:r>
      <w:r>
        <w:t>:-e trace=open,close,rean,write</w:t>
      </w:r>
      <w:r>
        <w:t>表示只跟踪这四个系统调用。默认的为</w:t>
      </w:r>
      <w:r>
        <w:t>set=all</w:t>
      </w:r>
      <w:r>
        <w:t>。</w:t>
      </w:r>
      <w:r>
        <w:t xml:space="preserve"> </w:t>
      </w:r>
    </w:p>
    <w:p w:rsidR="008970E9" w:rsidRDefault="008970E9" w:rsidP="008970E9">
      <w:pPr>
        <w:pStyle w:val="ItemList"/>
      </w:pPr>
      <w:r>
        <w:t xml:space="preserve">-e trace=file </w:t>
      </w:r>
    </w:p>
    <w:p w:rsidR="008970E9" w:rsidRDefault="008970E9" w:rsidP="008970E9">
      <w:pPr>
        <w:pStyle w:val="ItemList"/>
      </w:pPr>
      <w:r>
        <w:t>只跟踪有关文件操作的系统调用。</w:t>
      </w:r>
      <w:r>
        <w:t xml:space="preserve"> </w:t>
      </w:r>
    </w:p>
    <w:p w:rsidR="008970E9" w:rsidRDefault="008970E9" w:rsidP="008970E9">
      <w:pPr>
        <w:pStyle w:val="ItemList"/>
      </w:pPr>
      <w:r>
        <w:t>-e trace=process</w:t>
      </w:r>
      <w:r>
        <w:t>只跟踪有关进程控制的系统调用。</w:t>
      </w:r>
    </w:p>
    <w:p w:rsidR="008970E9" w:rsidRDefault="008970E9" w:rsidP="008970E9">
      <w:pPr>
        <w:pStyle w:val="ItemList"/>
      </w:pPr>
      <w:r>
        <w:t xml:space="preserve">-e trace=network </w:t>
      </w:r>
      <w:r>
        <w:t>跟踪与网络有关的所有系统调用。</w:t>
      </w:r>
      <w:r>
        <w:t xml:space="preserve"> </w:t>
      </w:r>
    </w:p>
    <w:p w:rsidR="008970E9" w:rsidRDefault="008970E9" w:rsidP="008970E9">
      <w:pPr>
        <w:pStyle w:val="ItemList"/>
      </w:pPr>
      <w:r>
        <w:t>-e strace=signal</w:t>
      </w:r>
      <w:r>
        <w:t>跟踪所有与系统信号有关的系统调用</w:t>
      </w:r>
      <w:r>
        <w:t xml:space="preserve"> </w:t>
      </w:r>
    </w:p>
    <w:p w:rsidR="008970E9" w:rsidRDefault="008970E9" w:rsidP="008970E9">
      <w:pPr>
        <w:pStyle w:val="ItemList"/>
      </w:pPr>
      <w:r>
        <w:t>-e trace=ipc</w:t>
      </w:r>
      <w:r>
        <w:t>跟踪所有与进程通讯有关的系统调用</w:t>
      </w:r>
      <w:r>
        <w:t xml:space="preserve"> </w:t>
      </w:r>
    </w:p>
    <w:p w:rsidR="008970E9" w:rsidRDefault="008970E9" w:rsidP="008970E9">
      <w:pPr>
        <w:pStyle w:val="ItemList"/>
      </w:pPr>
      <w:r>
        <w:t>-e abbrev=set</w:t>
      </w:r>
      <w:r>
        <w:t>设定</w:t>
      </w:r>
      <w:r>
        <w:t>strace</w:t>
      </w:r>
      <w:r>
        <w:t>输出的系统调用的结果集。</w:t>
      </w:r>
      <w:r>
        <w:t xml:space="preserve">-v </w:t>
      </w:r>
      <w:r>
        <w:t>等与</w:t>
      </w:r>
      <w:r>
        <w:t xml:space="preserve"> abbrev=none</w:t>
      </w:r>
      <w:r>
        <w:t>。默认为</w:t>
      </w:r>
      <w:r>
        <w:t>abbrev=all</w:t>
      </w:r>
      <w:r>
        <w:t>。</w:t>
      </w:r>
      <w:r>
        <w:t xml:space="preserve"> </w:t>
      </w:r>
    </w:p>
    <w:p w:rsidR="008970E9" w:rsidRDefault="008970E9" w:rsidP="008970E9">
      <w:pPr>
        <w:pStyle w:val="ItemList"/>
      </w:pPr>
      <w:r>
        <w:t>-e raw=set</w:t>
      </w:r>
      <w:r>
        <w:t>将指定的系统调用的参数以十六进制显示。</w:t>
      </w:r>
      <w:r>
        <w:t xml:space="preserve"> </w:t>
      </w:r>
    </w:p>
    <w:p w:rsidR="008970E9" w:rsidRDefault="008970E9" w:rsidP="008970E9">
      <w:pPr>
        <w:pStyle w:val="ItemList"/>
      </w:pPr>
      <w:r>
        <w:t>-e signal=set</w:t>
      </w:r>
      <w:r>
        <w:t>指定跟踪的系统信号。默认为</w:t>
      </w:r>
      <w:r>
        <w:t>all</w:t>
      </w:r>
      <w:r>
        <w:t>。如</w:t>
      </w:r>
      <w:r>
        <w:t>signal=!SIGIO(</w:t>
      </w:r>
      <w:r>
        <w:t>或者</w:t>
      </w:r>
      <w:r>
        <w:t>signal=!io),</w:t>
      </w:r>
      <w:r>
        <w:t>表示不跟踪</w:t>
      </w:r>
      <w:r>
        <w:t>SIGIO</w:t>
      </w:r>
      <w:r>
        <w:t>信号。</w:t>
      </w:r>
      <w:r>
        <w:t xml:space="preserve"> </w:t>
      </w:r>
    </w:p>
    <w:p w:rsidR="008970E9" w:rsidRDefault="008970E9" w:rsidP="008970E9">
      <w:pPr>
        <w:pStyle w:val="ItemList"/>
      </w:pPr>
      <w:r>
        <w:t>-e read=set</w:t>
      </w:r>
      <w:r>
        <w:t>输出从指定文件中读出的数据。例如</w:t>
      </w:r>
      <w:r>
        <w:t xml:space="preserve">: -e read=3,5 </w:t>
      </w:r>
    </w:p>
    <w:p w:rsidR="008970E9" w:rsidRDefault="008970E9" w:rsidP="008970E9">
      <w:pPr>
        <w:pStyle w:val="ItemList"/>
      </w:pPr>
      <w:r>
        <w:t>-e write=set</w:t>
      </w:r>
      <w:r>
        <w:t>输出写入到指定文件中的数据。</w:t>
      </w:r>
      <w:r>
        <w:t xml:space="preserve"> </w:t>
      </w:r>
    </w:p>
    <w:p w:rsidR="008970E9" w:rsidRDefault="008970E9" w:rsidP="008970E9">
      <w:pPr>
        <w:pStyle w:val="ItemList"/>
      </w:pPr>
      <w:r>
        <w:t>-o filename</w:t>
      </w:r>
      <w:r>
        <w:t>将</w:t>
      </w:r>
      <w:r>
        <w:t>strace</w:t>
      </w:r>
      <w:r>
        <w:t>的输出写入文件</w:t>
      </w:r>
      <w:r>
        <w:t xml:space="preserve">filename </w:t>
      </w:r>
    </w:p>
    <w:p w:rsidR="008970E9" w:rsidRDefault="008970E9" w:rsidP="008970E9">
      <w:pPr>
        <w:pStyle w:val="ItemList"/>
      </w:pPr>
      <w:r>
        <w:t>-p pid</w:t>
      </w:r>
      <w:r>
        <w:t>跟踪指定的进程</w:t>
      </w:r>
      <w:r>
        <w:t>pid</w:t>
      </w:r>
      <w:r>
        <w:t>。</w:t>
      </w:r>
      <w:r>
        <w:t xml:space="preserve"> </w:t>
      </w:r>
    </w:p>
    <w:p w:rsidR="008970E9" w:rsidRDefault="008970E9" w:rsidP="008970E9">
      <w:pPr>
        <w:pStyle w:val="ItemList"/>
      </w:pPr>
      <w:r>
        <w:t>-s strsize</w:t>
      </w:r>
      <w:r>
        <w:t>指定输出的字符串的最大长度。默认为</w:t>
      </w:r>
      <w:r>
        <w:t>32</w:t>
      </w:r>
      <w:r>
        <w:t>。文件名一直全部输出。</w:t>
      </w:r>
      <w:r>
        <w:t xml:space="preserve"> </w:t>
      </w:r>
    </w:p>
    <w:p w:rsidR="008970E9" w:rsidRPr="008970E9" w:rsidRDefault="008970E9" w:rsidP="008970E9">
      <w:pPr>
        <w:pStyle w:val="ItemList"/>
      </w:pPr>
      <w:r>
        <w:t>-u username</w:t>
      </w:r>
      <w:r>
        <w:t>以</w:t>
      </w:r>
      <w:r>
        <w:t>username</w:t>
      </w:r>
      <w:r>
        <w:t>的</w:t>
      </w:r>
      <w:r>
        <w:t>UID</w:t>
      </w:r>
      <w:r>
        <w:t>和</w:t>
      </w:r>
      <w:r>
        <w:t>GID</w:t>
      </w:r>
      <w:r>
        <w:t>执行被跟踪的命令。</w:t>
      </w:r>
    </w:p>
    <w:p w:rsidR="005B2EE6" w:rsidRPr="006A5BCE" w:rsidRDefault="005B2EE6" w:rsidP="005B2EE6">
      <w:pPr>
        <w:pStyle w:val="NotesHeading"/>
      </w:pPr>
      <w:r>
        <w:lastRenderedPageBreak/>
        <w:drawing>
          <wp:inline distT="0" distB="0" distL="0" distR="0">
            <wp:extent cx="495300" cy="200025"/>
            <wp:effectExtent l="19050" t="0" r="0" b="0"/>
            <wp:docPr id="36" name="图片 3" descr="image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0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EE6" w:rsidRDefault="005B2EE6" w:rsidP="005B2EE6">
      <w:pPr>
        <w:pStyle w:val="NotesHeading"/>
      </w:pPr>
      <w:r>
        <w:rPr>
          <w:rFonts w:hint="eastAsia"/>
        </w:rPr>
        <w:t>对于不打日志，又抓不到堆栈的线程，不妨从这里抓下看看。</w:t>
      </w:r>
    </w:p>
    <w:p w:rsidR="005B2EE6" w:rsidRDefault="005B2EE6" w:rsidP="005B2EE6">
      <w:pPr>
        <w:pStyle w:val="NotesHeading"/>
      </w:pPr>
      <w:r>
        <w:rPr>
          <w:rFonts w:hint="eastAsia"/>
        </w:rPr>
        <w:t>对于底层系统调用的错误，从这里可以抓到充足的证据。</w:t>
      </w:r>
    </w:p>
    <w:p w:rsidR="008C3549" w:rsidRDefault="008C3549" w:rsidP="005B2EE6">
      <w:pPr>
        <w:pStyle w:val="NotesHeading"/>
      </w:pPr>
      <w:r w:rsidRPr="004013C6">
        <w:rPr>
          <w:rFonts w:hint="eastAsia"/>
        </w:rPr>
        <w:t xml:space="preserve">strace -ttTp </w:t>
      </w:r>
      <w:r w:rsidRPr="004013C6">
        <w:rPr>
          <w:rFonts w:hint="eastAsia"/>
        </w:rPr>
        <w:t>进程号</w:t>
      </w:r>
      <w:r w:rsidRPr="004013C6">
        <w:rPr>
          <w:rFonts w:hint="eastAsia"/>
        </w:rPr>
        <w:t xml:space="preserve"> </w:t>
      </w:r>
      <w:r>
        <w:t>–</w:t>
      </w:r>
      <w:r w:rsidRPr="004013C6">
        <w:rPr>
          <w:rFonts w:hint="eastAsia"/>
        </w:rPr>
        <w:t>ff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o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会生成文件名</w:t>
      </w:r>
      <w:r>
        <w:rPr>
          <w:rFonts w:hint="eastAsia"/>
        </w:rPr>
        <w:t>.</w:t>
      </w:r>
      <w:r>
        <w:rPr>
          <w:rFonts w:hint="eastAsia"/>
        </w:rPr>
        <w:t>线程名文件，如果是</w:t>
      </w:r>
      <w:r>
        <w:rPr>
          <w:rFonts w:hint="eastAsia"/>
        </w:rPr>
        <w:t>-f</w:t>
      </w:r>
      <w:r>
        <w:rPr>
          <w:rFonts w:hint="eastAsia"/>
        </w:rPr>
        <w:t>的话，会输出到一个文件中。</w:t>
      </w:r>
    </w:p>
    <w:p w:rsidR="00833EBE" w:rsidRPr="008C3549" w:rsidRDefault="008C3549" w:rsidP="005B2EE6">
      <w:pPr>
        <w:pStyle w:val="NotesHeading"/>
      </w:pPr>
      <w:r>
        <w:t>S</w:t>
      </w:r>
      <w:r>
        <w:rPr>
          <w:rFonts w:hint="eastAsia"/>
        </w:rPr>
        <w:t>trace</w:t>
      </w:r>
      <w:r>
        <w:rPr>
          <w:rFonts w:hint="eastAsia"/>
        </w:rPr>
        <w:t>信息解读需要对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语言等有一定基础。有兴趣的同学可以再深入了解。</w:t>
      </w:r>
    </w:p>
    <w:p w:rsidR="00833EBE" w:rsidRDefault="008A2801" w:rsidP="00833EBE">
      <w:pPr>
        <w:pStyle w:val="3"/>
      </w:pPr>
      <w:bookmarkStart w:id="85" w:name="_Toc382659568"/>
      <w:r>
        <w:rPr>
          <w:rFonts w:hint="eastAsia"/>
        </w:rPr>
        <w:t>k</w:t>
      </w:r>
      <w:r w:rsidR="00833EBE">
        <w:rPr>
          <w:rFonts w:hint="eastAsia"/>
        </w:rPr>
        <w:t>ill</w:t>
      </w:r>
      <w:bookmarkEnd w:id="85"/>
    </w:p>
    <w:p w:rsidR="00833EBE" w:rsidRDefault="00833EBE" w:rsidP="00833EBE">
      <w:r>
        <w:t>K</w:t>
      </w:r>
      <w:r>
        <w:rPr>
          <w:rFonts w:hint="eastAsia"/>
        </w:rPr>
        <w:t>ill</w:t>
      </w:r>
      <w:r>
        <w:rPr>
          <w:rFonts w:hint="eastAsia"/>
        </w:rPr>
        <w:t>一般用于杀进程，但</w:t>
      </w:r>
      <w:r>
        <w:rPr>
          <w:rFonts w:hint="eastAsia"/>
        </w:rPr>
        <w:t>kill -3 pid</w:t>
      </w:r>
      <w:r>
        <w:rPr>
          <w:rFonts w:hint="eastAsia"/>
        </w:rPr>
        <w:t>可以输出该进程的线程堆栈。</w:t>
      </w:r>
    </w:p>
    <w:p w:rsidR="00833EBE" w:rsidRPr="007C6DC0" w:rsidRDefault="00833EBE" w:rsidP="00FF4AF9">
      <w:pPr>
        <w:pStyle w:val="NotesHeading"/>
      </w:pPr>
      <w:r>
        <w:drawing>
          <wp:inline distT="0" distB="0" distL="0" distR="0">
            <wp:extent cx="495300" cy="200025"/>
            <wp:effectExtent l="19050" t="0" r="0" b="0"/>
            <wp:docPr id="38" name="图片 3" descr="image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0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EBE" w:rsidRDefault="00833EBE" w:rsidP="00833EBE">
      <w:pPr>
        <w:pStyle w:val="NotesHeading"/>
      </w:pPr>
      <w:r>
        <w:rPr>
          <w:rFonts w:hint="eastAsia"/>
        </w:rPr>
        <w:t>输出的线程堆栈信息，不同的系统会保存到不同的地方。</w:t>
      </w:r>
      <w:r>
        <w:rPr>
          <w:rFonts w:hint="eastAsia"/>
        </w:rPr>
        <w:t>OC</w:t>
      </w:r>
      <w:r>
        <w:rPr>
          <w:rFonts w:hint="eastAsia"/>
        </w:rPr>
        <w:t>使用的</w:t>
      </w:r>
      <w:r>
        <w:rPr>
          <w:rFonts w:hint="eastAsia"/>
        </w:rPr>
        <w:t>iemp</w:t>
      </w:r>
      <w:r>
        <w:rPr>
          <w:rFonts w:hint="eastAsia"/>
        </w:rPr>
        <w:t>平台会输出到</w:t>
      </w:r>
      <w:r>
        <w:rPr>
          <w:rFonts w:hint="eastAsia"/>
        </w:rPr>
        <w:t>var/iemp/log/stack.log</w:t>
      </w:r>
      <w:r>
        <w:rPr>
          <w:rFonts w:hint="eastAsia"/>
        </w:rPr>
        <w:t>中。</w:t>
      </w:r>
    </w:p>
    <w:p w:rsidR="002465A2" w:rsidRDefault="002465A2" w:rsidP="00833EBE">
      <w:pPr>
        <w:pStyle w:val="NotesHeading"/>
      </w:pPr>
    </w:p>
    <w:p w:rsidR="002465A2" w:rsidRDefault="002465A2" w:rsidP="002465A2">
      <w:pPr>
        <w:pStyle w:val="3"/>
      </w:pPr>
      <w:bookmarkStart w:id="86" w:name="_Toc382659569"/>
      <w:r>
        <w:rPr>
          <w:rFonts w:hint="eastAsia"/>
        </w:rPr>
        <w:t>tcpdump</w:t>
      </w:r>
      <w:bookmarkEnd w:id="86"/>
    </w:p>
    <w:p w:rsidR="002465A2" w:rsidRDefault="00075EE8" w:rsidP="002465A2">
      <w:r>
        <w:rPr>
          <w:rFonts w:hint="eastAsia"/>
        </w:rPr>
        <w:t>tcpdump</w:t>
      </w:r>
      <w:r w:rsidR="00E77600">
        <w:rPr>
          <w:rFonts w:hint="eastAsia"/>
        </w:rPr>
        <w:t>是一个免费的网络分析工具。</w:t>
      </w:r>
    </w:p>
    <w:p w:rsidR="006329FE" w:rsidRDefault="004B22AD" w:rsidP="002465A2">
      <w:r>
        <w:rPr>
          <w:rFonts w:hint="eastAsia"/>
        </w:rPr>
        <w:t>如：</w:t>
      </w:r>
      <w:r w:rsidRPr="004B22AD">
        <w:t>tcpdump -i any -s 0 -w /home/hdd/</w:t>
      </w:r>
      <w:r>
        <w:rPr>
          <w:rFonts w:hint="eastAsia"/>
        </w:rPr>
        <w:t>dump</w:t>
      </w:r>
      <w:r w:rsidRPr="004B22AD">
        <w:t>.cap</w:t>
      </w:r>
    </w:p>
    <w:p w:rsidR="00E77600" w:rsidRDefault="00E77600" w:rsidP="002465A2">
      <w:r>
        <w:rPr>
          <w:rFonts w:hint="eastAsia"/>
        </w:rPr>
        <w:t>参数：</w:t>
      </w:r>
    </w:p>
    <w:p w:rsidR="00E77600" w:rsidRDefault="00E77600" w:rsidP="00E77600">
      <w:pPr>
        <w:pStyle w:val="ItemList"/>
      </w:pPr>
      <w:r>
        <w:t xml:space="preserve">-a </w:t>
      </w:r>
      <w:r>
        <w:t xml:space="preserve">　　　将网络地址和广播地址转变成名字；</w:t>
      </w:r>
    </w:p>
    <w:p w:rsidR="00E77600" w:rsidRDefault="00E77600" w:rsidP="00E77600">
      <w:pPr>
        <w:pStyle w:val="ItemList"/>
      </w:pPr>
      <w:r>
        <w:t xml:space="preserve">-d </w:t>
      </w:r>
      <w:r>
        <w:t xml:space="preserve">　　　将匹配信息包的代码以人们能够理解的汇编格式给出；</w:t>
      </w:r>
    </w:p>
    <w:p w:rsidR="00E77600" w:rsidRDefault="00E77600" w:rsidP="00E77600">
      <w:pPr>
        <w:pStyle w:val="ItemList"/>
      </w:pPr>
      <w:r>
        <w:t xml:space="preserve">-dd </w:t>
      </w:r>
      <w:r>
        <w:t xml:space="preserve">　　</w:t>
      </w:r>
      <w:r>
        <w:t xml:space="preserve"> </w:t>
      </w:r>
      <w:r>
        <w:t>将匹配信息包的代码以</w:t>
      </w:r>
      <w:r>
        <w:t>c</w:t>
      </w:r>
      <w:r>
        <w:t>语言程序段的格式给出；</w:t>
      </w:r>
    </w:p>
    <w:p w:rsidR="00E77600" w:rsidRDefault="00E77600" w:rsidP="00E77600">
      <w:pPr>
        <w:pStyle w:val="ItemList"/>
      </w:pPr>
      <w:r>
        <w:t xml:space="preserve">-ddd </w:t>
      </w:r>
      <w:r>
        <w:t xml:space="preserve">　　将匹配信息包的代码以十进制的形式给出；</w:t>
      </w:r>
    </w:p>
    <w:p w:rsidR="00E77600" w:rsidRDefault="00E77600" w:rsidP="00E77600">
      <w:pPr>
        <w:pStyle w:val="ItemList"/>
      </w:pPr>
      <w:r>
        <w:t xml:space="preserve">-e </w:t>
      </w:r>
      <w:r>
        <w:t xml:space="preserve">　　　在输出行打印出数据链路层的头部信息；</w:t>
      </w:r>
    </w:p>
    <w:p w:rsidR="00E77600" w:rsidRDefault="00E77600" w:rsidP="00E77600">
      <w:pPr>
        <w:pStyle w:val="ItemList"/>
      </w:pPr>
      <w:r>
        <w:t xml:space="preserve">-f </w:t>
      </w:r>
      <w:r>
        <w:t xml:space="preserve">　　　将外部的</w:t>
      </w:r>
      <w:r>
        <w:t>Internet</w:t>
      </w:r>
      <w:r>
        <w:t>地址以数字的形式打印出来；</w:t>
      </w:r>
    </w:p>
    <w:p w:rsidR="00E77600" w:rsidRDefault="00E77600" w:rsidP="00E77600">
      <w:pPr>
        <w:pStyle w:val="ItemList"/>
      </w:pPr>
      <w:r>
        <w:t xml:space="preserve">-l </w:t>
      </w:r>
      <w:r>
        <w:t xml:space="preserve">　　　使标准输出变为缓冲行形式；</w:t>
      </w:r>
    </w:p>
    <w:p w:rsidR="00E77600" w:rsidRDefault="00E77600" w:rsidP="00E77600">
      <w:pPr>
        <w:pStyle w:val="ItemList"/>
      </w:pPr>
      <w:r>
        <w:t xml:space="preserve">-n </w:t>
      </w:r>
      <w:r>
        <w:t xml:space="preserve">　　　不把网络地址转换成名字；</w:t>
      </w:r>
    </w:p>
    <w:p w:rsidR="00E77600" w:rsidRDefault="00E77600" w:rsidP="00E77600">
      <w:pPr>
        <w:pStyle w:val="ItemList"/>
      </w:pPr>
      <w:r>
        <w:t xml:space="preserve">-t </w:t>
      </w:r>
      <w:r>
        <w:t xml:space="preserve">　　　在输出的每一行不打印时间戳；</w:t>
      </w:r>
    </w:p>
    <w:p w:rsidR="00E77600" w:rsidRDefault="00E77600" w:rsidP="00E77600">
      <w:pPr>
        <w:pStyle w:val="ItemList"/>
      </w:pPr>
      <w:r>
        <w:t xml:space="preserve">-v </w:t>
      </w:r>
      <w:r>
        <w:t xml:space="preserve">　　　输出一个稍微详细的信息，例如在</w:t>
      </w:r>
      <w:r>
        <w:t>ip</w:t>
      </w:r>
      <w:r>
        <w:t>包中可以包括</w:t>
      </w:r>
      <w:r>
        <w:t>ttl</w:t>
      </w:r>
      <w:r>
        <w:t>和服务类型的信息；</w:t>
      </w:r>
    </w:p>
    <w:p w:rsidR="00E77600" w:rsidRDefault="00E77600" w:rsidP="00E77600">
      <w:pPr>
        <w:pStyle w:val="ItemList"/>
      </w:pPr>
      <w:r>
        <w:t xml:space="preserve">-vv </w:t>
      </w:r>
      <w:r>
        <w:t xml:space="preserve">　　</w:t>
      </w:r>
      <w:r>
        <w:t xml:space="preserve"> </w:t>
      </w:r>
      <w:r>
        <w:t>输出详细的报文信息；</w:t>
      </w:r>
    </w:p>
    <w:p w:rsidR="00E77600" w:rsidRDefault="00E77600" w:rsidP="00E77600">
      <w:pPr>
        <w:pStyle w:val="ItemList"/>
      </w:pPr>
      <w:r>
        <w:t xml:space="preserve">-c </w:t>
      </w:r>
      <w:r>
        <w:t xml:space="preserve">　　　在收到指定的包的数目后，</w:t>
      </w:r>
      <w:hyperlink r:id="rId55" w:history="1">
        <w:r>
          <w:rPr>
            <w:color w:val="555555"/>
          </w:rPr>
          <w:t>tcpdump</w:t>
        </w:r>
      </w:hyperlink>
      <w:r>
        <w:t>就会停止；</w:t>
      </w:r>
    </w:p>
    <w:p w:rsidR="00E77600" w:rsidRDefault="00E77600" w:rsidP="00E77600">
      <w:pPr>
        <w:pStyle w:val="ItemList"/>
      </w:pPr>
      <w:r>
        <w:t xml:space="preserve">-F </w:t>
      </w:r>
      <w:r>
        <w:t xml:space="preserve">　　　从指定的文件中读取表达式</w:t>
      </w:r>
      <w:r>
        <w:t>,</w:t>
      </w:r>
      <w:r>
        <w:t>忽略其它的表达式；</w:t>
      </w:r>
    </w:p>
    <w:p w:rsidR="00E77600" w:rsidRDefault="00E77600" w:rsidP="00E77600">
      <w:pPr>
        <w:pStyle w:val="ItemList"/>
      </w:pPr>
      <w:r>
        <w:t xml:space="preserve">-i </w:t>
      </w:r>
      <w:r>
        <w:t xml:space="preserve">　　　指定监听的网络接口；</w:t>
      </w:r>
    </w:p>
    <w:p w:rsidR="00E77600" w:rsidRDefault="00E77600" w:rsidP="00E77600">
      <w:pPr>
        <w:pStyle w:val="ItemList"/>
      </w:pPr>
      <w:r>
        <w:t xml:space="preserve">-r </w:t>
      </w:r>
      <w:r>
        <w:t xml:space="preserve">　　　从指定的文件中读取包</w:t>
      </w:r>
      <w:r>
        <w:t>(</w:t>
      </w:r>
      <w:r>
        <w:t>这些包一般通过</w:t>
      </w:r>
      <w:r>
        <w:t>-w</w:t>
      </w:r>
      <w:r>
        <w:t>选项产生</w:t>
      </w:r>
      <w:r>
        <w:t>)</w:t>
      </w:r>
      <w:r>
        <w:t>；</w:t>
      </w:r>
    </w:p>
    <w:p w:rsidR="00E77600" w:rsidRDefault="00E77600" w:rsidP="00E77600">
      <w:pPr>
        <w:pStyle w:val="ItemList"/>
      </w:pPr>
      <w:r>
        <w:t xml:space="preserve">-w </w:t>
      </w:r>
      <w:r>
        <w:t xml:space="preserve">　　　直接将包写入文件中，并不分析和打印出来；</w:t>
      </w:r>
    </w:p>
    <w:p w:rsidR="00E77600" w:rsidRDefault="00E77600" w:rsidP="00E77600">
      <w:pPr>
        <w:pStyle w:val="ItemList"/>
      </w:pPr>
      <w:r>
        <w:t xml:space="preserve">-T </w:t>
      </w:r>
      <w:r>
        <w:t xml:space="preserve">　　　将监听到的包直接解释为指定的类型的报文，常见的类型有</w:t>
      </w:r>
      <w:r>
        <w:t xml:space="preserve">rpc </w:t>
      </w:r>
      <w:r>
        <w:t>（远程过程调用）和</w:t>
      </w:r>
      <w:r>
        <w:t>snmp</w:t>
      </w:r>
      <w:r>
        <w:t>（简单网络管理协议；）</w:t>
      </w:r>
    </w:p>
    <w:p w:rsidR="006329FE" w:rsidRPr="00E77600" w:rsidRDefault="006329FE" w:rsidP="006329FE"/>
    <w:p w:rsidR="00E77600" w:rsidRPr="007C6DC0" w:rsidRDefault="00E77600" w:rsidP="00E95BD4">
      <w:pPr>
        <w:pStyle w:val="NotesHeading"/>
      </w:pPr>
      <w:r>
        <w:lastRenderedPageBreak/>
        <w:drawing>
          <wp:inline distT="0" distB="0" distL="0" distR="0">
            <wp:extent cx="495300" cy="200025"/>
            <wp:effectExtent l="19050" t="0" r="0" b="0"/>
            <wp:docPr id="30" name="图片 3" descr="image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0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600" w:rsidRPr="00E77600" w:rsidRDefault="00E77600" w:rsidP="00E77600">
      <w:pPr>
        <w:pStyle w:val="NotesHeading"/>
        <w:rPr>
          <w:kern w:val="0"/>
        </w:rPr>
      </w:pPr>
      <w:r w:rsidRPr="00E77600">
        <w:rPr>
          <w:kern w:val="0"/>
        </w:rPr>
        <w:t>A</w:t>
      </w:r>
      <w:r w:rsidRPr="00E77600">
        <w:rPr>
          <w:kern w:val="0"/>
        </w:rPr>
        <w:t>想要截获所有</w:t>
      </w:r>
      <w:r w:rsidRPr="00E77600">
        <w:rPr>
          <w:kern w:val="0"/>
        </w:rPr>
        <w:t xml:space="preserve">210.27.48.1 </w:t>
      </w:r>
      <w:r w:rsidRPr="00E77600">
        <w:rPr>
          <w:kern w:val="0"/>
        </w:rPr>
        <w:t>的主机收到的和发出的所有的数据包：</w:t>
      </w:r>
    </w:p>
    <w:p w:rsidR="00E77600" w:rsidRPr="00E77600" w:rsidRDefault="00E77600" w:rsidP="00E77600">
      <w:pPr>
        <w:pStyle w:val="NotesHeading"/>
        <w:rPr>
          <w:kern w:val="0"/>
        </w:rPr>
      </w:pPr>
      <w:r w:rsidRPr="00E77600">
        <w:rPr>
          <w:kern w:val="0"/>
        </w:rPr>
        <w:t xml:space="preserve">　　</w:t>
      </w:r>
      <w:r w:rsidRPr="00E77600">
        <w:rPr>
          <w:kern w:val="0"/>
        </w:rPr>
        <w:t>#tcpdump host 210.27.48.1</w:t>
      </w:r>
    </w:p>
    <w:p w:rsidR="00E77600" w:rsidRPr="00E77600" w:rsidRDefault="00E77600" w:rsidP="00E77600">
      <w:pPr>
        <w:pStyle w:val="NotesHeading"/>
        <w:rPr>
          <w:kern w:val="0"/>
        </w:rPr>
      </w:pPr>
      <w:r w:rsidRPr="00E77600">
        <w:rPr>
          <w:kern w:val="0"/>
        </w:rPr>
        <w:t>B</w:t>
      </w:r>
      <w:r w:rsidRPr="00E77600">
        <w:rPr>
          <w:kern w:val="0"/>
        </w:rPr>
        <w:t>想要截获主机</w:t>
      </w:r>
      <w:r w:rsidRPr="00E77600">
        <w:rPr>
          <w:kern w:val="0"/>
        </w:rPr>
        <w:t xml:space="preserve">210.27.48.1 </w:t>
      </w:r>
      <w:r w:rsidRPr="00E77600">
        <w:rPr>
          <w:kern w:val="0"/>
        </w:rPr>
        <w:t>和主机</w:t>
      </w:r>
      <w:r w:rsidRPr="00E77600">
        <w:rPr>
          <w:kern w:val="0"/>
        </w:rPr>
        <w:t xml:space="preserve">210.27.48.2 </w:t>
      </w:r>
      <w:r w:rsidRPr="00E77600">
        <w:rPr>
          <w:kern w:val="0"/>
        </w:rPr>
        <w:t>或</w:t>
      </w:r>
      <w:r w:rsidRPr="00E77600">
        <w:rPr>
          <w:kern w:val="0"/>
        </w:rPr>
        <w:t>210.27.48.3</w:t>
      </w:r>
      <w:r w:rsidRPr="00E77600">
        <w:rPr>
          <w:kern w:val="0"/>
        </w:rPr>
        <w:t>的通信，使用命令：</w:t>
      </w:r>
      <w:r w:rsidRPr="00E77600">
        <w:rPr>
          <w:kern w:val="0"/>
        </w:rPr>
        <w:t>(</w:t>
      </w:r>
      <w:r w:rsidRPr="00E77600">
        <w:rPr>
          <w:kern w:val="0"/>
        </w:rPr>
        <w:t>在命令行中使用括号时，一定要添加</w:t>
      </w:r>
      <w:r w:rsidRPr="00E77600">
        <w:rPr>
          <w:kern w:val="0"/>
        </w:rPr>
        <w:t>'\')</w:t>
      </w:r>
    </w:p>
    <w:p w:rsidR="00E77600" w:rsidRPr="00E77600" w:rsidRDefault="00E77600" w:rsidP="00E77600">
      <w:pPr>
        <w:pStyle w:val="NotesHeading"/>
        <w:rPr>
          <w:kern w:val="0"/>
        </w:rPr>
      </w:pPr>
      <w:r w:rsidRPr="00E77600">
        <w:rPr>
          <w:kern w:val="0"/>
        </w:rPr>
        <w:t xml:space="preserve">　　</w:t>
      </w:r>
      <w:r w:rsidRPr="00E77600">
        <w:rPr>
          <w:kern w:val="0"/>
        </w:rPr>
        <w:t>#tcpdump host 210.27.48.1 and \ (210.27.48.2 or 210.27.48.3 \)</w:t>
      </w:r>
    </w:p>
    <w:p w:rsidR="00E77600" w:rsidRPr="00E77600" w:rsidRDefault="00E77600" w:rsidP="00E77600">
      <w:pPr>
        <w:pStyle w:val="NotesHeading"/>
        <w:rPr>
          <w:kern w:val="0"/>
        </w:rPr>
      </w:pPr>
      <w:r w:rsidRPr="00E77600">
        <w:rPr>
          <w:kern w:val="0"/>
        </w:rPr>
        <w:t>C</w:t>
      </w:r>
      <w:r w:rsidRPr="00E77600">
        <w:rPr>
          <w:kern w:val="0"/>
        </w:rPr>
        <w:t>如果想要获取主机</w:t>
      </w:r>
      <w:r w:rsidRPr="00E77600">
        <w:rPr>
          <w:kern w:val="0"/>
        </w:rPr>
        <w:t>210.27.48.1</w:t>
      </w:r>
      <w:r w:rsidRPr="00E77600">
        <w:rPr>
          <w:kern w:val="0"/>
        </w:rPr>
        <w:t>除了和主机</w:t>
      </w:r>
      <w:r w:rsidRPr="00E77600">
        <w:rPr>
          <w:kern w:val="0"/>
        </w:rPr>
        <w:t>210.27.48.2</w:t>
      </w:r>
      <w:r w:rsidRPr="00E77600">
        <w:rPr>
          <w:kern w:val="0"/>
        </w:rPr>
        <w:t>之外所有主机通信的</w:t>
      </w:r>
      <w:r w:rsidRPr="00E77600">
        <w:rPr>
          <w:kern w:val="0"/>
        </w:rPr>
        <w:t>ip</w:t>
      </w:r>
      <w:r w:rsidRPr="00E77600">
        <w:rPr>
          <w:kern w:val="0"/>
        </w:rPr>
        <w:t>包，使用命令：</w:t>
      </w:r>
    </w:p>
    <w:p w:rsidR="00E77600" w:rsidRPr="00E77600" w:rsidRDefault="00E77600" w:rsidP="00E77600">
      <w:pPr>
        <w:pStyle w:val="NotesHeading"/>
        <w:ind w:firstLineChars="50" w:firstLine="90"/>
        <w:rPr>
          <w:kern w:val="0"/>
        </w:rPr>
      </w:pPr>
      <w:r w:rsidRPr="00E77600">
        <w:rPr>
          <w:kern w:val="0"/>
        </w:rPr>
        <w:t xml:space="preserve">　</w:t>
      </w:r>
      <w:r w:rsidRPr="00E77600">
        <w:rPr>
          <w:kern w:val="0"/>
        </w:rPr>
        <w:t>#tcpdump ip host 210.27.48.1 and ! 210.27.48.2</w:t>
      </w:r>
    </w:p>
    <w:p w:rsidR="00E77600" w:rsidRPr="00E77600" w:rsidRDefault="00E77600" w:rsidP="00E77600">
      <w:pPr>
        <w:pStyle w:val="NotesHeading"/>
        <w:rPr>
          <w:kern w:val="0"/>
        </w:rPr>
      </w:pPr>
      <w:r w:rsidRPr="00E77600">
        <w:rPr>
          <w:kern w:val="0"/>
        </w:rPr>
        <w:t>D</w:t>
      </w:r>
      <w:r w:rsidRPr="00E77600">
        <w:rPr>
          <w:kern w:val="0"/>
        </w:rPr>
        <w:t>如果想要获取主机</w:t>
      </w:r>
      <w:r w:rsidRPr="00E77600">
        <w:rPr>
          <w:kern w:val="0"/>
        </w:rPr>
        <w:t>210.27.48.1</w:t>
      </w:r>
      <w:r w:rsidRPr="00E77600">
        <w:rPr>
          <w:kern w:val="0"/>
        </w:rPr>
        <w:t>接收或发出的</w:t>
      </w:r>
      <w:r w:rsidRPr="00E77600">
        <w:rPr>
          <w:kern w:val="0"/>
        </w:rPr>
        <w:t>telnet</w:t>
      </w:r>
      <w:r w:rsidRPr="00E77600">
        <w:rPr>
          <w:kern w:val="0"/>
        </w:rPr>
        <w:t>包，使用如下命令：</w:t>
      </w:r>
    </w:p>
    <w:p w:rsidR="00E77600" w:rsidRPr="00E77600" w:rsidRDefault="00E77600" w:rsidP="00E77600">
      <w:pPr>
        <w:pStyle w:val="NotesHeading"/>
        <w:rPr>
          <w:kern w:val="0"/>
        </w:rPr>
      </w:pPr>
      <w:r w:rsidRPr="00E77600">
        <w:rPr>
          <w:kern w:val="0"/>
        </w:rPr>
        <w:t xml:space="preserve">　　</w:t>
      </w:r>
      <w:r w:rsidRPr="00E77600">
        <w:rPr>
          <w:kern w:val="0"/>
        </w:rPr>
        <w:t>#tcpdump tcp port 23 host 210.27.48.1</w:t>
      </w:r>
    </w:p>
    <w:p w:rsidR="00E77600" w:rsidRPr="00E77600" w:rsidRDefault="00E77600" w:rsidP="00E77600">
      <w:pPr>
        <w:pStyle w:val="NotesHeading"/>
        <w:rPr>
          <w:kern w:val="0"/>
        </w:rPr>
      </w:pPr>
      <w:r w:rsidRPr="00E77600">
        <w:rPr>
          <w:kern w:val="0"/>
        </w:rPr>
        <w:t xml:space="preserve">E </w:t>
      </w:r>
      <w:r w:rsidRPr="00E77600">
        <w:rPr>
          <w:kern w:val="0"/>
        </w:rPr>
        <w:t>对本机的</w:t>
      </w:r>
      <w:r w:rsidRPr="00E77600">
        <w:rPr>
          <w:kern w:val="0"/>
        </w:rPr>
        <w:t xml:space="preserve">udp 123 </w:t>
      </w:r>
      <w:r w:rsidRPr="00E77600">
        <w:rPr>
          <w:kern w:val="0"/>
        </w:rPr>
        <w:t>端口进行监视</w:t>
      </w:r>
      <w:r w:rsidRPr="00E77600">
        <w:rPr>
          <w:kern w:val="0"/>
        </w:rPr>
        <w:t xml:space="preserve"> 123 </w:t>
      </w:r>
      <w:r w:rsidRPr="00E77600">
        <w:rPr>
          <w:kern w:val="0"/>
        </w:rPr>
        <w:t>为</w:t>
      </w:r>
      <w:r w:rsidRPr="00E77600">
        <w:rPr>
          <w:kern w:val="0"/>
        </w:rPr>
        <w:t>ntp</w:t>
      </w:r>
      <w:r w:rsidRPr="00E77600">
        <w:rPr>
          <w:kern w:val="0"/>
        </w:rPr>
        <w:t>的服务端口</w:t>
      </w:r>
    </w:p>
    <w:p w:rsidR="00E77600" w:rsidRPr="00E77600" w:rsidRDefault="00E77600" w:rsidP="00E77600">
      <w:pPr>
        <w:pStyle w:val="NotesHeading"/>
        <w:rPr>
          <w:kern w:val="0"/>
        </w:rPr>
      </w:pPr>
      <w:r w:rsidRPr="00E77600">
        <w:rPr>
          <w:kern w:val="0"/>
        </w:rPr>
        <w:t xml:space="preserve">　　</w:t>
      </w:r>
      <w:r w:rsidRPr="00E77600">
        <w:rPr>
          <w:kern w:val="0"/>
        </w:rPr>
        <w:t># tcpdump udp port 123</w:t>
      </w:r>
    </w:p>
    <w:p w:rsidR="00E77600" w:rsidRPr="00E77600" w:rsidRDefault="00E77600" w:rsidP="00E77600">
      <w:pPr>
        <w:pStyle w:val="NotesHeading"/>
        <w:rPr>
          <w:kern w:val="0"/>
        </w:rPr>
      </w:pPr>
      <w:r w:rsidRPr="00E77600">
        <w:rPr>
          <w:kern w:val="0"/>
        </w:rPr>
        <w:t xml:space="preserve">F </w:t>
      </w:r>
      <w:r w:rsidRPr="00E77600">
        <w:rPr>
          <w:kern w:val="0"/>
        </w:rPr>
        <w:t>系统将只对名为</w:t>
      </w:r>
      <w:r w:rsidRPr="00E77600">
        <w:rPr>
          <w:kern w:val="0"/>
        </w:rPr>
        <w:t>hostname</w:t>
      </w:r>
      <w:r w:rsidRPr="00E77600">
        <w:rPr>
          <w:kern w:val="0"/>
        </w:rPr>
        <w:t>的主机的通信数据包进行监视。主机名可以是本地主机，也可以是网络上的任何一台计算机。下面的命令可以读取主机</w:t>
      </w:r>
      <w:r w:rsidRPr="00E77600">
        <w:rPr>
          <w:kern w:val="0"/>
        </w:rPr>
        <w:t>hostname</w:t>
      </w:r>
      <w:r w:rsidRPr="00E77600">
        <w:rPr>
          <w:kern w:val="0"/>
        </w:rPr>
        <w:t>发送的所有数据：</w:t>
      </w:r>
    </w:p>
    <w:p w:rsidR="00E77600" w:rsidRPr="00E77600" w:rsidRDefault="00E77600" w:rsidP="00E77600">
      <w:pPr>
        <w:pStyle w:val="NotesHeading"/>
        <w:rPr>
          <w:kern w:val="0"/>
        </w:rPr>
      </w:pPr>
      <w:r w:rsidRPr="00E77600">
        <w:rPr>
          <w:kern w:val="0"/>
        </w:rPr>
        <w:t xml:space="preserve">　　</w:t>
      </w:r>
      <w:r w:rsidRPr="00E77600">
        <w:rPr>
          <w:kern w:val="0"/>
        </w:rPr>
        <w:t>#tcpdump -i eth0 src host hostname</w:t>
      </w:r>
    </w:p>
    <w:p w:rsidR="00E77600" w:rsidRPr="00E77600" w:rsidRDefault="00E77600" w:rsidP="00E77600">
      <w:pPr>
        <w:pStyle w:val="NotesHeading"/>
        <w:rPr>
          <w:kern w:val="0"/>
        </w:rPr>
      </w:pPr>
      <w:r w:rsidRPr="00E77600">
        <w:rPr>
          <w:kern w:val="0"/>
        </w:rPr>
        <w:t xml:space="preserve">G </w:t>
      </w:r>
      <w:r w:rsidRPr="00E77600">
        <w:rPr>
          <w:kern w:val="0"/>
        </w:rPr>
        <w:t>下面的命令可以监视所有送到主机</w:t>
      </w:r>
      <w:r w:rsidRPr="00E77600">
        <w:rPr>
          <w:kern w:val="0"/>
        </w:rPr>
        <w:t>hostname</w:t>
      </w:r>
      <w:r w:rsidRPr="00E77600">
        <w:rPr>
          <w:kern w:val="0"/>
        </w:rPr>
        <w:t>的数据包：</w:t>
      </w:r>
    </w:p>
    <w:p w:rsidR="00E77600" w:rsidRPr="00E77600" w:rsidRDefault="00E77600" w:rsidP="00E77600">
      <w:pPr>
        <w:pStyle w:val="NotesHeading"/>
        <w:rPr>
          <w:kern w:val="0"/>
        </w:rPr>
      </w:pPr>
      <w:r w:rsidRPr="00E77600">
        <w:rPr>
          <w:kern w:val="0"/>
        </w:rPr>
        <w:t xml:space="preserve">　　</w:t>
      </w:r>
      <w:r w:rsidRPr="00E77600">
        <w:rPr>
          <w:kern w:val="0"/>
        </w:rPr>
        <w:t>#tcpdump -i eth0 dst host hostname</w:t>
      </w:r>
    </w:p>
    <w:p w:rsidR="00E77600" w:rsidRPr="00E77600" w:rsidRDefault="00E77600" w:rsidP="00E77600">
      <w:pPr>
        <w:pStyle w:val="NotesHeading"/>
        <w:rPr>
          <w:kern w:val="0"/>
        </w:rPr>
      </w:pPr>
      <w:r w:rsidRPr="00E77600">
        <w:rPr>
          <w:kern w:val="0"/>
        </w:rPr>
        <w:t xml:space="preserve">H </w:t>
      </w:r>
      <w:r w:rsidRPr="00E77600">
        <w:rPr>
          <w:kern w:val="0"/>
        </w:rPr>
        <w:t>我们还可以监视通过指定网关的数据包：</w:t>
      </w:r>
    </w:p>
    <w:p w:rsidR="00E77600" w:rsidRPr="00E77600" w:rsidRDefault="00E77600" w:rsidP="00E77600">
      <w:pPr>
        <w:pStyle w:val="NotesHeading"/>
        <w:rPr>
          <w:kern w:val="0"/>
        </w:rPr>
      </w:pPr>
      <w:r w:rsidRPr="00E77600">
        <w:rPr>
          <w:kern w:val="0"/>
        </w:rPr>
        <w:t xml:space="preserve">　　</w:t>
      </w:r>
      <w:r w:rsidRPr="00E77600">
        <w:rPr>
          <w:kern w:val="0"/>
        </w:rPr>
        <w:t>#tcpdump -i eth0 gateway Gatewayname</w:t>
      </w:r>
    </w:p>
    <w:p w:rsidR="00E77600" w:rsidRPr="00E77600" w:rsidRDefault="00E77600" w:rsidP="00E77600">
      <w:pPr>
        <w:pStyle w:val="NotesHeading"/>
        <w:rPr>
          <w:kern w:val="0"/>
        </w:rPr>
      </w:pPr>
      <w:r w:rsidRPr="00E77600">
        <w:rPr>
          <w:kern w:val="0"/>
        </w:rPr>
        <w:t xml:space="preserve">I </w:t>
      </w:r>
      <w:r w:rsidRPr="00E77600">
        <w:rPr>
          <w:kern w:val="0"/>
        </w:rPr>
        <w:t>如果你还想监视编址到指定端口的</w:t>
      </w:r>
      <w:r w:rsidRPr="00E77600">
        <w:rPr>
          <w:kern w:val="0"/>
        </w:rPr>
        <w:t>TCP</w:t>
      </w:r>
      <w:r w:rsidRPr="00E77600">
        <w:rPr>
          <w:kern w:val="0"/>
        </w:rPr>
        <w:t>或</w:t>
      </w:r>
      <w:r w:rsidRPr="00E77600">
        <w:rPr>
          <w:kern w:val="0"/>
        </w:rPr>
        <w:t>UDP</w:t>
      </w:r>
      <w:r w:rsidRPr="00E77600">
        <w:rPr>
          <w:kern w:val="0"/>
        </w:rPr>
        <w:t>数据包，那么执行以下命令：</w:t>
      </w:r>
    </w:p>
    <w:p w:rsidR="00E77600" w:rsidRPr="00E77600" w:rsidRDefault="00E77600" w:rsidP="00E77600">
      <w:pPr>
        <w:pStyle w:val="NotesHeading"/>
        <w:rPr>
          <w:kern w:val="0"/>
        </w:rPr>
      </w:pPr>
      <w:r w:rsidRPr="00E77600">
        <w:rPr>
          <w:kern w:val="0"/>
        </w:rPr>
        <w:t xml:space="preserve">　　</w:t>
      </w:r>
      <w:r w:rsidRPr="00E77600">
        <w:rPr>
          <w:kern w:val="0"/>
        </w:rPr>
        <w:t>#tcpdump -i eth0 host hostname and port 80</w:t>
      </w:r>
    </w:p>
    <w:p w:rsidR="00E77600" w:rsidRPr="00E77600" w:rsidRDefault="00E77600" w:rsidP="00E77600">
      <w:pPr>
        <w:pStyle w:val="NotesHeading"/>
        <w:rPr>
          <w:kern w:val="0"/>
        </w:rPr>
      </w:pPr>
      <w:r w:rsidRPr="00E77600">
        <w:rPr>
          <w:kern w:val="0"/>
        </w:rPr>
        <w:t xml:space="preserve">J </w:t>
      </w:r>
      <w:r w:rsidRPr="00E77600">
        <w:rPr>
          <w:kern w:val="0"/>
        </w:rPr>
        <w:t>如果想要获取主机</w:t>
      </w:r>
      <w:r w:rsidRPr="00E77600">
        <w:rPr>
          <w:kern w:val="0"/>
        </w:rPr>
        <w:t>210.27.48.1</w:t>
      </w:r>
      <w:r w:rsidRPr="00E77600">
        <w:rPr>
          <w:kern w:val="0"/>
        </w:rPr>
        <w:t>除了和主机</w:t>
      </w:r>
      <w:r w:rsidRPr="00E77600">
        <w:rPr>
          <w:kern w:val="0"/>
        </w:rPr>
        <w:t>210.27.48.2</w:t>
      </w:r>
      <w:r w:rsidRPr="00E77600">
        <w:rPr>
          <w:kern w:val="0"/>
        </w:rPr>
        <w:t>之外所有主机通信的</w:t>
      </w:r>
      <w:r w:rsidRPr="00E77600">
        <w:rPr>
          <w:kern w:val="0"/>
        </w:rPr>
        <w:t>ip</w:t>
      </w:r>
      <w:r w:rsidRPr="00E77600">
        <w:rPr>
          <w:kern w:val="0"/>
        </w:rPr>
        <w:t>包，使用命令：</w:t>
      </w:r>
    </w:p>
    <w:p w:rsidR="00E77600" w:rsidRPr="00E77600" w:rsidRDefault="00E77600" w:rsidP="00E77600">
      <w:pPr>
        <w:pStyle w:val="NotesHeading"/>
        <w:rPr>
          <w:kern w:val="0"/>
        </w:rPr>
      </w:pPr>
      <w:r w:rsidRPr="00E77600">
        <w:rPr>
          <w:kern w:val="0"/>
        </w:rPr>
        <w:t xml:space="preserve">　　</w:t>
      </w:r>
      <w:r w:rsidRPr="00E77600">
        <w:rPr>
          <w:kern w:val="0"/>
        </w:rPr>
        <w:t>#tcpdump ip host 210.27.48.1 and ! 210.27.48.2</w:t>
      </w:r>
    </w:p>
    <w:p w:rsidR="00E77600" w:rsidRPr="00E77600" w:rsidRDefault="00E77600" w:rsidP="00E77600">
      <w:pPr>
        <w:pStyle w:val="NotesHeading"/>
        <w:rPr>
          <w:kern w:val="0"/>
        </w:rPr>
      </w:pPr>
      <w:r w:rsidRPr="00E77600">
        <w:rPr>
          <w:kern w:val="0"/>
        </w:rPr>
        <w:t xml:space="preserve">K </w:t>
      </w:r>
      <w:r w:rsidRPr="00E77600">
        <w:rPr>
          <w:kern w:val="0"/>
        </w:rPr>
        <w:t>想要截获主机</w:t>
      </w:r>
      <w:r w:rsidRPr="00E77600">
        <w:rPr>
          <w:kern w:val="0"/>
        </w:rPr>
        <w:t xml:space="preserve">210.27.48.1 </w:t>
      </w:r>
      <w:r w:rsidRPr="00E77600">
        <w:rPr>
          <w:kern w:val="0"/>
        </w:rPr>
        <w:t>和主机</w:t>
      </w:r>
      <w:r w:rsidRPr="00E77600">
        <w:rPr>
          <w:kern w:val="0"/>
        </w:rPr>
        <w:t xml:space="preserve">210.27.48.2 </w:t>
      </w:r>
      <w:r w:rsidRPr="00E77600">
        <w:rPr>
          <w:kern w:val="0"/>
        </w:rPr>
        <w:t>或</w:t>
      </w:r>
      <w:r w:rsidRPr="00E77600">
        <w:rPr>
          <w:kern w:val="0"/>
        </w:rPr>
        <w:t>210.27.48.3</w:t>
      </w:r>
      <w:r w:rsidRPr="00E77600">
        <w:rPr>
          <w:kern w:val="0"/>
        </w:rPr>
        <w:t>的通信，使用命令：</w:t>
      </w:r>
    </w:p>
    <w:p w:rsidR="00E77600" w:rsidRPr="00E77600" w:rsidRDefault="00E77600" w:rsidP="00E77600">
      <w:pPr>
        <w:pStyle w:val="NotesHeading"/>
        <w:rPr>
          <w:kern w:val="0"/>
        </w:rPr>
      </w:pPr>
      <w:r w:rsidRPr="00E77600">
        <w:rPr>
          <w:kern w:val="0"/>
        </w:rPr>
        <w:t xml:space="preserve">　　</w:t>
      </w:r>
      <w:r w:rsidRPr="00E77600">
        <w:rPr>
          <w:kern w:val="0"/>
        </w:rPr>
        <w:t>#tcpdump host 210.27.48.1 and \ (210.27.48.2 or 210.27.48.3 \)</w:t>
      </w:r>
    </w:p>
    <w:p w:rsidR="00E77600" w:rsidRPr="00E77600" w:rsidRDefault="00E77600" w:rsidP="00E77600">
      <w:pPr>
        <w:pStyle w:val="NotesHeading"/>
        <w:rPr>
          <w:kern w:val="0"/>
        </w:rPr>
      </w:pPr>
      <w:r w:rsidRPr="00E77600">
        <w:rPr>
          <w:kern w:val="0"/>
        </w:rPr>
        <w:t xml:space="preserve">L </w:t>
      </w:r>
      <w:r w:rsidRPr="00E77600">
        <w:rPr>
          <w:kern w:val="0"/>
        </w:rPr>
        <w:t>如果想要获取主机</w:t>
      </w:r>
      <w:r w:rsidRPr="00E77600">
        <w:rPr>
          <w:kern w:val="0"/>
        </w:rPr>
        <w:t>210.27.48.1</w:t>
      </w:r>
      <w:r w:rsidRPr="00E77600">
        <w:rPr>
          <w:kern w:val="0"/>
        </w:rPr>
        <w:t>除了和主机</w:t>
      </w:r>
      <w:r w:rsidRPr="00E77600">
        <w:rPr>
          <w:kern w:val="0"/>
        </w:rPr>
        <w:t>210.27.48.2</w:t>
      </w:r>
      <w:r w:rsidRPr="00E77600">
        <w:rPr>
          <w:kern w:val="0"/>
        </w:rPr>
        <w:t>之外所有主机通信的</w:t>
      </w:r>
      <w:r w:rsidRPr="00E77600">
        <w:rPr>
          <w:kern w:val="0"/>
        </w:rPr>
        <w:t>ip</w:t>
      </w:r>
      <w:r w:rsidRPr="00E77600">
        <w:rPr>
          <w:kern w:val="0"/>
        </w:rPr>
        <w:t>包，使用命令：</w:t>
      </w:r>
    </w:p>
    <w:p w:rsidR="00E77600" w:rsidRPr="00E77600" w:rsidRDefault="00E77600" w:rsidP="00E77600">
      <w:pPr>
        <w:pStyle w:val="NotesHeading"/>
        <w:rPr>
          <w:kern w:val="0"/>
        </w:rPr>
      </w:pPr>
      <w:r w:rsidRPr="00E77600">
        <w:rPr>
          <w:kern w:val="0"/>
        </w:rPr>
        <w:t xml:space="preserve">　　</w:t>
      </w:r>
      <w:r w:rsidRPr="00E77600">
        <w:rPr>
          <w:kern w:val="0"/>
        </w:rPr>
        <w:t>#tcpdump ip host 210.27.48.1 and ! 210.27.48.2</w:t>
      </w:r>
    </w:p>
    <w:p w:rsidR="00E77600" w:rsidRPr="00E77600" w:rsidRDefault="00E77600" w:rsidP="00E77600">
      <w:pPr>
        <w:pStyle w:val="NotesHeading"/>
        <w:rPr>
          <w:kern w:val="0"/>
        </w:rPr>
      </w:pPr>
      <w:r w:rsidRPr="00E77600">
        <w:rPr>
          <w:kern w:val="0"/>
        </w:rPr>
        <w:t xml:space="preserve">M </w:t>
      </w:r>
      <w:r w:rsidRPr="00E77600">
        <w:rPr>
          <w:kern w:val="0"/>
        </w:rPr>
        <w:t>如果想要获取主机</w:t>
      </w:r>
      <w:r w:rsidRPr="00E77600">
        <w:rPr>
          <w:kern w:val="0"/>
        </w:rPr>
        <w:t>210.27.48.1</w:t>
      </w:r>
      <w:r w:rsidRPr="00E77600">
        <w:rPr>
          <w:kern w:val="0"/>
        </w:rPr>
        <w:t>接收或发出的</w:t>
      </w:r>
      <w:r w:rsidRPr="00E77600">
        <w:rPr>
          <w:kern w:val="0"/>
        </w:rPr>
        <w:t>telnet</w:t>
      </w:r>
      <w:r w:rsidRPr="00E77600">
        <w:rPr>
          <w:kern w:val="0"/>
        </w:rPr>
        <w:t>包，使用如下命令：</w:t>
      </w:r>
    </w:p>
    <w:p w:rsidR="00E77600" w:rsidRPr="00E77600" w:rsidRDefault="00E77600" w:rsidP="00E77600">
      <w:pPr>
        <w:pStyle w:val="NotesHeading"/>
        <w:rPr>
          <w:kern w:val="0"/>
        </w:rPr>
      </w:pPr>
      <w:r w:rsidRPr="00E77600">
        <w:rPr>
          <w:kern w:val="0"/>
        </w:rPr>
        <w:t xml:space="preserve">　　</w:t>
      </w:r>
      <w:r w:rsidRPr="00E77600">
        <w:rPr>
          <w:kern w:val="0"/>
        </w:rPr>
        <w:t>#tcpdump tcp port 23 host 210.27.48.1</w:t>
      </w:r>
    </w:p>
    <w:p w:rsidR="00E77600" w:rsidRPr="006A5BCE" w:rsidRDefault="00E77600" w:rsidP="00E95BD4">
      <w:pPr>
        <w:pStyle w:val="NotesText"/>
      </w:pPr>
    </w:p>
    <w:p w:rsidR="00075EE8" w:rsidRPr="00E77600" w:rsidRDefault="00075EE8" w:rsidP="002465A2"/>
    <w:p w:rsidR="002A16CB" w:rsidRDefault="00075EE8" w:rsidP="00075EE8">
      <w:pPr>
        <w:pStyle w:val="3"/>
      </w:pPr>
      <w:bookmarkStart w:id="87" w:name="_Toc382659570"/>
      <w:r>
        <w:rPr>
          <w:rFonts w:hint="eastAsia"/>
        </w:rPr>
        <w:t>i</w:t>
      </w:r>
      <w:r w:rsidR="009A3224">
        <w:rPr>
          <w:rFonts w:hint="eastAsia"/>
        </w:rPr>
        <w:t>ostat</w:t>
      </w:r>
      <w:bookmarkEnd w:id="87"/>
    </w:p>
    <w:p w:rsidR="00235999" w:rsidRDefault="00235999" w:rsidP="00075EE8">
      <w:pPr>
        <w:pStyle w:val="4"/>
        <w:rPr>
          <w:rFonts w:hint="default"/>
        </w:rPr>
      </w:pPr>
      <w:bookmarkStart w:id="88" w:name="_Toc382659571"/>
      <w:r>
        <w:t>安装</w:t>
      </w:r>
      <w:bookmarkEnd w:id="88"/>
    </w:p>
    <w:p w:rsidR="00235999" w:rsidRDefault="00235999" w:rsidP="00235999">
      <w:r>
        <w:rPr>
          <w:rFonts w:hint="eastAsia"/>
        </w:rPr>
        <w:t>找到</w:t>
      </w:r>
      <w:r w:rsidRPr="00235999">
        <w:t>sysstat</w:t>
      </w:r>
      <w:r>
        <w:rPr>
          <w:rFonts w:hint="eastAsia"/>
        </w:rPr>
        <w:t>包，执行命令：</w:t>
      </w:r>
    </w:p>
    <w:p w:rsidR="00235999" w:rsidRDefault="00235999" w:rsidP="00235999">
      <w:r w:rsidRPr="00235999">
        <w:t>rpm -ivh sysstat-8.1.5-7.9.56.x86_64.rpm</w:t>
      </w:r>
    </w:p>
    <w:p w:rsidR="00235999" w:rsidRDefault="009A3224" w:rsidP="00075EE8">
      <w:pPr>
        <w:pStyle w:val="4"/>
        <w:rPr>
          <w:rFonts w:hint="default"/>
        </w:rPr>
      </w:pPr>
      <w:bookmarkStart w:id="89" w:name="_Toc382659572"/>
      <w:r>
        <w:t>监控</w:t>
      </w:r>
      <w:bookmarkEnd w:id="89"/>
    </w:p>
    <w:p w:rsidR="0042322E" w:rsidRPr="00875CC6" w:rsidRDefault="0042322E" w:rsidP="0042322E">
      <w:pPr>
        <w:rPr>
          <w:b/>
          <w:color w:val="FF0000"/>
        </w:rPr>
      </w:pPr>
      <w:r w:rsidRPr="00875CC6">
        <w:rPr>
          <w:b/>
          <w:color w:val="FF0000"/>
        </w:rPr>
        <w:t># iostat -x</w:t>
      </w:r>
    </w:p>
    <w:p w:rsidR="0042322E" w:rsidRDefault="0042322E" w:rsidP="0042322E">
      <w:r>
        <w:t xml:space="preserve">Linux 2.6.32.12-0.7-default (linux-162-66-15-107) </w:t>
      </w:r>
      <w:r>
        <w:tab/>
        <w:t xml:space="preserve">02/12/14 </w:t>
      </w:r>
      <w:r>
        <w:tab/>
        <w:t>_x86_64_</w:t>
      </w:r>
    </w:p>
    <w:p w:rsidR="0042322E" w:rsidRDefault="0042322E" w:rsidP="0042322E"/>
    <w:p w:rsidR="0042322E" w:rsidRDefault="0042322E" w:rsidP="0042322E">
      <w:r>
        <w:t>avg-cpu:  %user   %nice %system %iowait  %steal   %idle</w:t>
      </w:r>
    </w:p>
    <w:p w:rsidR="0042322E" w:rsidRDefault="0042322E" w:rsidP="0042322E">
      <w:r>
        <w:t xml:space="preserve">           7.82    0.00    1.58    0.14    0.00   90.46</w:t>
      </w:r>
    </w:p>
    <w:p w:rsidR="0042322E" w:rsidRDefault="0042322E" w:rsidP="0042322E"/>
    <w:p w:rsidR="0042322E" w:rsidRDefault="0042322E" w:rsidP="0042322E">
      <w:r>
        <w:t>Device:         rrqm/s   wrqm/s     r/s     w/s   rsec/s   wsec/s avgrq-sz avgqu-sz   await  svctm  %util</w:t>
      </w:r>
    </w:p>
    <w:p w:rsidR="0042322E" w:rsidRDefault="0042322E" w:rsidP="0042322E">
      <w:r>
        <w:t>sda               0.23     1.17    0.03    1.22     2.09    19.22    17.00     0.00    3.70   1.42   0.18</w:t>
      </w:r>
    </w:p>
    <w:p w:rsidR="0042322E" w:rsidRDefault="0042322E" w:rsidP="0042322E">
      <w:r>
        <w:t>sdb               0.04     8.08    0.08    4.47    12.60    99.56    24.67     0.06   13.99   0.51   0.23</w:t>
      </w:r>
    </w:p>
    <w:p w:rsidR="0042322E" w:rsidRDefault="0042322E" w:rsidP="0042322E"/>
    <w:p w:rsidR="0042322E" w:rsidRDefault="0042322E" w:rsidP="0042322E">
      <w:pPr>
        <w:pStyle w:val="ItemList"/>
      </w:pPr>
      <w:r>
        <w:rPr>
          <w:rFonts w:hint="eastAsia"/>
        </w:rPr>
        <w:t xml:space="preserve">rrqm/s: </w:t>
      </w:r>
      <w:r>
        <w:rPr>
          <w:rFonts w:hint="eastAsia"/>
        </w:rPr>
        <w:t>每秒进行</w:t>
      </w:r>
      <w:r>
        <w:rPr>
          <w:rFonts w:hint="eastAsia"/>
        </w:rPr>
        <w:t xml:space="preserve"> merge </w:t>
      </w:r>
      <w:r>
        <w:rPr>
          <w:rFonts w:hint="eastAsia"/>
        </w:rPr>
        <w:t>的读操作数目。即</w:t>
      </w:r>
      <w:r>
        <w:rPr>
          <w:rFonts w:hint="eastAsia"/>
        </w:rPr>
        <w:t xml:space="preserve"> delta(rmerge)/s</w:t>
      </w:r>
    </w:p>
    <w:p w:rsidR="0042322E" w:rsidRDefault="0042322E" w:rsidP="0042322E">
      <w:pPr>
        <w:pStyle w:val="ItemList"/>
      </w:pPr>
      <w:r>
        <w:rPr>
          <w:rFonts w:hint="eastAsia"/>
        </w:rPr>
        <w:t xml:space="preserve">wrqm/s: </w:t>
      </w:r>
      <w:r>
        <w:rPr>
          <w:rFonts w:hint="eastAsia"/>
        </w:rPr>
        <w:t>每秒进行</w:t>
      </w:r>
      <w:r>
        <w:rPr>
          <w:rFonts w:hint="eastAsia"/>
        </w:rPr>
        <w:t xml:space="preserve"> merge </w:t>
      </w:r>
      <w:r>
        <w:rPr>
          <w:rFonts w:hint="eastAsia"/>
        </w:rPr>
        <w:t>的写操作数目。即</w:t>
      </w:r>
      <w:r>
        <w:rPr>
          <w:rFonts w:hint="eastAsia"/>
        </w:rPr>
        <w:t xml:space="preserve"> delta(wmerge)/s</w:t>
      </w:r>
    </w:p>
    <w:p w:rsidR="0042322E" w:rsidRDefault="0042322E" w:rsidP="0042322E">
      <w:pPr>
        <w:pStyle w:val="ItemList"/>
      </w:pPr>
      <w:r>
        <w:rPr>
          <w:rFonts w:hint="eastAsia"/>
        </w:rPr>
        <w:t xml:space="preserve">r/s: </w:t>
      </w:r>
      <w:r>
        <w:rPr>
          <w:rFonts w:hint="eastAsia"/>
        </w:rPr>
        <w:t>每秒完成的读</w:t>
      </w:r>
      <w:r>
        <w:rPr>
          <w:rFonts w:hint="eastAsia"/>
        </w:rPr>
        <w:t xml:space="preserve"> I/O </w:t>
      </w:r>
      <w:r>
        <w:rPr>
          <w:rFonts w:hint="eastAsia"/>
        </w:rPr>
        <w:t>设备次数。即</w:t>
      </w:r>
      <w:r>
        <w:rPr>
          <w:rFonts w:hint="eastAsia"/>
        </w:rPr>
        <w:t xml:space="preserve"> delta(rio)/s</w:t>
      </w:r>
    </w:p>
    <w:p w:rsidR="0042322E" w:rsidRDefault="0042322E" w:rsidP="0042322E">
      <w:pPr>
        <w:pStyle w:val="ItemList"/>
      </w:pPr>
      <w:r>
        <w:rPr>
          <w:rFonts w:hint="eastAsia"/>
        </w:rPr>
        <w:t xml:space="preserve">w/s: </w:t>
      </w:r>
      <w:r>
        <w:rPr>
          <w:rFonts w:hint="eastAsia"/>
        </w:rPr>
        <w:t>每秒完成的写</w:t>
      </w:r>
      <w:r>
        <w:rPr>
          <w:rFonts w:hint="eastAsia"/>
        </w:rPr>
        <w:t xml:space="preserve"> I/O </w:t>
      </w:r>
      <w:r>
        <w:rPr>
          <w:rFonts w:hint="eastAsia"/>
        </w:rPr>
        <w:t>设备次数。即</w:t>
      </w:r>
      <w:r>
        <w:rPr>
          <w:rFonts w:hint="eastAsia"/>
        </w:rPr>
        <w:t xml:space="preserve"> delta(wio)/s</w:t>
      </w:r>
    </w:p>
    <w:p w:rsidR="0042322E" w:rsidRDefault="0042322E" w:rsidP="0042322E">
      <w:pPr>
        <w:pStyle w:val="ItemList"/>
      </w:pPr>
      <w:r>
        <w:rPr>
          <w:rFonts w:hint="eastAsia"/>
        </w:rPr>
        <w:t xml:space="preserve">rsec/s: </w:t>
      </w:r>
      <w:r>
        <w:rPr>
          <w:rFonts w:hint="eastAsia"/>
        </w:rPr>
        <w:t>每秒读扇区数。即</w:t>
      </w:r>
      <w:r>
        <w:rPr>
          <w:rFonts w:hint="eastAsia"/>
        </w:rPr>
        <w:t xml:space="preserve"> delta(rsect)/s</w:t>
      </w:r>
    </w:p>
    <w:p w:rsidR="0042322E" w:rsidRDefault="0042322E" w:rsidP="0042322E">
      <w:pPr>
        <w:pStyle w:val="ItemList"/>
      </w:pPr>
      <w:r>
        <w:rPr>
          <w:rFonts w:hint="eastAsia"/>
        </w:rPr>
        <w:t xml:space="preserve">wsec/s: </w:t>
      </w:r>
      <w:r>
        <w:rPr>
          <w:rFonts w:hint="eastAsia"/>
        </w:rPr>
        <w:t>每秒写扇区数。即</w:t>
      </w:r>
      <w:r>
        <w:rPr>
          <w:rFonts w:hint="eastAsia"/>
        </w:rPr>
        <w:t xml:space="preserve"> delta(wsect)/s</w:t>
      </w:r>
    </w:p>
    <w:p w:rsidR="0042322E" w:rsidRDefault="0042322E" w:rsidP="0042322E">
      <w:pPr>
        <w:pStyle w:val="ItemList"/>
      </w:pPr>
      <w:r>
        <w:rPr>
          <w:rFonts w:hint="eastAsia"/>
        </w:rPr>
        <w:t xml:space="preserve">rkB/s: </w:t>
      </w:r>
      <w:r>
        <w:rPr>
          <w:rFonts w:hint="eastAsia"/>
        </w:rPr>
        <w:t>每秒读</w:t>
      </w:r>
      <w:r>
        <w:rPr>
          <w:rFonts w:hint="eastAsia"/>
        </w:rPr>
        <w:t>K</w:t>
      </w:r>
      <w:r>
        <w:rPr>
          <w:rFonts w:hint="eastAsia"/>
        </w:rPr>
        <w:t>字节数。是</w:t>
      </w:r>
      <w:r>
        <w:rPr>
          <w:rFonts w:hint="eastAsia"/>
        </w:rPr>
        <w:t xml:space="preserve"> rsect/s </w:t>
      </w:r>
      <w:r>
        <w:rPr>
          <w:rFonts w:hint="eastAsia"/>
        </w:rPr>
        <w:t>的一半，因为每扇区大小为</w:t>
      </w:r>
      <w:r>
        <w:rPr>
          <w:rFonts w:hint="eastAsia"/>
        </w:rPr>
        <w:t>512</w:t>
      </w:r>
      <w:r>
        <w:rPr>
          <w:rFonts w:hint="eastAsia"/>
        </w:rPr>
        <w:t>字节。</w:t>
      </w:r>
    </w:p>
    <w:p w:rsidR="0042322E" w:rsidRDefault="0042322E" w:rsidP="0042322E">
      <w:pPr>
        <w:pStyle w:val="ItemList"/>
      </w:pPr>
      <w:r>
        <w:rPr>
          <w:rFonts w:hint="eastAsia"/>
        </w:rPr>
        <w:t xml:space="preserve">wkB/s: </w:t>
      </w:r>
      <w:r>
        <w:rPr>
          <w:rFonts w:hint="eastAsia"/>
        </w:rPr>
        <w:t>每秒写</w:t>
      </w:r>
      <w:r>
        <w:rPr>
          <w:rFonts w:hint="eastAsia"/>
        </w:rPr>
        <w:t>K</w:t>
      </w:r>
      <w:r>
        <w:rPr>
          <w:rFonts w:hint="eastAsia"/>
        </w:rPr>
        <w:t>字节数。是</w:t>
      </w:r>
      <w:r>
        <w:rPr>
          <w:rFonts w:hint="eastAsia"/>
        </w:rPr>
        <w:t xml:space="preserve"> wsect/s </w:t>
      </w:r>
      <w:r>
        <w:rPr>
          <w:rFonts w:hint="eastAsia"/>
        </w:rPr>
        <w:t>的一半。</w:t>
      </w:r>
    </w:p>
    <w:p w:rsidR="0042322E" w:rsidRDefault="0042322E" w:rsidP="0042322E">
      <w:pPr>
        <w:pStyle w:val="ItemList"/>
      </w:pPr>
      <w:r>
        <w:rPr>
          <w:rFonts w:hint="eastAsia"/>
        </w:rPr>
        <w:t xml:space="preserve">avgrq-sz: </w:t>
      </w:r>
      <w:r>
        <w:rPr>
          <w:rFonts w:hint="eastAsia"/>
        </w:rPr>
        <w:t>平均每次设备</w:t>
      </w:r>
      <w:r>
        <w:rPr>
          <w:rFonts w:hint="eastAsia"/>
        </w:rPr>
        <w:t>I/O</w:t>
      </w:r>
      <w:r>
        <w:rPr>
          <w:rFonts w:hint="eastAsia"/>
        </w:rPr>
        <w:t>操作的数据大小</w:t>
      </w:r>
      <w:r>
        <w:rPr>
          <w:rFonts w:hint="eastAsia"/>
        </w:rPr>
        <w:t xml:space="preserve"> (</w:t>
      </w:r>
      <w:r>
        <w:rPr>
          <w:rFonts w:hint="eastAsia"/>
        </w:rPr>
        <w:t>扇区</w:t>
      </w:r>
      <w:r>
        <w:rPr>
          <w:rFonts w:hint="eastAsia"/>
        </w:rPr>
        <w:t>)</w:t>
      </w:r>
      <w:r>
        <w:rPr>
          <w:rFonts w:hint="eastAsia"/>
        </w:rPr>
        <w:t>。即</w:t>
      </w:r>
      <w:r>
        <w:rPr>
          <w:rFonts w:hint="eastAsia"/>
        </w:rPr>
        <w:t xml:space="preserve"> delta(rsect+wsect)/delta(rio+wio)</w:t>
      </w:r>
    </w:p>
    <w:p w:rsidR="0042322E" w:rsidRDefault="0042322E" w:rsidP="0042322E">
      <w:pPr>
        <w:pStyle w:val="ItemList"/>
      </w:pPr>
      <w:r>
        <w:rPr>
          <w:rFonts w:hint="eastAsia"/>
        </w:rPr>
        <w:t xml:space="preserve">avgqu-sz: </w:t>
      </w:r>
      <w:r>
        <w:rPr>
          <w:rFonts w:hint="eastAsia"/>
        </w:rPr>
        <w:t>平均</w:t>
      </w:r>
      <w:r>
        <w:rPr>
          <w:rFonts w:hint="eastAsia"/>
        </w:rPr>
        <w:t>I/O</w:t>
      </w:r>
      <w:r>
        <w:rPr>
          <w:rFonts w:hint="eastAsia"/>
        </w:rPr>
        <w:t>队列长度。即</w:t>
      </w:r>
      <w:r>
        <w:rPr>
          <w:rFonts w:hint="eastAsia"/>
        </w:rPr>
        <w:t xml:space="preserve"> delta(aveq)/s/1000 (</w:t>
      </w:r>
      <w:r>
        <w:rPr>
          <w:rFonts w:hint="eastAsia"/>
        </w:rPr>
        <w:t>因为</w:t>
      </w:r>
      <w:r>
        <w:rPr>
          <w:rFonts w:hint="eastAsia"/>
        </w:rPr>
        <w:t>aveq</w:t>
      </w:r>
      <w:r>
        <w:rPr>
          <w:rFonts w:hint="eastAsia"/>
        </w:rPr>
        <w:t>的单位为毫秒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2322E" w:rsidRDefault="0042322E" w:rsidP="0042322E">
      <w:pPr>
        <w:pStyle w:val="ItemList"/>
      </w:pPr>
      <w:r>
        <w:rPr>
          <w:rFonts w:hint="eastAsia"/>
        </w:rPr>
        <w:t xml:space="preserve">await: </w:t>
      </w:r>
      <w:r>
        <w:rPr>
          <w:rFonts w:hint="eastAsia"/>
        </w:rPr>
        <w:t>平均每次设备</w:t>
      </w:r>
      <w:r>
        <w:rPr>
          <w:rFonts w:hint="eastAsia"/>
        </w:rPr>
        <w:t>I/O</w:t>
      </w:r>
      <w:r>
        <w:rPr>
          <w:rFonts w:hint="eastAsia"/>
        </w:rPr>
        <w:t>操作的等待时间</w:t>
      </w:r>
      <w:r>
        <w:rPr>
          <w:rFonts w:hint="eastAsia"/>
        </w:rPr>
        <w:t xml:space="preserve"> (</w:t>
      </w:r>
      <w:r>
        <w:rPr>
          <w:rFonts w:hint="eastAsia"/>
        </w:rPr>
        <w:t>毫秒</w:t>
      </w:r>
      <w:r>
        <w:rPr>
          <w:rFonts w:hint="eastAsia"/>
        </w:rPr>
        <w:t>)</w:t>
      </w:r>
      <w:r>
        <w:rPr>
          <w:rFonts w:hint="eastAsia"/>
        </w:rPr>
        <w:t>。即</w:t>
      </w:r>
      <w:r>
        <w:rPr>
          <w:rFonts w:hint="eastAsia"/>
        </w:rPr>
        <w:t xml:space="preserve"> delta(ruse+wuse)/delta(rio+wio)</w:t>
      </w:r>
    </w:p>
    <w:p w:rsidR="0042322E" w:rsidRDefault="0042322E" w:rsidP="0042322E">
      <w:pPr>
        <w:pStyle w:val="ItemList"/>
      </w:pPr>
      <w:r>
        <w:rPr>
          <w:rFonts w:hint="eastAsia"/>
        </w:rPr>
        <w:t xml:space="preserve">svctm: </w:t>
      </w:r>
      <w:r>
        <w:rPr>
          <w:rFonts w:hint="eastAsia"/>
        </w:rPr>
        <w:t>平均每次设备</w:t>
      </w:r>
      <w:r>
        <w:rPr>
          <w:rFonts w:hint="eastAsia"/>
        </w:rPr>
        <w:t>I/O</w:t>
      </w:r>
      <w:r>
        <w:rPr>
          <w:rFonts w:hint="eastAsia"/>
        </w:rPr>
        <w:t>操作的服务时间</w:t>
      </w:r>
      <w:r>
        <w:rPr>
          <w:rFonts w:hint="eastAsia"/>
        </w:rPr>
        <w:t xml:space="preserve"> (</w:t>
      </w:r>
      <w:r>
        <w:rPr>
          <w:rFonts w:hint="eastAsia"/>
        </w:rPr>
        <w:t>毫秒</w:t>
      </w:r>
      <w:r>
        <w:rPr>
          <w:rFonts w:hint="eastAsia"/>
        </w:rPr>
        <w:t>)</w:t>
      </w:r>
      <w:r>
        <w:rPr>
          <w:rFonts w:hint="eastAsia"/>
        </w:rPr>
        <w:t>。即</w:t>
      </w:r>
      <w:r>
        <w:rPr>
          <w:rFonts w:hint="eastAsia"/>
        </w:rPr>
        <w:t xml:space="preserve"> delta(use)/delta(rio+wio)</w:t>
      </w:r>
    </w:p>
    <w:p w:rsidR="0042322E" w:rsidRDefault="0042322E" w:rsidP="0042322E">
      <w:pPr>
        <w:pStyle w:val="ItemList"/>
      </w:pPr>
      <w:r>
        <w:rPr>
          <w:rFonts w:hint="eastAsia"/>
        </w:rPr>
        <w:t>％</w:t>
      </w:r>
      <w:r>
        <w:rPr>
          <w:rFonts w:hint="eastAsia"/>
        </w:rPr>
        <w:t xml:space="preserve">util: </w:t>
      </w:r>
      <w:r>
        <w:rPr>
          <w:rFonts w:hint="eastAsia"/>
        </w:rPr>
        <w:t>一秒中有百分之多少的时间用于</w:t>
      </w:r>
      <w:r>
        <w:rPr>
          <w:rFonts w:hint="eastAsia"/>
        </w:rPr>
        <w:t xml:space="preserve"> I/O </w:t>
      </w:r>
      <w:r>
        <w:rPr>
          <w:rFonts w:hint="eastAsia"/>
        </w:rPr>
        <w:t>操作，或者说一秒中有多少时间</w:t>
      </w:r>
      <w:r>
        <w:rPr>
          <w:rFonts w:hint="eastAsia"/>
        </w:rPr>
        <w:t xml:space="preserve"> I/O </w:t>
      </w:r>
      <w:r>
        <w:rPr>
          <w:rFonts w:hint="eastAsia"/>
        </w:rPr>
        <w:t>队列是非空的。即</w:t>
      </w:r>
      <w:r>
        <w:rPr>
          <w:rFonts w:hint="eastAsia"/>
        </w:rPr>
        <w:t xml:space="preserve"> delta(use)/s/1000 (</w:t>
      </w:r>
      <w:r>
        <w:rPr>
          <w:rFonts w:hint="eastAsia"/>
        </w:rPr>
        <w:t>因为</w:t>
      </w:r>
      <w:r>
        <w:rPr>
          <w:rFonts w:hint="eastAsia"/>
        </w:rPr>
        <w:t>use</w:t>
      </w:r>
      <w:r>
        <w:rPr>
          <w:rFonts w:hint="eastAsia"/>
        </w:rPr>
        <w:t>的单位为毫秒</w:t>
      </w:r>
      <w:r>
        <w:rPr>
          <w:rFonts w:hint="eastAsia"/>
        </w:rPr>
        <w:t>)</w:t>
      </w:r>
    </w:p>
    <w:p w:rsidR="0042322E" w:rsidRDefault="0042322E" w:rsidP="0042322E"/>
    <w:p w:rsidR="0042322E" w:rsidRPr="006A5BCE" w:rsidRDefault="0042322E" w:rsidP="0042322E">
      <w:pPr>
        <w:pStyle w:val="NotesHeading"/>
      </w:pPr>
      <w:r>
        <w:lastRenderedPageBreak/>
        <w:drawing>
          <wp:inline distT="0" distB="0" distL="0" distR="0">
            <wp:extent cx="495300" cy="200025"/>
            <wp:effectExtent l="19050" t="0" r="0" b="0"/>
            <wp:docPr id="31" name="图片 3" descr="image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0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22E" w:rsidRDefault="0042322E" w:rsidP="00014D62">
      <w:pPr>
        <w:pStyle w:val="NotesHeading"/>
        <w:rPr>
          <w:b/>
          <w:color w:val="FF0000"/>
          <w:highlight w:val="yellow"/>
        </w:rPr>
      </w:pPr>
      <w:r w:rsidRPr="0042322E">
        <w:rPr>
          <w:rFonts w:hint="eastAsia"/>
          <w:b/>
          <w:color w:val="FF0000"/>
          <w:highlight w:val="yellow"/>
        </w:rPr>
        <w:t>如果</w:t>
      </w:r>
      <w:r w:rsidRPr="0042322E">
        <w:rPr>
          <w:rFonts w:hint="eastAsia"/>
          <w:b/>
          <w:color w:val="FF0000"/>
          <w:highlight w:val="yellow"/>
        </w:rPr>
        <w:t xml:space="preserve"> </w:t>
      </w:r>
      <w:r w:rsidRPr="0042322E">
        <w:rPr>
          <w:rFonts w:hint="eastAsia"/>
          <w:b/>
          <w:color w:val="FF0000"/>
          <w:highlight w:val="yellow"/>
        </w:rPr>
        <w:t>％</w:t>
      </w:r>
      <w:r w:rsidRPr="0042322E">
        <w:rPr>
          <w:rFonts w:hint="eastAsia"/>
          <w:b/>
          <w:color w:val="FF0000"/>
          <w:highlight w:val="yellow"/>
        </w:rPr>
        <w:t xml:space="preserve">util </w:t>
      </w:r>
      <w:r w:rsidRPr="0042322E">
        <w:rPr>
          <w:rFonts w:hint="eastAsia"/>
          <w:b/>
          <w:color w:val="FF0000"/>
          <w:highlight w:val="yellow"/>
        </w:rPr>
        <w:t>接近</w:t>
      </w:r>
      <w:r w:rsidRPr="0042322E">
        <w:rPr>
          <w:rFonts w:hint="eastAsia"/>
          <w:b/>
          <w:color w:val="FF0000"/>
          <w:highlight w:val="yellow"/>
        </w:rPr>
        <w:t xml:space="preserve"> 100</w:t>
      </w:r>
      <w:r w:rsidRPr="0042322E">
        <w:rPr>
          <w:rFonts w:hint="eastAsia"/>
          <w:b/>
          <w:color w:val="FF0000"/>
          <w:highlight w:val="yellow"/>
        </w:rPr>
        <w:t>％，说明产生的</w:t>
      </w:r>
      <w:r w:rsidRPr="0042322E">
        <w:rPr>
          <w:rFonts w:hint="eastAsia"/>
          <w:b/>
          <w:color w:val="FF0000"/>
          <w:highlight w:val="yellow"/>
        </w:rPr>
        <w:t>I/O</w:t>
      </w:r>
      <w:r w:rsidRPr="0042322E">
        <w:rPr>
          <w:rFonts w:hint="eastAsia"/>
          <w:b/>
          <w:color w:val="FF0000"/>
          <w:highlight w:val="yellow"/>
        </w:rPr>
        <w:t>请求太多，</w:t>
      </w:r>
      <w:r w:rsidRPr="0042322E">
        <w:rPr>
          <w:rFonts w:hint="eastAsia"/>
          <w:b/>
          <w:color w:val="FF0000"/>
          <w:highlight w:val="yellow"/>
        </w:rPr>
        <w:t>I/O</w:t>
      </w:r>
      <w:r w:rsidRPr="0042322E">
        <w:rPr>
          <w:rFonts w:hint="eastAsia"/>
          <w:b/>
          <w:color w:val="FF0000"/>
          <w:highlight w:val="yellow"/>
        </w:rPr>
        <w:t>系统已经满负荷，该磁盘可能存在瓶颈。</w:t>
      </w:r>
    </w:p>
    <w:p w:rsidR="003B4793" w:rsidRPr="00673FE1" w:rsidRDefault="003B4793" w:rsidP="00014D62">
      <w:pPr>
        <w:pStyle w:val="NotesHeading"/>
        <w:rPr>
          <w:b/>
          <w:color w:val="FF0000"/>
          <w:highlight w:val="yellow"/>
        </w:rPr>
      </w:pPr>
      <w:r w:rsidRPr="00673FE1">
        <w:rPr>
          <w:rFonts w:ascii="宋体" w:cs="宋体" w:hint="eastAsia"/>
          <w:b/>
          <w:color w:val="FF0000"/>
          <w:kern w:val="0"/>
          <w:sz w:val="20"/>
          <w:szCs w:val="20"/>
          <w:highlight w:val="yellow"/>
          <w:lang w:val="zh-CN"/>
        </w:rPr>
        <w:t>IO</w:t>
      </w:r>
      <w:r w:rsidRPr="00673FE1">
        <w:rPr>
          <w:rFonts w:ascii="宋体" w:cs="宋体" w:hint="eastAsia"/>
          <w:b/>
          <w:color w:val="FF0000"/>
          <w:kern w:val="0"/>
          <w:sz w:val="20"/>
          <w:szCs w:val="20"/>
          <w:highlight w:val="yellow"/>
          <w:lang w:val="zh-CN"/>
        </w:rPr>
        <w:t>高时</w:t>
      </w:r>
      <w:r w:rsidR="00673FE1">
        <w:rPr>
          <w:rFonts w:ascii="宋体" w:cs="宋体" w:hint="eastAsia"/>
          <w:b/>
          <w:color w:val="FF0000"/>
          <w:kern w:val="0"/>
          <w:sz w:val="20"/>
          <w:szCs w:val="20"/>
          <w:highlight w:val="yellow"/>
          <w:lang w:val="zh-CN"/>
        </w:rPr>
        <w:t>(</w:t>
      </w:r>
      <w:r w:rsidR="00673FE1">
        <w:rPr>
          <w:rFonts w:ascii="宋体" w:cs="宋体" w:hint="eastAsia"/>
          <w:b/>
          <w:color w:val="FF0000"/>
          <w:kern w:val="0"/>
          <w:sz w:val="20"/>
          <w:szCs w:val="20"/>
          <w:highlight w:val="yellow"/>
          <w:lang w:val="zh-CN"/>
        </w:rPr>
        <w:t>不一直是</w:t>
      </w:r>
      <w:r w:rsidR="00673FE1">
        <w:rPr>
          <w:rFonts w:ascii="宋体" w:cs="宋体" w:hint="eastAsia"/>
          <w:b/>
          <w:color w:val="FF0000"/>
          <w:kern w:val="0"/>
          <w:sz w:val="20"/>
          <w:szCs w:val="20"/>
          <w:highlight w:val="yellow"/>
          <w:lang w:val="zh-CN"/>
        </w:rPr>
        <w:t>100%)</w:t>
      </w:r>
      <w:r w:rsidRPr="00673FE1">
        <w:rPr>
          <w:rFonts w:ascii="宋体" w:cs="宋体" w:hint="eastAsia"/>
          <w:b/>
          <w:color w:val="FF0000"/>
          <w:kern w:val="0"/>
          <w:sz w:val="20"/>
          <w:szCs w:val="20"/>
          <w:highlight w:val="yellow"/>
          <w:lang w:val="zh-CN"/>
        </w:rPr>
        <w:t>，如果跟业务特征是对得上的，而且</w:t>
      </w:r>
      <w:r w:rsidRPr="00673FE1">
        <w:rPr>
          <w:rFonts w:ascii="宋体" w:cs="宋体"/>
          <w:b/>
          <w:color w:val="FF0000"/>
          <w:kern w:val="0"/>
          <w:sz w:val="20"/>
          <w:szCs w:val="20"/>
          <w:highlight w:val="yellow"/>
          <w:lang w:val="zh-CN"/>
        </w:rPr>
        <w:t>await</w:t>
      </w:r>
      <w:r w:rsidRPr="00673FE1">
        <w:rPr>
          <w:rFonts w:ascii="宋体" w:cs="宋体" w:hint="eastAsia"/>
          <w:b/>
          <w:color w:val="FF0000"/>
          <w:kern w:val="0"/>
          <w:sz w:val="20"/>
          <w:szCs w:val="20"/>
          <w:highlight w:val="yellow"/>
          <w:lang w:val="zh-CN"/>
        </w:rPr>
        <w:t>和</w:t>
      </w:r>
      <w:r w:rsidRPr="00673FE1">
        <w:rPr>
          <w:rFonts w:ascii="宋体" w:cs="宋体"/>
          <w:b/>
          <w:color w:val="FF0000"/>
          <w:kern w:val="0"/>
          <w:sz w:val="20"/>
          <w:szCs w:val="20"/>
          <w:highlight w:val="yellow"/>
          <w:lang w:val="zh-CN"/>
        </w:rPr>
        <w:t>svctm</w:t>
      </w:r>
      <w:r w:rsidRPr="00673FE1">
        <w:rPr>
          <w:rFonts w:ascii="宋体" w:cs="宋体" w:hint="eastAsia"/>
          <w:b/>
          <w:color w:val="FF0000"/>
          <w:kern w:val="0"/>
          <w:sz w:val="20"/>
          <w:szCs w:val="20"/>
          <w:highlight w:val="yellow"/>
          <w:lang w:val="zh-CN"/>
        </w:rPr>
        <w:t>差别不大，不用太过关注。</w:t>
      </w:r>
    </w:p>
    <w:p w:rsidR="0042322E" w:rsidRPr="00092AE2" w:rsidRDefault="0042322E" w:rsidP="0042322E">
      <w:pPr>
        <w:pStyle w:val="NotesHeading"/>
      </w:pPr>
      <w:r>
        <w:rPr>
          <w:rFonts w:hint="eastAsia"/>
        </w:rPr>
        <w:t xml:space="preserve">svctm </w:t>
      </w:r>
      <w:r>
        <w:rPr>
          <w:rFonts w:hint="eastAsia"/>
        </w:rPr>
        <w:t>一般要小于</w:t>
      </w:r>
      <w:r>
        <w:rPr>
          <w:rFonts w:hint="eastAsia"/>
        </w:rPr>
        <w:t xml:space="preserve"> await (</w:t>
      </w:r>
      <w:r>
        <w:rPr>
          <w:rFonts w:hint="eastAsia"/>
        </w:rPr>
        <w:t>因为同时等待的请求的等待时间被重复计算了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 xml:space="preserve">svctm </w:t>
      </w:r>
      <w:r>
        <w:rPr>
          <w:rFonts w:hint="eastAsia"/>
        </w:rPr>
        <w:t>的大小一般和磁盘性能有关，</w:t>
      </w:r>
      <w:r>
        <w:rPr>
          <w:rFonts w:hint="eastAsia"/>
        </w:rPr>
        <w:t>CPU/</w:t>
      </w:r>
      <w:r>
        <w:rPr>
          <w:rFonts w:hint="eastAsia"/>
        </w:rPr>
        <w:t>内存的负荷也会对其有影响，请求过多也会间接导致</w:t>
      </w:r>
      <w:r>
        <w:rPr>
          <w:rFonts w:hint="eastAsia"/>
        </w:rPr>
        <w:t xml:space="preserve"> svctm </w:t>
      </w:r>
      <w:r>
        <w:rPr>
          <w:rFonts w:hint="eastAsia"/>
        </w:rPr>
        <w:t>的增加。</w:t>
      </w:r>
      <w:r>
        <w:rPr>
          <w:rFonts w:hint="eastAsia"/>
        </w:rPr>
        <w:t xml:space="preserve">await </w:t>
      </w:r>
      <w:r>
        <w:rPr>
          <w:rFonts w:hint="eastAsia"/>
        </w:rPr>
        <w:t>的大小一般取决于服务时间</w:t>
      </w:r>
      <w:r>
        <w:rPr>
          <w:rFonts w:hint="eastAsia"/>
        </w:rPr>
        <w:t xml:space="preserve">(svctm) </w:t>
      </w:r>
      <w:r>
        <w:rPr>
          <w:rFonts w:hint="eastAsia"/>
        </w:rPr>
        <w:t>以及</w:t>
      </w:r>
      <w:r>
        <w:rPr>
          <w:rFonts w:hint="eastAsia"/>
        </w:rPr>
        <w:t xml:space="preserve">I/O </w:t>
      </w:r>
      <w:r>
        <w:rPr>
          <w:rFonts w:hint="eastAsia"/>
        </w:rPr>
        <w:t>队列的长度和</w:t>
      </w:r>
      <w:r>
        <w:rPr>
          <w:rFonts w:hint="eastAsia"/>
        </w:rPr>
        <w:t xml:space="preserve"> I/O </w:t>
      </w:r>
      <w:r>
        <w:rPr>
          <w:rFonts w:hint="eastAsia"/>
        </w:rPr>
        <w:t>请求的发出模式。如果</w:t>
      </w:r>
      <w:r>
        <w:rPr>
          <w:rFonts w:hint="eastAsia"/>
        </w:rPr>
        <w:t xml:space="preserve"> svctm </w:t>
      </w:r>
      <w:r>
        <w:rPr>
          <w:rFonts w:hint="eastAsia"/>
        </w:rPr>
        <w:t>比较接近</w:t>
      </w:r>
      <w:r>
        <w:rPr>
          <w:rFonts w:hint="eastAsia"/>
        </w:rPr>
        <w:t xml:space="preserve"> await</w:t>
      </w:r>
      <w:r>
        <w:rPr>
          <w:rFonts w:hint="eastAsia"/>
        </w:rPr>
        <w:t>，说明</w:t>
      </w:r>
      <w:r>
        <w:rPr>
          <w:rFonts w:hint="eastAsia"/>
        </w:rPr>
        <w:t xml:space="preserve"> I/O </w:t>
      </w:r>
      <w:r>
        <w:rPr>
          <w:rFonts w:hint="eastAsia"/>
        </w:rPr>
        <w:t>几乎没有等待时间；如果</w:t>
      </w:r>
      <w:r>
        <w:rPr>
          <w:rFonts w:hint="eastAsia"/>
        </w:rPr>
        <w:t xml:space="preserve"> await </w:t>
      </w:r>
      <w:r>
        <w:rPr>
          <w:rFonts w:hint="eastAsia"/>
        </w:rPr>
        <w:t>远大于</w:t>
      </w:r>
      <w:r>
        <w:rPr>
          <w:rFonts w:hint="eastAsia"/>
        </w:rPr>
        <w:t xml:space="preserve"> svctm</w:t>
      </w:r>
      <w:r>
        <w:rPr>
          <w:rFonts w:hint="eastAsia"/>
        </w:rPr>
        <w:t>，说明</w:t>
      </w:r>
      <w:r>
        <w:rPr>
          <w:rFonts w:hint="eastAsia"/>
        </w:rPr>
        <w:t xml:space="preserve"> I/O </w:t>
      </w:r>
      <w:r>
        <w:rPr>
          <w:rFonts w:hint="eastAsia"/>
        </w:rPr>
        <w:t>队列太长，应用得到的响应时间变慢，如果响应时间超过了用户可以容许的范围，这时可以考虑更换更快的磁盘，调整内核</w:t>
      </w:r>
      <w:r>
        <w:rPr>
          <w:rFonts w:hint="eastAsia"/>
        </w:rPr>
        <w:t xml:space="preserve"> elevator </w:t>
      </w:r>
      <w:r>
        <w:rPr>
          <w:rFonts w:hint="eastAsia"/>
        </w:rPr>
        <w:t>算法，优化应用，或者升级</w:t>
      </w:r>
      <w:r>
        <w:rPr>
          <w:rFonts w:hint="eastAsia"/>
        </w:rPr>
        <w:t xml:space="preserve"> CPU</w:t>
      </w:r>
      <w:r>
        <w:rPr>
          <w:rFonts w:hint="eastAsia"/>
        </w:rPr>
        <w:t>。</w:t>
      </w:r>
    </w:p>
    <w:p w:rsidR="00606353" w:rsidRDefault="0042322E" w:rsidP="007E34F8">
      <w:pPr>
        <w:pStyle w:val="NotesHeading"/>
      </w:pPr>
      <w:r>
        <w:rPr>
          <w:rFonts w:hint="eastAsia"/>
        </w:rPr>
        <w:t>队列长度</w:t>
      </w:r>
      <w:r>
        <w:rPr>
          <w:rFonts w:hint="eastAsia"/>
        </w:rPr>
        <w:t>(avgqu-sz)</w:t>
      </w:r>
      <w:r>
        <w:rPr>
          <w:rFonts w:hint="eastAsia"/>
        </w:rPr>
        <w:t>也可作为衡量系统</w:t>
      </w:r>
      <w:r>
        <w:rPr>
          <w:rFonts w:hint="eastAsia"/>
        </w:rPr>
        <w:t xml:space="preserve"> I/O </w:t>
      </w:r>
      <w:r>
        <w:rPr>
          <w:rFonts w:hint="eastAsia"/>
        </w:rPr>
        <w:t>负荷的指标，但由于</w:t>
      </w:r>
      <w:r>
        <w:rPr>
          <w:rFonts w:hint="eastAsia"/>
        </w:rPr>
        <w:t xml:space="preserve"> avgqu-sz </w:t>
      </w:r>
      <w:r>
        <w:rPr>
          <w:rFonts w:hint="eastAsia"/>
        </w:rPr>
        <w:t>是按照单位时间的平均值，所以不能反映瞬间的</w:t>
      </w:r>
      <w:r>
        <w:rPr>
          <w:rFonts w:hint="eastAsia"/>
        </w:rPr>
        <w:t xml:space="preserve"> I/O </w:t>
      </w:r>
      <w:r>
        <w:rPr>
          <w:rFonts w:hint="eastAsia"/>
        </w:rPr>
        <w:t>洪水。</w:t>
      </w:r>
    </w:p>
    <w:p w:rsidR="008C0E31" w:rsidRDefault="007B4698" w:rsidP="008C0E31">
      <w:pPr>
        <w:pStyle w:val="3"/>
      </w:pPr>
      <w:bookmarkStart w:id="90" w:name="_Toc382659573"/>
      <w:r>
        <w:rPr>
          <w:rFonts w:hint="eastAsia"/>
        </w:rPr>
        <w:t>p</w:t>
      </w:r>
      <w:r w:rsidR="008C0E31">
        <w:rPr>
          <w:rFonts w:hint="eastAsia"/>
        </w:rPr>
        <w:t>map</w:t>
      </w:r>
      <w:bookmarkEnd w:id="90"/>
    </w:p>
    <w:p w:rsidR="004E15B5" w:rsidRDefault="004E15B5" w:rsidP="004E15B5">
      <w:r>
        <w:rPr>
          <w:rFonts w:hint="eastAsia"/>
        </w:rPr>
        <w:t>命令：</w:t>
      </w:r>
      <w:r>
        <w:t>usage: pmap [options] pid</w:t>
      </w:r>
    </w:p>
    <w:p w:rsidR="004E15B5" w:rsidRDefault="004E15B5" w:rsidP="004E15B5">
      <w:pPr>
        <w:pStyle w:val="ItemList"/>
      </w:pPr>
      <w:r>
        <w:t xml:space="preserve">  -d, --device         display offset and device numbers</w:t>
      </w:r>
    </w:p>
    <w:p w:rsidR="004E15B5" w:rsidRDefault="004E15B5" w:rsidP="004E15B5">
      <w:pPr>
        <w:pStyle w:val="ItemList"/>
      </w:pPr>
      <w:r>
        <w:t xml:space="preserve">  -q, --quiet          hide header and memory statistics</w:t>
      </w:r>
    </w:p>
    <w:p w:rsidR="004E15B5" w:rsidRDefault="004E15B5" w:rsidP="004E15B5">
      <w:pPr>
        <w:pStyle w:val="ItemList"/>
      </w:pPr>
      <w:r>
        <w:t xml:space="preserve">  -V, --version        display version information</w:t>
      </w:r>
    </w:p>
    <w:p w:rsidR="004E15B5" w:rsidRDefault="004E15B5" w:rsidP="004E15B5">
      <w:pPr>
        <w:pStyle w:val="ItemList"/>
        <w:numPr>
          <w:ilvl w:val="0"/>
          <w:numId w:val="0"/>
        </w:numPr>
        <w:ind w:left="1985" w:hanging="425"/>
      </w:pPr>
      <w:r>
        <w:t xml:space="preserve">  -h, --help           display this help</w:t>
      </w:r>
    </w:p>
    <w:p w:rsidR="006E338D" w:rsidRDefault="006E338D" w:rsidP="006E338D">
      <w:pPr>
        <w:pStyle w:val="FigureDescription"/>
      </w:pPr>
      <w:r>
        <w:rPr>
          <w:rFonts w:hint="eastAsia"/>
        </w:rPr>
        <w:t>范例</w:t>
      </w:r>
    </w:p>
    <w:p w:rsidR="006E338D" w:rsidRDefault="006E338D" w:rsidP="006E338D">
      <w:pPr>
        <w:pStyle w:val="Figure"/>
      </w:pPr>
      <w:r w:rsidRPr="006E338D">
        <w:rPr>
          <w:rFonts w:hint="eastAsia"/>
          <w:noProof/>
        </w:rPr>
        <w:drawing>
          <wp:inline distT="0" distB="0" distL="0" distR="0">
            <wp:extent cx="5391150" cy="1819275"/>
            <wp:effectExtent l="1905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38D" w:rsidRPr="006E338D" w:rsidRDefault="006E338D" w:rsidP="006E338D">
      <w:pPr>
        <w:pStyle w:val="FigureDescription"/>
      </w:pPr>
      <w:r>
        <w:rPr>
          <w:rFonts w:hint="eastAsia"/>
        </w:rPr>
        <w:t>每列含义</w:t>
      </w:r>
    </w:p>
    <w:p w:rsidR="004E15B5" w:rsidRDefault="006E338D" w:rsidP="006E338D">
      <w:pPr>
        <w:pStyle w:val="Figure"/>
      </w:pPr>
      <w:r w:rsidRPr="006E338D">
        <w:rPr>
          <w:noProof/>
        </w:rPr>
        <w:drawing>
          <wp:inline distT="0" distB="0" distL="0" distR="0">
            <wp:extent cx="5486400" cy="1619250"/>
            <wp:effectExtent l="19050" t="0" r="0" b="0"/>
            <wp:docPr id="8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2" name="Picture 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1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338D" w:rsidRDefault="006E338D" w:rsidP="004E15B5">
      <w:pPr>
        <w:pStyle w:val="ItemList"/>
        <w:numPr>
          <w:ilvl w:val="0"/>
          <w:numId w:val="0"/>
        </w:numPr>
        <w:ind w:left="1985" w:hanging="425"/>
      </w:pPr>
    </w:p>
    <w:p w:rsidR="006E338D" w:rsidRDefault="00723ECE" w:rsidP="00723ECE">
      <w:pPr>
        <w:pStyle w:val="2"/>
        <w:rPr>
          <w:lang w:eastAsia="zh-CN"/>
        </w:rPr>
      </w:pPr>
      <w:bookmarkStart w:id="91" w:name="_Toc382659574"/>
      <w:r>
        <w:rPr>
          <w:rFonts w:hint="eastAsia"/>
        </w:rPr>
        <w:lastRenderedPageBreak/>
        <w:t>BTrace</w:t>
      </w:r>
      <w:bookmarkEnd w:id="91"/>
    </w:p>
    <w:p w:rsidR="003B64F2" w:rsidRPr="003B64F2" w:rsidRDefault="003B64F2" w:rsidP="003B64F2">
      <w:r>
        <w:rPr>
          <w:rFonts w:hint="eastAsia"/>
        </w:rPr>
        <w:t>当环境没开</w:t>
      </w:r>
      <w:r>
        <w:rPr>
          <w:rFonts w:hint="eastAsia"/>
        </w:rPr>
        <w:t>DEBUG</w:t>
      </w:r>
      <w:r>
        <w:rPr>
          <w:rFonts w:hint="eastAsia"/>
        </w:rPr>
        <w:t>端口，或者一个临时</w:t>
      </w:r>
      <w:r w:rsidR="009E310B">
        <w:rPr>
          <w:rFonts w:hint="eastAsia"/>
        </w:rPr>
        <w:t>对象</w:t>
      </w:r>
      <w:r>
        <w:rPr>
          <w:rFonts w:hint="eastAsia"/>
        </w:rPr>
        <w:t>抓不到调用栈时，</w:t>
      </w:r>
      <w:r>
        <w:rPr>
          <w:rFonts w:hint="eastAsia"/>
        </w:rPr>
        <w:t>BTrace</w:t>
      </w:r>
      <w:r>
        <w:rPr>
          <w:rFonts w:hint="eastAsia"/>
        </w:rPr>
        <w:t>是个很好的选择</w:t>
      </w:r>
      <w:r>
        <w:rPr>
          <w:rFonts w:hint="eastAsia"/>
        </w:rPr>
        <w:t>!</w:t>
      </w:r>
    </w:p>
    <w:p w:rsidR="007159FF" w:rsidRDefault="007159FF" w:rsidP="007159FF">
      <w:r>
        <w:t>BTrace</w:t>
      </w:r>
      <w:r>
        <w:t>是</w:t>
      </w:r>
      <w:r>
        <w:t>sun</w:t>
      </w:r>
      <w:r>
        <w:t>提供的</w:t>
      </w:r>
      <w:r>
        <w:t>Java</w:t>
      </w:r>
      <w:r>
        <w:t>动态跟踪工具，相当于</w:t>
      </w:r>
      <w:r>
        <w:t>DTrace</w:t>
      </w:r>
      <w:r>
        <w:t>（一个</w:t>
      </w:r>
      <w:r>
        <w:t>Solari</w:t>
      </w:r>
      <w:r>
        <w:t>的工具，用于跟踪内核调用等等）</w:t>
      </w:r>
      <w:r>
        <w:t xml:space="preserve"> for Java</w:t>
      </w:r>
      <w:r>
        <w:t>，</w:t>
      </w:r>
      <w:r>
        <w:t xml:space="preserve"> BTrace</w:t>
      </w:r>
      <w:r>
        <w:t>的工作的基本原理是把跟踪的代码动态替换到被跟踪的</w:t>
      </w:r>
      <w:r>
        <w:t>Java</w:t>
      </w:r>
      <w:r>
        <w:t>程序内（通过动态的修改运行时的</w:t>
      </w:r>
      <w:r>
        <w:t>java</w:t>
      </w:r>
      <w:r>
        <w:t>字节码，在运行时代码中插入监控动作，输出相关信息），它借助动态字节码注入技术</w:t>
      </w:r>
      <w:r>
        <w:t xml:space="preserve"> , </w:t>
      </w:r>
      <w:r>
        <w:t>实现优雅且功能强大。</w:t>
      </w:r>
    </w:p>
    <w:p w:rsidR="007159FF" w:rsidRDefault="007159FF" w:rsidP="007159FF">
      <w:r>
        <w:t>官方文档：</w:t>
      </w:r>
    </w:p>
    <w:p w:rsidR="007159FF" w:rsidRDefault="007159FF" w:rsidP="007159FF">
      <w:pPr>
        <w:pStyle w:val="ItemList"/>
      </w:pPr>
      <w:r>
        <w:t xml:space="preserve">BTrace </w:t>
      </w:r>
      <w:r>
        <w:t>用户指南</w:t>
      </w:r>
      <w:r>
        <w:t xml:space="preserve"> </w:t>
      </w:r>
      <w:hyperlink r:id="rId58" w:history="1">
        <w:r>
          <w:rPr>
            <w:color w:val="00679B"/>
          </w:rPr>
          <w:t>http://kenai.com/projects/btrace/pages/UserGuide</w:t>
        </w:r>
      </w:hyperlink>
    </w:p>
    <w:p w:rsidR="007159FF" w:rsidRPr="007159FF" w:rsidRDefault="007159FF" w:rsidP="007159FF">
      <w:pPr>
        <w:pStyle w:val="ItemList"/>
      </w:pPr>
      <w:r>
        <w:t xml:space="preserve">BTrace </w:t>
      </w:r>
      <w:r>
        <w:t>开发者指南</w:t>
      </w:r>
      <w:r>
        <w:t xml:space="preserve"> </w:t>
      </w:r>
      <w:hyperlink r:id="rId59" w:history="1">
        <w:r>
          <w:rPr>
            <w:color w:val="00679B"/>
          </w:rPr>
          <w:t>http://kenai.com/projects/btrace/pages/DeveloperGuide</w:t>
        </w:r>
      </w:hyperlink>
    </w:p>
    <w:p w:rsidR="005E418D" w:rsidRDefault="005E418D" w:rsidP="005E418D">
      <w:pPr>
        <w:pStyle w:val="3"/>
      </w:pPr>
      <w:bookmarkStart w:id="92" w:name="_Toc382659575"/>
      <w:r>
        <w:rPr>
          <w:rFonts w:hint="eastAsia"/>
        </w:rPr>
        <w:t>下载部署</w:t>
      </w:r>
      <w:bookmarkEnd w:id="92"/>
    </w:p>
    <w:p w:rsidR="00723ECE" w:rsidRDefault="00723ECE" w:rsidP="00723ECE">
      <w:r>
        <w:rPr>
          <w:rFonts w:hint="eastAsia"/>
        </w:rPr>
        <w:t>下载地址：</w:t>
      </w:r>
      <w:r w:rsidRPr="00723ECE">
        <w:t>https://kenai.com/projects/btrace/downloads/directory/releases/release-1.2.4</w:t>
      </w:r>
    </w:p>
    <w:p w:rsidR="00723ECE" w:rsidRDefault="00C75C4F" w:rsidP="00723ECE">
      <w:r>
        <w:rPr>
          <w:rFonts w:hint="eastAsia"/>
        </w:rPr>
        <w:t>将</w:t>
      </w:r>
      <w:r w:rsidRPr="00C75C4F">
        <w:t>btrace-bin.tar.gz</w:t>
      </w:r>
      <w:r>
        <w:rPr>
          <w:rFonts w:hint="eastAsia"/>
        </w:rPr>
        <w:t>上传</w:t>
      </w:r>
      <w:r>
        <w:rPr>
          <w:rFonts w:hint="eastAsia"/>
        </w:rPr>
        <w:t>linux</w:t>
      </w:r>
      <w:r>
        <w:rPr>
          <w:rFonts w:hint="eastAsia"/>
        </w:rPr>
        <w:t>服务器，解压到任意目录。（本文以</w:t>
      </w:r>
      <w:r>
        <w:rPr>
          <w:rFonts w:hint="eastAsia"/>
        </w:rPr>
        <w:t>LINUX</w:t>
      </w:r>
      <w:r>
        <w:rPr>
          <w:rFonts w:hint="eastAsia"/>
        </w:rPr>
        <w:t>为例）</w:t>
      </w:r>
    </w:p>
    <w:p w:rsidR="00C75C4F" w:rsidRPr="007159FF" w:rsidRDefault="00C75C4F" w:rsidP="00723ECE">
      <w:r>
        <w:rPr>
          <w:rFonts w:hint="eastAsia"/>
        </w:rPr>
        <w:t>前提：环境有可用的</w:t>
      </w:r>
      <w:r>
        <w:rPr>
          <w:rFonts w:hint="eastAsia"/>
        </w:rPr>
        <w:t>JDK</w:t>
      </w:r>
    </w:p>
    <w:p w:rsidR="00723ECE" w:rsidRDefault="005E418D" w:rsidP="005E418D">
      <w:pPr>
        <w:pStyle w:val="3"/>
      </w:pPr>
      <w:bookmarkStart w:id="93" w:name="_Toc382659576"/>
      <w:r>
        <w:rPr>
          <w:rFonts w:hint="eastAsia"/>
        </w:rPr>
        <w:t>编写脚本</w:t>
      </w:r>
      <w:bookmarkEnd w:id="93"/>
    </w:p>
    <w:p w:rsidR="006C2E67" w:rsidRPr="006C2E67" w:rsidRDefault="006C2E67" w:rsidP="006C2E67">
      <w:r>
        <w:rPr>
          <w:rFonts w:hint="eastAsia"/>
        </w:rPr>
        <w:t>本文以调试</w:t>
      </w:r>
      <w:r>
        <w:rPr>
          <w:rFonts w:hint="eastAsia"/>
        </w:rPr>
        <w:t>OC</w:t>
      </w:r>
      <w:r>
        <w:rPr>
          <w:rFonts w:hint="eastAsia"/>
        </w:rPr>
        <w:t>图片管理中查询图片为例。</w:t>
      </w:r>
    </w:p>
    <w:p w:rsidR="00723ECE" w:rsidRDefault="00C75C4F" w:rsidP="00C75C4F">
      <w:pPr>
        <w:pStyle w:val="4"/>
        <w:rPr>
          <w:rFonts w:hint="default"/>
        </w:rPr>
      </w:pPr>
      <w:bookmarkStart w:id="94" w:name="_Toc382659577"/>
      <w:r>
        <w:t>跟踪</w:t>
      </w:r>
      <w:r w:rsidR="00BF19DA">
        <w:t>函数入参和返回值</w:t>
      </w:r>
      <w:bookmarkEnd w:id="94"/>
    </w:p>
    <w:p w:rsidR="00BF19DA" w:rsidRDefault="00BF19DA" w:rsidP="00BF19DA">
      <w:pPr>
        <w:rPr>
          <w:kern w:val="0"/>
        </w:rPr>
      </w:pPr>
      <w:r>
        <w:rPr>
          <w:color w:val="646464"/>
          <w:kern w:val="0"/>
        </w:rPr>
        <w:t>@BTrace</w:t>
      </w:r>
    </w:p>
    <w:p w:rsidR="00BF19DA" w:rsidRDefault="00BF19DA" w:rsidP="00BF19DA">
      <w:pPr>
        <w:rPr>
          <w:kern w:val="0"/>
        </w:rPr>
      </w:pPr>
      <w:r>
        <w:rPr>
          <w:b/>
          <w:bCs/>
          <w:color w:val="7F0055"/>
          <w:kern w:val="0"/>
        </w:rPr>
        <w:t>public</w:t>
      </w:r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kern w:val="0"/>
        </w:rPr>
        <w:t xml:space="preserve"> TraceVarRtn</w:t>
      </w:r>
    </w:p>
    <w:p w:rsidR="00BF19DA" w:rsidRDefault="00BF19DA" w:rsidP="00BF19DA">
      <w:pPr>
        <w:rPr>
          <w:kern w:val="0"/>
        </w:rPr>
      </w:pPr>
      <w:r>
        <w:rPr>
          <w:kern w:val="0"/>
        </w:rPr>
        <w:t>{</w:t>
      </w:r>
    </w:p>
    <w:p w:rsidR="00BF19DA" w:rsidRDefault="00BF19DA" w:rsidP="00BF19DA">
      <w:pPr>
        <w:rPr>
          <w:kern w:val="0"/>
        </w:rPr>
      </w:pPr>
      <w:r>
        <w:rPr>
          <w:kern w:val="0"/>
        </w:rPr>
        <w:t xml:space="preserve">    </w:t>
      </w:r>
      <w:proofErr w:type="gramStart"/>
      <w:r>
        <w:rPr>
          <w:color w:val="646464"/>
          <w:kern w:val="0"/>
        </w:rPr>
        <w:t>@OnMethod</w:t>
      </w:r>
      <w:r>
        <w:rPr>
          <w:kern w:val="0"/>
        </w:rPr>
        <w:t>(</w:t>
      </w:r>
      <w:proofErr w:type="gramEnd"/>
      <w:r>
        <w:rPr>
          <w:kern w:val="0"/>
        </w:rPr>
        <w:t xml:space="preserve">clazz = </w:t>
      </w:r>
      <w:r>
        <w:rPr>
          <w:color w:val="2A00FF"/>
          <w:kern w:val="0"/>
        </w:rPr>
        <w:t>"com.</w:t>
      </w:r>
      <w:r w:rsidR="00747FB6">
        <w:rPr>
          <w:color w:val="2A00FF"/>
          <w:kern w:val="0"/>
        </w:rPr>
        <w:t>xxx</w:t>
      </w:r>
      <w:r>
        <w:rPr>
          <w:color w:val="2A00FF"/>
          <w:kern w:val="0"/>
        </w:rPr>
        <w:t>.oc.as.portal.service.ImageServiceImpl"</w:t>
      </w:r>
      <w:r>
        <w:rPr>
          <w:kern w:val="0"/>
        </w:rPr>
        <w:t xml:space="preserve">, method = </w:t>
      </w:r>
      <w:r>
        <w:rPr>
          <w:color w:val="2A00FF"/>
          <w:kern w:val="0"/>
        </w:rPr>
        <w:t>"queryImageInfo"</w:t>
      </w:r>
      <w:r>
        <w:rPr>
          <w:kern w:val="0"/>
        </w:rPr>
        <w:t xml:space="preserve">, location = </w:t>
      </w:r>
      <w:r>
        <w:rPr>
          <w:color w:val="646464"/>
          <w:kern w:val="0"/>
        </w:rPr>
        <w:t>@Location</w:t>
      </w:r>
      <w:r>
        <w:rPr>
          <w:kern w:val="0"/>
        </w:rPr>
        <w:t>(Kind.</w:t>
      </w:r>
      <w:r>
        <w:rPr>
          <w:i/>
          <w:iCs/>
          <w:color w:val="0000C0"/>
          <w:kern w:val="0"/>
        </w:rPr>
        <w:t>RETURN</w:t>
      </w:r>
      <w:r>
        <w:rPr>
          <w:kern w:val="0"/>
        </w:rPr>
        <w:t>))</w:t>
      </w:r>
    </w:p>
    <w:p w:rsidR="00BF19DA" w:rsidRDefault="00BF19DA" w:rsidP="00BF19DA">
      <w:pPr>
        <w:rPr>
          <w:kern w:val="0"/>
        </w:rPr>
      </w:pPr>
      <w:r>
        <w:rPr>
          <w:kern w:val="0"/>
        </w:rPr>
        <w:t xml:space="preserve">    </w:t>
      </w:r>
      <w:r>
        <w:rPr>
          <w:b/>
          <w:bCs/>
          <w:color w:val="7F0055"/>
          <w:kern w:val="0"/>
        </w:rPr>
        <w:t>public</w:t>
      </w:r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static</w:t>
      </w:r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kern w:val="0"/>
        </w:rPr>
        <w:t xml:space="preserve"> </w:t>
      </w:r>
      <w:r>
        <w:rPr>
          <w:kern w:val="0"/>
          <w:highlight w:val="lightGray"/>
        </w:rPr>
        <w:t>traceExecute</w:t>
      </w:r>
      <w:r>
        <w:rPr>
          <w:kern w:val="0"/>
        </w:rPr>
        <w:t xml:space="preserve">(Map&lt;String, Object&gt; conditionMap, </w:t>
      </w:r>
      <w:r>
        <w:rPr>
          <w:color w:val="646464"/>
          <w:kern w:val="0"/>
        </w:rPr>
        <w:t>@Return</w:t>
      </w:r>
      <w:r>
        <w:rPr>
          <w:kern w:val="0"/>
        </w:rPr>
        <w:t xml:space="preserve"> List&lt;Map&lt;String, Object&gt;&gt; result)</w:t>
      </w:r>
    </w:p>
    <w:p w:rsidR="00BF19DA" w:rsidRDefault="00BF19DA" w:rsidP="00BF19DA">
      <w:pPr>
        <w:rPr>
          <w:kern w:val="0"/>
        </w:rPr>
      </w:pPr>
      <w:r>
        <w:rPr>
          <w:kern w:val="0"/>
        </w:rPr>
        <w:t xml:space="preserve">    {</w:t>
      </w:r>
    </w:p>
    <w:p w:rsidR="00BF19DA" w:rsidRDefault="00BF19DA" w:rsidP="00BF19DA">
      <w:pPr>
        <w:rPr>
          <w:kern w:val="0"/>
        </w:rPr>
      </w:pPr>
      <w:r>
        <w:rPr>
          <w:kern w:val="0"/>
        </w:rPr>
        <w:t xml:space="preserve">        BTraceUtils.</w:t>
      </w:r>
      <w:r>
        <w:rPr>
          <w:i/>
          <w:iCs/>
          <w:kern w:val="0"/>
        </w:rPr>
        <w:t>println</w:t>
      </w:r>
      <w:r>
        <w:rPr>
          <w:kern w:val="0"/>
        </w:rPr>
        <w:t>(</w:t>
      </w:r>
      <w:r>
        <w:rPr>
          <w:color w:val="2A00FF"/>
          <w:kern w:val="0"/>
        </w:rPr>
        <w:t>"Call ImageServiceImpl.queryImageInfo"</w:t>
      </w:r>
      <w:r>
        <w:rPr>
          <w:kern w:val="0"/>
        </w:rPr>
        <w:t>);</w:t>
      </w:r>
    </w:p>
    <w:p w:rsidR="00BF19DA" w:rsidRDefault="00BF19DA" w:rsidP="00BF19DA">
      <w:pPr>
        <w:rPr>
          <w:kern w:val="0"/>
        </w:rPr>
      </w:pPr>
      <w:r>
        <w:rPr>
          <w:kern w:val="0"/>
        </w:rPr>
        <w:t xml:space="preserve">        BTraceUtils.</w:t>
      </w:r>
      <w:r>
        <w:rPr>
          <w:i/>
          <w:iCs/>
          <w:kern w:val="0"/>
        </w:rPr>
        <w:t>println</w:t>
      </w:r>
      <w:r>
        <w:rPr>
          <w:kern w:val="0"/>
        </w:rPr>
        <w:t>(BTraceUtils.</w:t>
      </w:r>
      <w:r>
        <w:rPr>
          <w:i/>
          <w:iCs/>
          <w:kern w:val="0"/>
        </w:rPr>
        <w:t>strcat</w:t>
      </w:r>
      <w:r>
        <w:rPr>
          <w:kern w:val="0"/>
        </w:rPr>
        <w:t>(</w:t>
      </w:r>
      <w:r>
        <w:rPr>
          <w:color w:val="2A00FF"/>
          <w:kern w:val="0"/>
        </w:rPr>
        <w:t>"Input paramter size is:"</w:t>
      </w:r>
      <w:r>
        <w:rPr>
          <w:kern w:val="0"/>
        </w:rPr>
        <w:t>, BTraceUtils.</w:t>
      </w:r>
      <w:r>
        <w:rPr>
          <w:i/>
          <w:iCs/>
          <w:kern w:val="0"/>
        </w:rPr>
        <w:t>str</w:t>
      </w:r>
      <w:r>
        <w:rPr>
          <w:kern w:val="0"/>
        </w:rPr>
        <w:t>(BTraceUtils.</w:t>
      </w:r>
      <w:r>
        <w:rPr>
          <w:i/>
          <w:iCs/>
          <w:kern w:val="0"/>
        </w:rPr>
        <w:t>size</w:t>
      </w:r>
      <w:r>
        <w:rPr>
          <w:kern w:val="0"/>
        </w:rPr>
        <w:t>(conditionMap))));</w:t>
      </w:r>
    </w:p>
    <w:p w:rsidR="00BF19DA" w:rsidRDefault="00BF19DA" w:rsidP="00BF19DA">
      <w:pPr>
        <w:rPr>
          <w:kern w:val="0"/>
        </w:rPr>
      </w:pPr>
      <w:r>
        <w:rPr>
          <w:kern w:val="0"/>
        </w:rPr>
        <w:t xml:space="preserve">        BTraceUtils.</w:t>
      </w:r>
      <w:r>
        <w:rPr>
          <w:i/>
          <w:iCs/>
          <w:kern w:val="0"/>
        </w:rPr>
        <w:t>println</w:t>
      </w:r>
      <w:r>
        <w:rPr>
          <w:kern w:val="0"/>
        </w:rPr>
        <w:t>(BTraceUtils.</w:t>
      </w:r>
      <w:r>
        <w:rPr>
          <w:i/>
          <w:iCs/>
          <w:kern w:val="0"/>
        </w:rPr>
        <w:t>strcat</w:t>
      </w:r>
      <w:r>
        <w:rPr>
          <w:kern w:val="0"/>
        </w:rPr>
        <w:t>(</w:t>
      </w:r>
      <w:r>
        <w:rPr>
          <w:color w:val="2A00FF"/>
          <w:kern w:val="0"/>
        </w:rPr>
        <w:t>"Return value size is:"</w:t>
      </w:r>
      <w:r>
        <w:rPr>
          <w:kern w:val="0"/>
        </w:rPr>
        <w:t>, BTraceUtils.</w:t>
      </w:r>
      <w:r>
        <w:rPr>
          <w:i/>
          <w:iCs/>
          <w:kern w:val="0"/>
        </w:rPr>
        <w:t>str</w:t>
      </w:r>
      <w:r>
        <w:rPr>
          <w:kern w:val="0"/>
        </w:rPr>
        <w:t>(BTraceUtils.</w:t>
      </w:r>
      <w:r>
        <w:rPr>
          <w:i/>
          <w:iCs/>
          <w:kern w:val="0"/>
        </w:rPr>
        <w:t>size</w:t>
      </w:r>
      <w:r>
        <w:rPr>
          <w:kern w:val="0"/>
        </w:rPr>
        <w:t>(result))));</w:t>
      </w:r>
    </w:p>
    <w:p w:rsidR="00BF19DA" w:rsidRDefault="00BF19DA" w:rsidP="00BF19DA">
      <w:pPr>
        <w:rPr>
          <w:kern w:val="0"/>
        </w:rPr>
      </w:pPr>
      <w:r>
        <w:rPr>
          <w:kern w:val="0"/>
        </w:rPr>
        <w:t xml:space="preserve">    }</w:t>
      </w:r>
    </w:p>
    <w:p w:rsidR="00C75C4F" w:rsidRDefault="00BF19DA" w:rsidP="00BF19DA">
      <w:pPr>
        <w:rPr>
          <w:kern w:val="0"/>
        </w:rPr>
      </w:pPr>
      <w:r>
        <w:rPr>
          <w:kern w:val="0"/>
        </w:rPr>
        <w:t>}</w:t>
      </w:r>
    </w:p>
    <w:p w:rsidR="00BF19DA" w:rsidRDefault="00BF19DA" w:rsidP="00CA51CF">
      <w:pPr>
        <w:pStyle w:val="4"/>
        <w:rPr>
          <w:rFonts w:hint="default"/>
        </w:rPr>
      </w:pPr>
      <w:bookmarkStart w:id="95" w:name="_Toc382659578"/>
      <w:r>
        <w:t>跟踪函数运行时间</w:t>
      </w:r>
      <w:bookmarkEnd w:id="95"/>
    </w:p>
    <w:p w:rsidR="00BF19DA" w:rsidRDefault="00BF19DA" w:rsidP="00BF19DA">
      <w:pPr>
        <w:rPr>
          <w:kern w:val="0"/>
        </w:rPr>
      </w:pPr>
      <w:r>
        <w:rPr>
          <w:kern w:val="0"/>
        </w:rPr>
        <w:t>@BTrace</w:t>
      </w:r>
    </w:p>
    <w:p w:rsidR="00BF19DA" w:rsidRDefault="00BF19DA" w:rsidP="00BF19DA">
      <w:pPr>
        <w:rPr>
          <w:kern w:val="0"/>
        </w:rPr>
      </w:pPr>
      <w:r>
        <w:rPr>
          <w:b/>
          <w:bCs/>
          <w:color w:val="7F0055"/>
          <w:kern w:val="0"/>
        </w:rPr>
        <w:lastRenderedPageBreak/>
        <w:t>public</w:t>
      </w:r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color w:val="000000"/>
          <w:kern w:val="0"/>
        </w:rPr>
        <w:t xml:space="preserve"> TraceExecuteTime</w:t>
      </w:r>
    </w:p>
    <w:p w:rsidR="00BF19DA" w:rsidRDefault="00BF19DA" w:rsidP="00BF19DA">
      <w:pPr>
        <w:rPr>
          <w:kern w:val="0"/>
        </w:rPr>
      </w:pPr>
      <w:r>
        <w:rPr>
          <w:color w:val="000000"/>
          <w:kern w:val="0"/>
        </w:rPr>
        <w:t>{</w:t>
      </w:r>
    </w:p>
    <w:p w:rsidR="00BF19DA" w:rsidRDefault="00BF19DA" w:rsidP="00BF19DA">
      <w:pPr>
        <w:rPr>
          <w:kern w:val="0"/>
        </w:rPr>
      </w:pPr>
      <w:r>
        <w:rPr>
          <w:color w:val="000000"/>
          <w:kern w:val="0"/>
        </w:rPr>
        <w:t xml:space="preserve">    </w:t>
      </w:r>
      <w:r>
        <w:rPr>
          <w:kern w:val="0"/>
        </w:rPr>
        <w:t>@TLS</w:t>
      </w:r>
    </w:p>
    <w:p w:rsidR="00BF19DA" w:rsidRDefault="00BF19DA" w:rsidP="00BF19DA">
      <w:pPr>
        <w:rPr>
          <w:kern w:val="0"/>
        </w:rPr>
      </w:pPr>
      <w:r>
        <w:rPr>
          <w:color w:val="000000"/>
          <w:kern w:val="0"/>
        </w:rPr>
        <w:t xml:space="preserve">    </w:t>
      </w:r>
      <w:r>
        <w:rPr>
          <w:b/>
          <w:bCs/>
          <w:color w:val="7F0055"/>
          <w:kern w:val="0"/>
        </w:rPr>
        <w:t>static</w:t>
      </w:r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long</w:t>
      </w:r>
      <w:r>
        <w:rPr>
          <w:color w:val="000000"/>
          <w:kern w:val="0"/>
        </w:rPr>
        <w:t xml:space="preserve"> </w:t>
      </w:r>
      <w:r>
        <w:rPr>
          <w:i/>
          <w:iCs/>
          <w:color w:val="0000C0"/>
          <w:kern w:val="0"/>
        </w:rPr>
        <w:t>beginTime</w:t>
      </w:r>
      <w:r>
        <w:rPr>
          <w:color w:val="000000"/>
          <w:kern w:val="0"/>
        </w:rPr>
        <w:t>;</w:t>
      </w:r>
    </w:p>
    <w:p w:rsidR="00BF19DA" w:rsidRDefault="00BF19DA" w:rsidP="00BF19DA">
      <w:pPr>
        <w:rPr>
          <w:kern w:val="0"/>
        </w:rPr>
      </w:pPr>
      <w:r>
        <w:rPr>
          <w:color w:val="000000"/>
          <w:kern w:val="0"/>
        </w:rPr>
        <w:t xml:space="preserve">    </w:t>
      </w:r>
    </w:p>
    <w:p w:rsidR="00BF19DA" w:rsidRDefault="00BF19DA" w:rsidP="00BF19DA">
      <w:pPr>
        <w:rPr>
          <w:kern w:val="0"/>
        </w:rPr>
      </w:pPr>
      <w:r>
        <w:rPr>
          <w:color w:val="000000"/>
          <w:kern w:val="0"/>
        </w:rPr>
        <w:t xml:space="preserve">    </w:t>
      </w:r>
      <w:proofErr w:type="gramStart"/>
      <w:r>
        <w:rPr>
          <w:kern w:val="0"/>
        </w:rPr>
        <w:t>@OnMethod</w:t>
      </w:r>
      <w:r>
        <w:rPr>
          <w:color w:val="000000"/>
          <w:kern w:val="0"/>
        </w:rPr>
        <w:t>(</w:t>
      </w:r>
      <w:proofErr w:type="gramEnd"/>
      <w:r>
        <w:rPr>
          <w:color w:val="000000"/>
          <w:kern w:val="0"/>
        </w:rPr>
        <w:t xml:space="preserve">clazz = </w:t>
      </w:r>
      <w:r>
        <w:rPr>
          <w:color w:val="2A00FF"/>
          <w:kern w:val="0"/>
        </w:rPr>
        <w:t>"com.</w:t>
      </w:r>
      <w:r w:rsidR="00747FB6">
        <w:rPr>
          <w:color w:val="2A00FF"/>
          <w:kern w:val="0"/>
        </w:rPr>
        <w:t>xxx</w:t>
      </w:r>
      <w:r>
        <w:rPr>
          <w:color w:val="2A00FF"/>
          <w:kern w:val="0"/>
        </w:rPr>
        <w:t>.oc.as.portal.service.ImageServiceImpl"</w:t>
      </w:r>
      <w:r>
        <w:rPr>
          <w:color w:val="000000"/>
          <w:kern w:val="0"/>
        </w:rPr>
        <w:t xml:space="preserve">, method = </w:t>
      </w:r>
      <w:r>
        <w:rPr>
          <w:color w:val="2A00FF"/>
          <w:kern w:val="0"/>
        </w:rPr>
        <w:t>"queryImageInfo"</w:t>
      </w:r>
      <w:r>
        <w:rPr>
          <w:color w:val="000000"/>
          <w:kern w:val="0"/>
        </w:rPr>
        <w:t>)</w:t>
      </w:r>
    </w:p>
    <w:p w:rsidR="00BF19DA" w:rsidRDefault="00BF19DA" w:rsidP="00BF19DA">
      <w:pPr>
        <w:rPr>
          <w:kern w:val="0"/>
        </w:rPr>
      </w:pPr>
      <w:r>
        <w:rPr>
          <w:color w:val="000000"/>
          <w:kern w:val="0"/>
        </w:rPr>
        <w:t xml:space="preserve">    </w:t>
      </w:r>
      <w:r>
        <w:rPr>
          <w:b/>
          <w:bCs/>
          <w:color w:val="7F0055"/>
          <w:kern w:val="0"/>
        </w:rPr>
        <w:t>public</w:t>
      </w:r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static</w:t>
      </w:r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color w:val="000000"/>
          <w:kern w:val="0"/>
        </w:rPr>
        <w:t xml:space="preserve"> traceExecuteBegin()</w:t>
      </w:r>
    </w:p>
    <w:p w:rsidR="00BF19DA" w:rsidRDefault="00BF19DA" w:rsidP="00BF19DA">
      <w:pPr>
        <w:rPr>
          <w:kern w:val="0"/>
        </w:rPr>
      </w:pPr>
      <w:r>
        <w:rPr>
          <w:color w:val="000000"/>
          <w:kern w:val="0"/>
        </w:rPr>
        <w:t xml:space="preserve">    {</w:t>
      </w:r>
    </w:p>
    <w:p w:rsidR="00BF19DA" w:rsidRDefault="00BF19DA" w:rsidP="00BF19DA">
      <w:pPr>
        <w:rPr>
          <w:kern w:val="0"/>
        </w:rPr>
      </w:pPr>
      <w:r>
        <w:rPr>
          <w:color w:val="000000"/>
          <w:kern w:val="0"/>
        </w:rPr>
        <w:t xml:space="preserve">        </w:t>
      </w:r>
      <w:r>
        <w:rPr>
          <w:i/>
          <w:iCs/>
          <w:color w:val="0000C0"/>
          <w:kern w:val="0"/>
        </w:rPr>
        <w:t>beginTime</w:t>
      </w:r>
      <w:r>
        <w:rPr>
          <w:color w:val="000000"/>
          <w:kern w:val="0"/>
        </w:rPr>
        <w:t xml:space="preserve"> = BTraceUtils.</w:t>
      </w:r>
      <w:r>
        <w:rPr>
          <w:i/>
          <w:iCs/>
          <w:color w:val="000000"/>
          <w:kern w:val="0"/>
        </w:rPr>
        <w:t>timeMillis</w:t>
      </w:r>
      <w:r>
        <w:rPr>
          <w:color w:val="000000"/>
          <w:kern w:val="0"/>
        </w:rPr>
        <w:t>();</w:t>
      </w:r>
    </w:p>
    <w:p w:rsidR="00BF19DA" w:rsidRDefault="00BF19DA" w:rsidP="00BF19DA">
      <w:pPr>
        <w:rPr>
          <w:kern w:val="0"/>
        </w:rPr>
      </w:pPr>
      <w:r>
        <w:rPr>
          <w:color w:val="000000"/>
          <w:kern w:val="0"/>
        </w:rPr>
        <w:t xml:space="preserve">    }</w:t>
      </w:r>
    </w:p>
    <w:p w:rsidR="00BF19DA" w:rsidRDefault="00BF19DA" w:rsidP="00BF19DA">
      <w:pPr>
        <w:rPr>
          <w:kern w:val="0"/>
        </w:rPr>
      </w:pPr>
      <w:r>
        <w:rPr>
          <w:color w:val="000000"/>
          <w:kern w:val="0"/>
        </w:rPr>
        <w:t xml:space="preserve">    </w:t>
      </w:r>
    </w:p>
    <w:p w:rsidR="00BF19DA" w:rsidRDefault="00BF19DA" w:rsidP="00BF19DA">
      <w:pPr>
        <w:rPr>
          <w:kern w:val="0"/>
        </w:rPr>
      </w:pPr>
      <w:r>
        <w:rPr>
          <w:color w:val="000000"/>
          <w:kern w:val="0"/>
        </w:rPr>
        <w:t xml:space="preserve">    </w:t>
      </w:r>
      <w:proofErr w:type="gramStart"/>
      <w:r>
        <w:rPr>
          <w:kern w:val="0"/>
        </w:rPr>
        <w:t>@OnMethod</w:t>
      </w:r>
      <w:r>
        <w:rPr>
          <w:color w:val="000000"/>
          <w:kern w:val="0"/>
        </w:rPr>
        <w:t>(</w:t>
      </w:r>
      <w:proofErr w:type="gramEnd"/>
      <w:r>
        <w:rPr>
          <w:color w:val="000000"/>
          <w:kern w:val="0"/>
        </w:rPr>
        <w:t xml:space="preserve">clazz = </w:t>
      </w:r>
      <w:r>
        <w:rPr>
          <w:color w:val="2A00FF"/>
          <w:kern w:val="0"/>
        </w:rPr>
        <w:t>"com.</w:t>
      </w:r>
      <w:r w:rsidR="00747FB6">
        <w:rPr>
          <w:color w:val="2A00FF"/>
          <w:kern w:val="0"/>
        </w:rPr>
        <w:t>xxx</w:t>
      </w:r>
      <w:r>
        <w:rPr>
          <w:color w:val="2A00FF"/>
          <w:kern w:val="0"/>
        </w:rPr>
        <w:t>.oc.as.portal.service.ImageServiceImpl"</w:t>
      </w:r>
      <w:r>
        <w:rPr>
          <w:color w:val="000000"/>
          <w:kern w:val="0"/>
        </w:rPr>
        <w:t xml:space="preserve">, method = </w:t>
      </w:r>
      <w:r>
        <w:rPr>
          <w:color w:val="2A00FF"/>
          <w:kern w:val="0"/>
        </w:rPr>
        <w:t>"queryImageInfo"</w:t>
      </w:r>
      <w:r>
        <w:rPr>
          <w:color w:val="000000"/>
          <w:kern w:val="0"/>
        </w:rPr>
        <w:t xml:space="preserve">, location = </w:t>
      </w:r>
      <w:r>
        <w:rPr>
          <w:kern w:val="0"/>
        </w:rPr>
        <w:t>@Location</w:t>
      </w:r>
      <w:r>
        <w:rPr>
          <w:color w:val="000000"/>
          <w:kern w:val="0"/>
        </w:rPr>
        <w:t>(Kind.</w:t>
      </w:r>
      <w:r>
        <w:rPr>
          <w:i/>
          <w:iCs/>
          <w:color w:val="0000C0"/>
          <w:kern w:val="0"/>
        </w:rPr>
        <w:t>RETURN</w:t>
      </w:r>
      <w:r>
        <w:rPr>
          <w:color w:val="000000"/>
          <w:kern w:val="0"/>
        </w:rPr>
        <w:t>))</w:t>
      </w:r>
    </w:p>
    <w:p w:rsidR="00BF19DA" w:rsidRDefault="00BF19DA" w:rsidP="00BF19DA">
      <w:pPr>
        <w:rPr>
          <w:kern w:val="0"/>
        </w:rPr>
      </w:pPr>
      <w:r>
        <w:rPr>
          <w:color w:val="000000"/>
          <w:kern w:val="0"/>
        </w:rPr>
        <w:t xml:space="preserve">    </w:t>
      </w:r>
      <w:r>
        <w:rPr>
          <w:b/>
          <w:bCs/>
          <w:color w:val="7F0055"/>
          <w:kern w:val="0"/>
        </w:rPr>
        <w:t>public</w:t>
      </w:r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static</w:t>
      </w:r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color w:val="000000"/>
          <w:kern w:val="0"/>
        </w:rPr>
        <w:t xml:space="preserve"> traceExecute(Map&lt;</w:t>
      </w:r>
      <w:r>
        <w:rPr>
          <w:color w:val="000000"/>
          <w:kern w:val="0"/>
          <w:highlight w:val="lightGray"/>
        </w:rPr>
        <w:t>String</w:t>
      </w:r>
      <w:r>
        <w:rPr>
          <w:color w:val="000000"/>
          <w:kern w:val="0"/>
        </w:rPr>
        <w:t xml:space="preserve">, Object&gt; conditionMap, </w:t>
      </w:r>
      <w:r>
        <w:rPr>
          <w:kern w:val="0"/>
        </w:rPr>
        <w:t>@Return</w:t>
      </w:r>
      <w:r>
        <w:rPr>
          <w:color w:val="000000"/>
          <w:kern w:val="0"/>
        </w:rPr>
        <w:t xml:space="preserve"> List&lt;Map&lt;</w:t>
      </w:r>
      <w:r>
        <w:rPr>
          <w:color w:val="000000"/>
          <w:kern w:val="0"/>
          <w:highlight w:val="lightGray"/>
        </w:rPr>
        <w:t>String</w:t>
      </w:r>
      <w:r>
        <w:rPr>
          <w:color w:val="000000"/>
          <w:kern w:val="0"/>
        </w:rPr>
        <w:t>, Object&gt;&gt; result)</w:t>
      </w:r>
    </w:p>
    <w:p w:rsidR="00BF19DA" w:rsidRDefault="00BF19DA" w:rsidP="00BF19DA">
      <w:pPr>
        <w:rPr>
          <w:kern w:val="0"/>
        </w:rPr>
      </w:pPr>
      <w:r>
        <w:rPr>
          <w:color w:val="000000"/>
          <w:kern w:val="0"/>
        </w:rPr>
        <w:t xml:space="preserve">    {</w:t>
      </w:r>
    </w:p>
    <w:p w:rsidR="00BF19DA" w:rsidRDefault="00BF19DA" w:rsidP="00BF19DA">
      <w:pPr>
        <w:rPr>
          <w:kern w:val="0"/>
        </w:rPr>
      </w:pPr>
      <w:r>
        <w:rPr>
          <w:color w:val="000000"/>
          <w:kern w:val="0"/>
        </w:rPr>
        <w:t xml:space="preserve">        BTraceUtils.</w:t>
      </w:r>
      <w:r>
        <w:rPr>
          <w:i/>
          <w:iCs/>
          <w:color w:val="000000"/>
          <w:kern w:val="0"/>
        </w:rPr>
        <w:t>println</w:t>
      </w:r>
      <w:r>
        <w:rPr>
          <w:color w:val="000000"/>
          <w:kern w:val="0"/>
        </w:rPr>
        <w:t>(BTraceUtils.</w:t>
      </w:r>
      <w:r>
        <w:rPr>
          <w:i/>
          <w:iCs/>
          <w:color w:val="000000"/>
          <w:kern w:val="0"/>
        </w:rPr>
        <w:t>strcat</w:t>
      </w:r>
      <w:r>
        <w:rPr>
          <w:color w:val="000000"/>
          <w:kern w:val="0"/>
        </w:rPr>
        <w:t>(BTraceUtils.</w:t>
      </w:r>
      <w:r>
        <w:rPr>
          <w:i/>
          <w:iCs/>
          <w:color w:val="000000"/>
          <w:kern w:val="0"/>
        </w:rPr>
        <w:t>strcat</w:t>
      </w:r>
      <w:r>
        <w:rPr>
          <w:color w:val="000000"/>
          <w:kern w:val="0"/>
        </w:rPr>
        <w:t>(</w:t>
      </w:r>
      <w:r>
        <w:rPr>
          <w:color w:val="2A00FF"/>
          <w:kern w:val="0"/>
        </w:rPr>
        <w:t>"ImageServiceImpl.queryImageInfo time is:"</w:t>
      </w:r>
      <w:r>
        <w:rPr>
          <w:color w:val="000000"/>
          <w:kern w:val="0"/>
        </w:rPr>
        <w:t>, BTraceUtils.</w:t>
      </w:r>
      <w:r>
        <w:rPr>
          <w:i/>
          <w:iCs/>
          <w:color w:val="000000"/>
          <w:kern w:val="0"/>
        </w:rPr>
        <w:t>str</w:t>
      </w:r>
      <w:r>
        <w:rPr>
          <w:color w:val="000000"/>
          <w:kern w:val="0"/>
        </w:rPr>
        <w:t>(BTraceUtils.</w:t>
      </w:r>
      <w:r>
        <w:rPr>
          <w:i/>
          <w:iCs/>
          <w:color w:val="000000"/>
          <w:kern w:val="0"/>
        </w:rPr>
        <w:t>timeMillis</w:t>
      </w:r>
      <w:r>
        <w:rPr>
          <w:color w:val="000000"/>
          <w:kern w:val="0"/>
        </w:rPr>
        <w:t xml:space="preserve">() - </w:t>
      </w:r>
      <w:r>
        <w:rPr>
          <w:i/>
          <w:iCs/>
          <w:color w:val="0000C0"/>
          <w:kern w:val="0"/>
        </w:rPr>
        <w:t>beginTime</w:t>
      </w:r>
      <w:r>
        <w:rPr>
          <w:color w:val="000000"/>
          <w:kern w:val="0"/>
        </w:rPr>
        <w:t xml:space="preserve">)), </w:t>
      </w:r>
      <w:r>
        <w:rPr>
          <w:color w:val="2A00FF"/>
          <w:kern w:val="0"/>
        </w:rPr>
        <w:t>"ms"</w:t>
      </w:r>
      <w:r>
        <w:rPr>
          <w:color w:val="000000"/>
          <w:kern w:val="0"/>
        </w:rPr>
        <w:t>));</w:t>
      </w:r>
    </w:p>
    <w:p w:rsidR="00BF19DA" w:rsidRDefault="00BF19DA" w:rsidP="00BF19DA">
      <w:pPr>
        <w:rPr>
          <w:kern w:val="0"/>
        </w:rPr>
      </w:pPr>
      <w:r>
        <w:rPr>
          <w:color w:val="000000"/>
          <w:kern w:val="0"/>
        </w:rPr>
        <w:t xml:space="preserve">    }</w:t>
      </w:r>
    </w:p>
    <w:p w:rsidR="00BF19DA" w:rsidRDefault="00BF19DA" w:rsidP="00BF19DA">
      <w:pPr>
        <w:rPr>
          <w:color w:val="000000"/>
          <w:kern w:val="0"/>
        </w:rPr>
      </w:pPr>
      <w:r>
        <w:rPr>
          <w:color w:val="000000"/>
          <w:kern w:val="0"/>
        </w:rPr>
        <w:t>}</w:t>
      </w:r>
    </w:p>
    <w:p w:rsidR="00BF19DA" w:rsidRDefault="00BF19DA" w:rsidP="00CA51CF">
      <w:pPr>
        <w:pStyle w:val="4"/>
        <w:rPr>
          <w:rFonts w:hint="default"/>
        </w:rPr>
      </w:pPr>
      <w:bookmarkStart w:id="96" w:name="_Toc382659579"/>
      <w:r>
        <w:t>跟踪函数调用栈</w:t>
      </w:r>
      <w:bookmarkEnd w:id="96"/>
    </w:p>
    <w:p w:rsidR="00FF1480" w:rsidRDefault="00FF1480" w:rsidP="00FF1480">
      <w:pPr>
        <w:rPr>
          <w:kern w:val="0"/>
        </w:rPr>
      </w:pPr>
      <w:r>
        <w:rPr>
          <w:b/>
          <w:bCs/>
          <w:color w:val="7F0055"/>
          <w:kern w:val="0"/>
        </w:rPr>
        <w:t>import</w:t>
      </w:r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static</w:t>
      </w:r>
      <w:r>
        <w:rPr>
          <w:kern w:val="0"/>
        </w:rPr>
        <w:t xml:space="preserve"> com.sun.btrace.BTraceUtils.*;</w:t>
      </w:r>
    </w:p>
    <w:p w:rsidR="00FF1480" w:rsidRPr="00FF1480" w:rsidRDefault="00FF1480" w:rsidP="00FF1480">
      <w:r>
        <w:rPr>
          <w:b/>
          <w:bCs/>
          <w:color w:val="7F0055"/>
          <w:kern w:val="0"/>
        </w:rPr>
        <w:t>import</w:t>
      </w:r>
      <w:r>
        <w:rPr>
          <w:kern w:val="0"/>
        </w:rPr>
        <w:t xml:space="preserve"> com.sun.btrace.annotations.*;</w:t>
      </w:r>
    </w:p>
    <w:p w:rsidR="00BF19DA" w:rsidRDefault="00BF19DA" w:rsidP="00BF19DA">
      <w:pPr>
        <w:rPr>
          <w:kern w:val="0"/>
        </w:rPr>
      </w:pPr>
      <w:r>
        <w:rPr>
          <w:kern w:val="0"/>
        </w:rPr>
        <w:t>@BTrace</w:t>
      </w:r>
    </w:p>
    <w:p w:rsidR="00BF19DA" w:rsidRDefault="00BF19DA" w:rsidP="00BF19DA">
      <w:pPr>
        <w:rPr>
          <w:kern w:val="0"/>
        </w:rPr>
      </w:pPr>
      <w:r>
        <w:rPr>
          <w:b/>
          <w:bCs/>
          <w:color w:val="7F0055"/>
          <w:kern w:val="0"/>
        </w:rPr>
        <w:t>public</w:t>
      </w:r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color w:val="000000"/>
          <w:kern w:val="0"/>
        </w:rPr>
        <w:t xml:space="preserve"> TraceStack</w:t>
      </w:r>
    </w:p>
    <w:p w:rsidR="00BF19DA" w:rsidRDefault="00BF19DA" w:rsidP="00BF19DA">
      <w:pPr>
        <w:rPr>
          <w:kern w:val="0"/>
        </w:rPr>
      </w:pPr>
      <w:r>
        <w:rPr>
          <w:color w:val="000000"/>
          <w:kern w:val="0"/>
        </w:rPr>
        <w:t>{</w:t>
      </w:r>
    </w:p>
    <w:p w:rsidR="00BF19DA" w:rsidRDefault="00BF19DA" w:rsidP="00BF19DA">
      <w:pPr>
        <w:rPr>
          <w:kern w:val="0"/>
        </w:rPr>
      </w:pPr>
      <w:r>
        <w:rPr>
          <w:color w:val="000000"/>
          <w:kern w:val="0"/>
        </w:rPr>
        <w:t xml:space="preserve">    </w:t>
      </w:r>
      <w:proofErr w:type="gramStart"/>
      <w:r>
        <w:rPr>
          <w:kern w:val="0"/>
        </w:rPr>
        <w:t>@OnMethod</w:t>
      </w:r>
      <w:r>
        <w:rPr>
          <w:color w:val="000000"/>
          <w:kern w:val="0"/>
        </w:rPr>
        <w:t>(</w:t>
      </w:r>
      <w:proofErr w:type="gramEnd"/>
      <w:r>
        <w:rPr>
          <w:color w:val="000000"/>
          <w:kern w:val="0"/>
        </w:rPr>
        <w:t xml:space="preserve">clazz = </w:t>
      </w:r>
      <w:r>
        <w:rPr>
          <w:color w:val="2A00FF"/>
          <w:kern w:val="0"/>
        </w:rPr>
        <w:t>"com.</w:t>
      </w:r>
      <w:r w:rsidR="00747FB6">
        <w:rPr>
          <w:color w:val="2A00FF"/>
          <w:kern w:val="0"/>
        </w:rPr>
        <w:t>xxx</w:t>
      </w:r>
      <w:r>
        <w:rPr>
          <w:color w:val="2A00FF"/>
          <w:kern w:val="0"/>
        </w:rPr>
        <w:t>.oc.as.portal.service.ImageServiceImpl"</w:t>
      </w:r>
      <w:r>
        <w:rPr>
          <w:color w:val="000000"/>
          <w:kern w:val="0"/>
        </w:rPr>
        <w:t xml:space="preserve">, method = </w:t>
      </w:r>
      <w:r>
        <w:rPr>
          <w:color w:val="2A00FF"/>
          <w:kern w:val="0"/>
        </w:rPr>
        <w:t>"queryImageInfo"</w:t>
      </w:r>
      <w:r>
        <w:rPr>
          <w:color w:val="000000"/>
          <w:kern w:val="0"/>
        </w:rPr>
        <w:t>)</w:t>
      </w:r>
    </w:p>
    <w:p w:rsidR="00BF19DA" w:rsidRDefault="00BF19DA" w:rsidP="00BF19DA">
      <w:pPr>
        <w:rPr>
          <w:kern w:val="0"/>
        </w:rPr>
      </w:pPr>
      <w:r>
        <w:rPr>
          <w:color w:val="000000"/>
          <w:kern w:val="0"/>
        </w:rPr>
        <w:t xml:space="preserve">    </w:t>
      </w:r>
      <w:r>
        <w:rPr>
          <w:b/>
          <w:bCs/>
          <w:color w:val="7F0055"/>
          <w:kern w:val="0"/>
        </w:rPr>
        <w:t>public</w:t>
      </w:r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static</w:t>
      </w:r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color w:val="000000"/>
          <w:kern w:val="0"/>
        </w:rPr>
        <w:t xml:space="preserve"> traceExecute()</w:t>
      </w:r>
    </w:p>
    <w:p w:rsidR="00BF19DA" w:rsidRDefault="00BF19DA" w:rsidP="00BF19DA">
      <w:pPr>
        <w:rPr>
          <w:kern w:val="0"/>
        </w:rPr>
      </w:pPr>
      <w:r>
        <w:rPr>
          <w:color w:val="000000"/>
          <w:kern w:val="0"/>
        </w:rPr>
        <w:t xml:space="preserve">    {</w:t>
      </w:r>
    </w:p>
    <w:p w:rsidR="00BF19DA" w:rsidRDefault="00BF19DA" w:rsidP="00BF19DA">
      <w:pPr>
        <w:rPr>
          <w:kern w:val="0"/>
        </w:rPr>
      </w:pPr>
      <w:r>
        <w:rPr>
          <w:color w:val="000000"/>
          <w:kern w:val="0"/>
        </w:rPr>
        <w:t xml:space="preserve">        </w:t>
      </w:r>
      <w:r>
        <w:rPr>
          <w:i/>
          <w:iCs/>
          <w:color w:val="000000"/>
          <w:kern w:val="0"/>
        </w:rPr>
        <w:t>println</w:t>
      </w:r>
      <w:r>
        <w:rPr>
          <w:color w:val="000000"/>
          <w:kern w:val="0"/>
        </w:rPr>
        <w:t>(</w:t>
      </w:r>
      <w:r>
        <w:rPr>
          <w:color w:val="2A00FF"/>
          <w:kern w:val="0"/>
        </w:rPr>
        <w:t>"The stack of ImageServiceImpl.queryImageInfo :"</w:t>
      </w:r>
      <w:r>
        <w:rPr>
          <w:color w:val="000000"/>
          <w:kern w:val="0"/>
        </w:rPr>
        <w:t>);</w:t>
      </w:r>
    </w:p>
    <w:p w:rsidR="00BF19DA" w:rsidRDefault="00BF19DA" w:rsidP="00BF19DA">
      <w:pPr>
        <w:rPr>
          <w:kern w:val="0"/>
        </w:rPr>
      </w:pPr>
      <w:r>
        <w:rPr>
          <w:color w:val="000000"/>
          <w:kern w:val="0"/>
        </w:rPr>
        <w:t xml:space="preserve">        </w:t>
      </w:r>
      <w:r>
        <w:rPr>
          <w:i/>
          <w:iCs/>
          <w:color w:val="000000"/>
          <w:kern w:val="0"/>
        </w:rPr>
        <w:t>jstack</w:t>
      </w:r>
      <w:r>
        <w:rPr>
          <w:color w:val="000000"/>
          <w:kern w:val="0"/>
        </w:rPr>
        <w:t>();</w:t>
      </w:r>
    </w:p>
    <w:p w:rsidR="00BF19DA" w:rsidRDefault="00BF19DA" w:rsidP="00BF19DA">
      <w:pPr>
        <w:rPr>
          <w:kern w:val="0"/>
        </w:rPr>
      </w:pPr>
      <w:r>
        <w:rPr>
          <w:color w:val="000000"/>
          <w:kern w:val="0"/>
        </w:rPr>
        <w:t xml:space="preserve">    }</w:t>
      </w:r>
    </w:p>
    <w:p w:rsidR="00BF19DA" w:rsidRDefault="00BF19DA" w:rsidP="00BF19DA">
      <w:pPr>
        <w:rPr>
          <w:color w:val="000000"/>
          <w:kern w:val="0"/>
        </w:rPr>
      </w:pPr>
      <w:r>
        <w:rPr>
          <w:color w:val="000000"/>
          <w:kern w:val="0"/>
        </w:rPr>
        <w:lastRenderedPageBreak/>
        <w:t>}</w:t>
      </w:r>
    </w:p>
    <w:p w:rsidR="00BF19DA" w:rsidRDefault="00BF19DA" w:rsidP="00CA51CF">
      <w:pPr>
        <w:pStyle w:val="4"/>
        <w:rPr>
          <w:rFonts w:hint="default"/>
        </w:rPr>
      </w:pPr>
      <w:bookmarkStart w:id="97" w:name="_Toc382659580"/>
      <w:r>
        <w:t>按行跟踪</w:t>
      </w:r>
      <w:bookmarkEnd w:id="97"/>
    </w:p>
    <w:p w:rsidR="00BF19DA" w:rsidRDefault="00BF19DA" w:rsidP="00BF19DA">
      <w:pPr>
        <w:rPr>
          <w:kern w:val="0"/>
        </w:rPr>
      </w:pPr>
      <w:r>
        <w:rPr>
          <w:kern w:val="0"/>
        </w:rPr>
        <w:t>@BTrace</w:t>
      </w:r>
    </w:p>
    <w:p w:rsidR="00BF19DA" w:rsidRDefault="00BF19DA" w:rsidP="00BF19DA">
      <w:pPr>
        <w:rPr>
          <w:kern w:val="0"/>
        </w:rPr>
      </w:pPr>
      <w:r>
        <w:rPr>
          <w:b/>
          <w:bCs/>
          <w:color w:val="7F0055"/>
          <w:kern w:val="0"/>
        </w:rPr>
        <w:t>public</w:t>
      </w:r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color w:val="000000"/>
          <w:kern w:val="0"/>
        </w:rPr>
        <w:t xml:space="preserve"> TraceLine</w:t>
      </w:r>
    </w:p>
    <w:p w:rsidR="00BF19DA" w:rsidRDefault="00BF19DA" w:rsidP="00BF19DA">
      <w:pPr>
        <w:rPr>
          <w:kern w:val="0"/>
        </w:rPr>
      </w:pPr>
      <w:r>
        <w:rPr>
          <w:color w:val="000000"/>
          <w:kern w:val="0"/>
        </w:rPr>
        <w:t>{</w:t>
      </w:r>
    </w:p>
    <w:p w:rsidR="00BF19DA" w:rsidRDefault="00BF19DA" w:rsidP="00BF19DA">
      <w:pPr>
        <w:rPr>
          <w:kern w:val="0"/>
        </w:rPr>
      </w:pPr>
      <w:r>
        <w:rPr>
          <w:color w:val="000000"/>
          <w:kern w:val="0"/>
        </w:rPr>
        <w:t xml:space="preserve">    </w:t>
      </w:r>
      <w:proofErr w:type="gramStart"/>
      <w:r>
        <w:rPr>
          <w:kern w:val="0"/>
        </w:rPr>
        <w:t>@OnMethod</w:t>
      </w:r>
      <w:r>
        <w:rPr>
          <w:color w:val="000000"/>
          <w:kern w:val="0"/>
        </w:rPr>
        <w:t>(</w:t>
      </w:r>
      <w:proofErr w:type="gramEnd"/>
      <w:r>
        <w:rPr>
          <w:color w:val="000000"/>
          <w:kern w:val="0"/>
        </w:rPr>
        <w:t xml:space="preserve">clazz = </w:t>
      </w:r>
      <w:r>
        <w:rPr>
          <w:color w:val="2A00FF"/>
          <w:kern w:val="0"/>
        </w:rPr>
        <w:t>"com.</w:t>
      </w:r>
      <w:r w:rsidR="00747FB6">
        <w:rPr>
          <w:color w:val="2A00FF"/>
          <w:kern w:val="0"/>
        </w:rPr>
        <w:t>xxx</w:t>
      </w:r>
      <w:r>
        <w:rPr>
          <w:color w:val="2A00FF"/>
          <w:kern w:val="0"/>
        </w:rPr>
        <w:t>.oc.as.portal.service.ImageServiceImpl"</w:t>
      </w:r>
      <w:r>
        <w:rPr>
          <w:color w:val="000000"/>
          <w:kern w:val="0"/>
        </w:rPr>
        <w:t xml:space="preserve">, location = </w:t>
      </w:r>
      <w:r>
        <w:rPr>
          <w:kern w:val="0"/>
        </w:rPr>
        <w:t>@Location</w:t>
      </w:r>
      <w:r>
        <w:rPr>
          <w:color w:val="000000"/>
          <w:kern w:val="0"/>
        </w:rPr>
        <w:t>(value = Kind.</w:t>
      </w:r>
      <w:r>
        <w:rPr>
          <w:i/>
          <w:iCs/>
          <w:color w:val="0000C0"/>
          <w:kern w:val="0"/>
        </w:rPr>
        <w:t>LINE</w:t>
      </w:r>
      <w:r>
        <w:rPr>
          <w:color w:val="000000"/>
          <w:kern w:val="0"/>
        </w:rPr>
        <w:t>, line = 150))</w:t>
      </w:r>
    </w:p>
    <w:p w:rsidR="00BF19DA" w:rsidRDefault="00BF19DA" w:rsidP="00BF19DA">
      <w:pPr>
        <w:rPr>
          <w:kern w:val="0"/>
        </w:rPr>
      </w:pPr>
      <w:r>
        <w:rPr>
          <w:color w:val="000000"/>
          <w:kern w:val="0"/>
        </w:rPr>
        <w:t xml:space="preserve">    </w:t>
      </w:r>
      <w:r>
        <w:rPr>
          <w:b/>
          <w:bCs/>
          <w:color w:val="7F0055"/>
          <w:kern w:val="0"/>
        </w:rPr>
        <w:t>public</w:t>
      </w:r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static</w:t>
      </w:r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color w:val="000000"/>
          <w:kern w:val="0"/>
        </w:rPr>
        <w:t xml:space="preserve"> traceExecute(</w:t>
      </w:r>
      <w:r>
        <w:rPr>
          <w:kern w:val="0"/>
        </w:rPr>
        <w:t>@ProbeClassName</w:t>
      </w:r>
      <w:r>
        <w:rPr>
          <w:color w:val="000000"/>
          <w:kern w:val="0"/>
        </w:rPr>
        <w:t xml:space="preserve"> String </w:t>
      </w:r>
      <w:r>
        <w:rPr>
          <w:color w:val="000000"/>
          <w:kern w:val="0"/>
          <w:highlight w:val="yellow"/>
        </w:rPr>
        <w:t>pcn</w:t>
      </w:r>
      <w:r>
        <w:rPr>
          <w:color w:val="000000"/>
          <w:kern w:val="0"/>
        </w:rPr>
        <w:t xml:space="preserve">, </w:t>
      </w:r>
      <w:r>
        <w:rPr>
          <w:kern w:val="0"/>
        </w:rPr>
        <w:t>@ProbeMethodName</w:t>
      </w:r>
      <w:r>
        <w:rPr>
          <w:color w:val="000000"/>
          <w:kern w:val="0"/>
        </w:rPr>
        <w:t xml:space="preserve"> String pmn, </w:t>
      </w:r>
      <w:r>
        <w:rPr>
          <w:b/>
          <w:bCs/>
          <w:color w:val="7F0055"/>
          <w:kern w:val="0"/>
        </w:rPr>
        <w:t>int</w:t>
      </w:r>
      <w:r>
        <w:rPr>
          <w:color w:val="000000"/>
          <w:kern w:val="0"/>
        </w:rPr>
        <w:t xml:space="preserve"> line)</w:t>
      </w:r>
    </w:p>
    <w:p w:rsidR="00BF19DA" w:rsidRDefault="00BF19DA" w:rsidP="00BF19DA">
      <w:pPr>
        <w:rPr>
          <w:kern w:val="0"/>
        </w:rPr>
      </w:pPr>
      <w:r>
        <w:rPr>
          <w:color w:val="000000"/>
          <w:kern w:val="0"/>
        </w:rPr>
        <w:t xml:space="preserve">    {</w:t>
      </w:r>
    </w:p>
    <w:p w:rsidR="00BF19DA" w:rsidRDefault="00BF19DA" w:rsidP="00BF19DA">
      <w:pPr>
        <w:rPr>
          <w:kern w:val="0"/>
        </w:rPr>
      </w:pPr>
      <w:r>
        <w:rPr>
          <w:color w:val="000000"/>
          <w:kern w:val="0"/>
        </w:rPr>
        <w:t xml:space="preserve">        </w:t>
      </w:r>
      <w:r>
        <w:rPr>
          <w:i/>
          <w:iCs/>
          <w:color w:val="000000"/>
          <w:kern w:val="0"/>
        </w:rPr>
        <w:t>println</w:t>
      </w:r>
      <w:r>
        <w:rPr>
          <w:color w:val="000000"/>
          <w:kern w:val="0"/>
        </w:rPr>
        <w:t>(</w:t>
      </w:r>
      <w:r>
        <w:rPr>
          <w:i/>
          <w:iCs/>
          <w:color w:val="000000"/>
          <w:kern w:val="0"/>
        </w:rPr>
        <w:t>strcat</w:t>
      </w:r>
      <w:r>
        <w:rPr>
          <w:color w:val="000000"/>
          <w:kern w:val="0"/>
        </w:rPr>
        <w:t>(</w:t>
      </w:r>
      <w:r>
        <w:rPr>
          <w:i/>
          <w:iCs/>
          <w:color w:val="000000"/>
          <w:kern w:val="0"/>
        </w:rPr>
        <w:t>strcat</w:t>
      </w:r>
      <w:r>
        <w:rPr>
          <w:color w:val="000000"/>
          <w:kern w:val="0"/>
        </w:rPr>
        <w:t>(</w:t>
      </w:r>
      <w:r>
        <w:rPr>
          <w:i/>
          <w:iCs/>
          <w:color w:val="000000"/>
          <w:kern w:val="0"/>
        </w:rPr>
        <w:t>strcat</w:t>
      </w:r>
      <w:r>
        <w:rPr>
          <w:color w:val="000000"/>
          <w:kern w:val="0"/>
        </w:rPr>
        <w:t>(</w:t>
      </w:r>
      <w:r>
        <w:rPr>
          <w:color w:val="2A00FF"/>
          <w:kern w:val="0"/>
        </w:rPr>
        <w:t>"Call "</w:t>
      </w:r>
      <w:r>
        <w:rPr>
          <w:color w:val="000000"/>
          <w:kern w:val="0"/>
        </w:rPr>
        <w:t xml:space="preserve">, </w:t>
      </w:r>
      <w:r>
        <w:rPr>
          <w:color w:val="000000"/>
          <w:kern w:val="0"/>
          <w:highlight w:val="lightGray"/>
        </w:rPr>
        <w:t>pcn</w:t>
      </w:r>
      <w:r>
        <w:rPr>
          <w:color w:val="000000"/>
          <w:kern w:val="0"/>
        </w:rPr>
        <w:t xml:space="preserve">), </w:t>
      </w:r>
      <w:r>
        <w:rPr>
          <w:color w:val="2A00FF"/>
          <w:kern w:val="0"/>
        </w:rPr>
        <w:t>"."</w:t>
      </w:r>
      <w:r>
        <w:rPr>
          <w:color w:val="000000"/>
          <w:kern w:val="0"/>
        </w:rPr>
        <w:t>), pmn));</w:t>
      </w:r>
    </w:p>
    <w:p w:rsidR="00BF19DA" w:rsidRDefault="00BF19DA" w:rsidP="00BF19DA">
      <w:pPr>
        <w:rPr>
          <w:kern w:val="0"/>
        </w:rPr>
      </w:pPr>
      <w:r>
        <w:rPr>
          <w:color w:val="000000"/>
          <w:kern w:val="0"/>
        </w:rPr>
        <w:t xml:space="preserve">    }</w:t>
      </w:r>
    </w:p>
    <w:p w:rsidR="00BF19DA" w:rsidRPr="00C75C4F" w:rsidRDefault="00BF19DA" w:rsidP="00BF19DA">
      <w:r>
        <w:rPr>
          <w:color w:val="000000"/>
          <w:kern w:val="0"/>
        </w:rPr>
        <w:t>}</w:t>
      </w:r>
    </w:p>
    <w:p w:rsidR="005E418D" w:rsidRDefault="005E418D" w:rsidP="005E418D">
      <w:pPr>
        <w:pStyle w:val="3"/>
      </w:pPr>
      <w:bookmarkStart w:id="98" w:name="_Toc382659581"/>
      <w:r>
        <w:rPr>
          <w:rFonts w:hint="eastAsia"/>
        </w:rPr>
        <w:t>运行调试</w:t>
      </w:r>
      <w:bookmarkEnd w:id="98"/>
    </w:p>
    <w:p w:rsidR="005E418D" w:rsidRDefault="0020501D" w:rsidP="00723ECE">
      <w:r>
        <w:rPr>
          <w:rFonts w:hint="eastAsia"/>
        </w:rPr>
        <w:t>将编写好的脚本上传到</w:t>
      </w:r>
      <w:r>
        <w:rPr>
          <w:rFonts w:hint="eastAsia"/>
        </w:rPr>
        <w:t>BTrace</w:t>
      </w:r>
      <w:r>
        <w:rPr>
          <w:rFonts w:hint="eastAsia"/>
        </w:rPr>
        <w:t>的</w:t>
      </w:r>
      <w:r>
        <w:rPr>
          <w:rFonts w:hint="eastAsia"/>
        </w:rPr>
        <w:t>bin</w:t>
      </w:r>
      <w:r>
        <w:rPr>
          <w:rFonts w:hint="eastAsia"/>
        </w:rPr>
        <w:t>目录，执行以下命令：</w:t>
      </w:r>
    </w:p>
    <w:p w:rsidR="0020501D" w:rsidRPr="0020501D" w:rsidRDefault="0020501D" w:rsidP="00723ECE">
      <w:r>
        <w:rPr>
          <w:rFonts w:hint="eastAsia"/>
        </w:rPr>
        <w:t>btrace  java</w:t>
      </w:r>
      <w:r>
        <w:rPr>
          <w:rFonts w:hint="eastAsia"/>
        </w:rPr>
        <w:t>进程号</w:t>
      </w:r>
      <w:r>
        <w:rPr>
          <w:rFonts w:hint="eastAsia"/>
        </w:rPr>
        <w:t xml:space="preserve">  </w:t>
      </w:r>
      <w:r>
        <w:rPr>
          <w:rFonts w:hint="eastAsia"/>
        </w:rPr>
        <w:t>脚本文件名</w:t>
      </w:r>
    </w:p>
    <w:p w:rsidR="005E418D" w:rsidRDefault="00BF19DA" w:rsidP="00BF19DA">
      <w:pPr>
        <w:pStyle w:val="Figure"/>
      </w:pPr>
      <w:r>
        <w:rPr>
          <w:rFonts w:hint="eastAsia"/>
          <w:noProof/>
        </w:rPr>
        <w:drawing>
          <wp:inline distT="0" distB="0" distL="0" distR="0">
            <wp:extent cx="4819650" cy="971550"/>
            <wp:effectExtent l="1905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238" w:rsidRPr="00816238" w:rsidRDefault="00816238" w:rsidP="00816238"/>
    <w:p w:rsidR="000A2F84" w:rsidRPr="00466B0C" w:rsidRDefault="000A2F84" w:rsidP="00236018">
      <w:pPr>
        <w:pStyle w:val="CAUTIONHeading"/>
      </w:pPr>
      <w:r w:rsidRPr="00A5245A">
        <w:drawing>
          <wp:inline distT="0" distB="0" distL="0" distR="0">
            <wp:extent cx="885949" cy="409632"/>
            <wp:effectExtent l="19050" t="0" r="9401" b="0"/>
            <wp:docPr id="46" name="图片 10" descr="备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备份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F84" w:rsidRDefault="000A2F84" w:rsidP="00236018">
      <w:pPr>
        <w:pStyle w:val="CAUTIONText"/>
      </w:pPr>
      <w:r>
        <w:rPr>
          <w:rFonts w:hint="eastAsia"/>
        </w:rPr>
        <w:t xml:space="preserve">1 </w:t>
      </w:r>
      <w:r>
        <w:rPr>
          <w:rFonts w:hint="eastAsia"/>
        </w:rPr>
        <w:t>执行</w:t>
      </w:r>
      <w:r>
        <w:rPr>
          <w:rFonts w:hint="eastAsia"/>
        </w:rPr>
        <w:t>btrace</w:t>
      </w:r>
      <w:r>
        <w:rPr>
          <w:rFonts w:hint="eastAsia"/>
        </w:rPr>
        <w:t>需要切到启动该</w:t>
      </w:r>
      <w:r>
        <w:rPr>
          <w:rFonts w:hint="eastAsia"/>
        </w:rPr>
        <w:t>JAVA</w:t>
      </w:r>
      <w:r>
        <w:rPr>
          <w:rFonts w:hint="eastAsia"/>
        </w:rPr>
        <w:t>进程的用户下执行</w:t>
      </w:r>
    </w:p>
    <w:p w:rsidR="000A2F84" w:rsidRPr="000A2F84" w:rsidRDefault="000A2F84" w:rsidP="00236018">
      <w:pPr>
        <w:pStyle w:val="CAUTIONText"/>
      </w:pPr>
      <w:r>
        <w:rPr>
          <w:rFonts w:hint="eastAsia"/>
        </w:rPr>
        <w:t xml:space="preserve">2 </w:t>
      </w:r>
      <w:r>
        <w:rPr>
          <w:rFonts w:hint="eastAsia"/>
        </w:rPr>
        <w:t>跟踪构造函数，方法名写</w:t>
      </w:r>
      <w:r>
        <w:rPr>
          <w:rFonts w:hint="eastAsia"/>
        </w:rPr>
        <w:t xml:space="preserve"> &lt;init&gt;</w:t>
      </w:r>
    </w:p>
    <w:p w:rsidR="0020501D" w:rsidRDefault="0020501D" w:rsidP="00723ECE"/>
    <w:p w:rsidR="00BF19DA" w:rsidRDefault="0022644F" w:rsidP="0022644F">
      <w:pPr>
        <w:pStyle w:val="2"/>
        <w:rPr>
          <w:lang w:eastAsia="zh-CN"/>
        </w:rPr>
      </w:pPr>
      <w:r>
        <w:rPr>
          <w:rFonts w:hint="eastAsia"/>
          <w:lang w:eastAsia="zh-CN"/>
        </w:rPr>
        <w:t>J</w:t>
      </w:r>
      <w:r w:rsidRPr="0022644F">
        <w:t>profiler</w:t>
      </w:r>
    </w:p>
    <w:p w:rsidR="00B45AAA" w:rsidRDefault="00B45AAA" w:rsidP="00B45AAA">
      <w:r>
        <w:rPr>
          <w:rFonts w:hint="eastAsia"/>
        </w:rPr>
        <w:t>Jprofiler</w:t>
      </w:r>
      <w:r>
        <w:rPr>
          <w:rFonts w:hint="eastAsia"/>
        </w:rPr>
        <w:t>对热点</w:t>
      </w:r>
      <w:proofErr w:type="gramStart"/>
      <w:r>
        <w:rPr>
          <w:rFonts w:hint="eastAsia"/>
        </w:rPr>
        <w:t>监控做</w:t>
      </w:r>
      <w:proofErr w:type="gramEnd"/>
      <w:r>
        <w:rPr>
          <w:rFonts w:hint="eastAsia"/>
        </w:rPr>
        <w:t>的非常好，</w:t>
      </w:r>
      <w:r>
        <w:rPr>
          <w:rFonts w:hint="eastAsia"/>
        </w:rPr>
        <w:t>CPU</w:t>
      </w:r>
      <w:r>
        <w:rPr>
          <w:rFonts w:hint="eastAsia"/>
        </w:rPr>
        <w:t>、内存、</w:t>
      </w:r>
      <w:r>
        <w:rPr>
          <w:rFonts w:hint="eastAsia"/>
        </w:rPr>
        <w:t>SQL</w:t>
      </w:r>
      <w:r>
        <w:rPr>
          <w:rFonts w:hint="eastAsia"/>
        </w:rPr>
        <w:t>的热点都可以监控到。这样一个</w:t>
      </w:r>
      <w:proofErr w:type="gramStart"/>
      <w:r>
        <w:rPr>
          <w:rFonts w:hint="eastAsia"/>
        </w:rPr>
        <w:t>版本转测后</w:t>
      </w:r>
      <w:proofErr w:type="gramEnd"/>
      <w:r>
        <w:rPr>
          <w:rFonts w:hint="eastAsia"/>
        </w:rPr>
        <w:t>，通过监控热点可以有效的提前识别性能瓶颈点，提早预防解决。</w:t>
      </w:r>
    </w:p>
    <w:p w:rsidR="00B45AAA" w:rsidRPr="00B45AAA" w:rsidRDefault="00B45AAA" w:rsidP="00B45AAA">
      <w:r>
        <w:rPr>
          <w:rFonts w:hint="eastAsia"/>
        </w:rPr>
        <w:t>该软件唯一不好的地方是需要在业务软件上装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Agent</w:t>
      </w:r>
      <w:r>
        <w:rPr>
          <w:rFonts w:hint="eastAsia"/>
        </w:rPr>
        <w:t>，一定程度上影响了业务进程本身的性能。</w:t>
      </w:r>
    </w:p>
    <w:p w:rsidR="0022644F" w:rsidRDefault="0022644F" w:rsidP="0022644F">
      <w:pPr>
        <w:pStyle w:val="3"/>
      </w:pPr>
      <w:r>
        <w:rPr>
          <w:rFonts w:hint="eastAsia"/>
        </w:rPr>
        <w:lastRenderedPageBreak/>
        <w:t>下载部署</w:t>
      </w:r>
    </w:p>
    <w:p w:rsidR="0022644F" w:rsidRDefault="00414106" w:rsidP="00414106">
      <w:r>
        <w:rPr>
          <w:rFonts w:hint="eastAsia"/>
        </w:rPr>
        <w:t>共享地址：</w:t>
      </w:r>
      <w:hyperlink r:id="rId62" w:history="1">
        <w:r w:rsidRPr="004753E6">
          <w:rPr>
            <w:rStyle w:val="ac"/>
            <w:rFonts w:hint="eastAsia"/>
          </w:rPr>
          <w:t>\\10.146.155.87\share\05-</w:t>
        </w:r>
        <w:r w:rsidRPr="004753E6">
          <w:rPr>
            <w:rStyle w:val="ac"/>
            <w:rFonts w:hint="eastAsia"/>
          </w:rPr>
          <w:t>常用软件</w:t>
        </w:r>
        <w:r w:rsidRPr="004753E6">
          <w:rPr>
            <w:rStyle w:val="ac"/>
            <w:rFonts w:hint="eastAsia"/>
          </w:rPr>
          <w:t>\jprofiler</w:t>
        </w:r>
      </w:hyperlink>
    </w:p>
    <w:p w:rsidR="00414106" w:rsidRDefault="00414106" w:rsidP="00200BCE">
      <w:pPr>
        <w:pStyle w:val="BlockLabel"/>
      </w:pPr>
      <w:r>
        <w:rPr>
          <w:rFonts w:hint="eastAsia"/>
        </w:rPr>
        <w:t>客户端安装</w:t>
      </w:r>
      <w:r w:rsidRPr="00414106">
        <w:t>jprofiler_windows_8_0_7.exe</w:t>
      </w:r>
      <w:r>
        <w:rPr>
          <w:rFonts w:hint="eastAsia"/>
        </w:rPr>
        <w:t>。</w:t>
      </w:r>
    </w:p>
    <w:p w:rsidR="00414106" w:rsidRDefault="00414106" w:rsidP="00200BCE">
      <w:pPr>
        <w:pStyle w:val="BlockLabel"/>
      </w:pPr>
      <w:r>
        <w:rPr>
          <w:rFonts w:hint="eastAsia"/>
        </w:rPr>
        <w:t>服务端安装：</w:t>
      </w:r>
      <w:r w:rsidRPr="00414106">
        <w:t>jprofiler_linux_8_0_7.sh</w:t>
      </w:r>
    </w:p>
    <w:p w:rsidR="00BA6384" w:rsidRDefault="00BA6384" w:rsidP="00200BCE">
      <w:r>
        <w:rPr>
          <w:rFonts w:hint="eastAsia"/>
        </w:rPr>
        <w:t>安装前需要设置</w:t>
      </w:r>
      <w:r>
        <w:rPr>
          <w:rFonts w:hint="eastAsia"/>
        </w:rPr>
        <w:t>JAVA_HOME</w:t>
      </w:r>
      <w:r>
        <w:rPr>
          <w:rFonts w:hint="eastAsia"/>
        </w:rPr>
        <w:t>环境变量</w:t>
      </w:r>
    </w:p>
    <w:p w:rsidR="00BA6384" w:rsidRDefault="00BA6384" w:rsidP="00200BCE">
      <w:pPr>
        <w:pStyle w:val="SubItemList"/>
      </w:pPr>
      <w:r>
        <w:rPr>
          <w:rFonts w:hint="eastAsia"/>
        </w:rPr>
        <w:t>在</w:t>
      </w:r>
      <w:r>
        <w:rPr>
          <w:rFonts w:hint="eastAsia"/>
        </w:rPr>
        <w:t>~/.bash_profile</w:t>
      </w:r>
      <w:r>
        <w:rPr>
          <w:rFonts w:hint="eastAsia"/>
        </w:rPr>
        <w:t>中添加</w:t>
      </w:r>
    </w:p>
    <w:p w:rsidR="00BA6384" w:rsidRDefault="00BA6384" w:rsidP="00200BCE">
      <w:pPr>
        <w:pStyle w:val="SubItemList"/>
      </w:pPr>
      <w:r>
        <w:t>export JAVA_HOME=/opt/jdk</w:t>
      </w:r>
    </w:p>
    <w:p w:rsidR="00BA6384" w:rsidRDefault="00BA6384" w:rsidP="00200BCE">
      <w:pPr>
        <w:pStyle w:val="SubItemList"/>
      </w:pPr>
      <w:r>
        <w:t>export PATH=${JAVA_HOME}/bin:${PATH}</w:t>
      </w:r>
    </w:p>
    <w:p w:rsidR="00BA6384" w:rsidRDefault="00BA6384" w:rsidP="00200BCE">
      <w:pPr>
        <w:pStyle w:val="SubItemList"/>
      </w:pPr>
      <w:r>
        <w:t>export CLASSPATH=./JAVA_HOME/lib;$JAVA_HOME/jre/lib:${CLASSPATH}</w:t>
      </w:r>
    </w:p>
    <w:p w:rsidR="00BA6384" w:rsidRDefault="00BA6384" w:rsidP="00200BCE">
      <w:pPr>
        <w:pStyle w:val="SubItemList"/>
      </w:pPr>
      <w:r>
        <w:rPr>
          <w:rFonts w:hint="eastAsia"/>
        </w:rPr>
        <w:t>后重新</w:t>
      </w:r>
      <w:r>
        <w:rPr>
          <w:rFonts w:hint="eastAsia"/>
        </w:rPr>
        <w:t>SSH</w:t>
      </w:r>
      <w:r>
        <w:rPr>
          <w:rFonts w:hint="eastAsia"/>
        </w:rPr>
        <w:t>登录生效。</w:t>
      </w:r>
    </w:p>
    <w:p w:rsidR="00BA6384" w:rsidRDefault="00BA6384" w:rsidP="00200BCE">
      <w:r>
        <w:rPr>
          <w:rFonts w:hint="eastAsia"/>
        </w:rPr>
        <w:t>如果</w:t>
      </w:r>
      <w:r>
        <w:rPr>
          <w:rFonts w:hint="eastAsia"/>
        </w:rPr>
        <w:t>JAVA</w:t>
      </w:r>
      <w:r>
        <w:rPr>
          <w:rFonts w:hint="eastAsia"/>
        </w:rPr>
        <w:t>程序运行用户与安装用户非同一个用户，安装后更改下属主和权限。</w:t>
      </w:r>
    </w:p>
    <w:p w:rsidR="0022644F" w:rsidRDefault="0022644F" w:rsidP="0022644F">
      <w:pPr>
        <w:pStyle w:val="3"/>
      </w:pPr>
      <w:r>
        <w:rPr>
          <w:rFonts w:hint="eastAsia"/>
        </w:rPr>
        <w:t>运行连接</w:t>
      </w:r>
    </w:p>
    <w:p w:rsidR="00200BCE" w:rsidRDefault="00200BCE" w:rsidP="00200BCE">
      <w:pPr>
        <w:pStyle w:val="BlockLabel"/>
      </w:pPr>
      <w:r>
        <w:rPr>
          <w:rFonts w:hint="eastAsia"/>
        </w:rPr>
        <w:t>服务端</w:t>
      </w:r>
    </w:p>
    <w:p w:rsidR="0022644F" w:rsidRDefault="001F5334" w:rsidP="0022644F">
      <w:r>
        <w:rPr>
          <w:rFonts w:hint="eastAsia"/>
        </w:rPr>
        <w:t>在</w:t>
      </w:r>
      <w:r>
        <w:rPr>
          <w:rFonts w:hint="eastAsia"/>
        </w:rPr>
        <w:t>JVM</w:t>
      </w:r>
      <w:r>
        <w:rPr>
          <w:rFonts w:hint="eastAsia"/>
        </w:rPr>
        <w:t>参数中添加</w:t>
      </w:r>
      <w:r w:rsidRPr="001F5334">
        <w:t>JVM_OPT="$JVM_OPT -agentpath:/opt/jprofiler8/bin/linux-x64/libjprofilerti.so=nowait,port=8849"</w:t>
      </w:r>
    </w:p>
    <w:p w:rsidR="001F5334" w:rsidRDefault="00200BCE" w:rsidP="0022644F">
      <w:r>
        <w:rPr>
          <w:rFonts w:hint="eastAsia"/>
        </w:rPr>
        <w:t>重启进程</w:t>
      </w:r>
    </w:p>
    <w:p w:rsidR="001F5334" w:rsidRDefault="00200BCE" w:rsidP="00200BCE">
      <w:pPr>
        <w:pStyle w:val="BlockLabel"/>
      </w:pPr>
      <w:r>
        <w:rPr>
          <w:rFonts w:hint="eastAsia"/>
        </w:rPr>
        <w:t>客户端</w:t>
      </w:r>
    </w:p>
    <w:p w:rsidR="00200BCE" w:rsidRDefault="00DB27EB" w:rsidP="00DB27EB">
      <w:pPr>
        <w:pStyle w:val="ItemList"/>
      </w:pPr>
      <w:r>
        <w:rPr>
          <w:rFonts w:hint="eastAsia"/>
        </w:rPr>
        <w:t>运行</w:t>
      </w:r>
      <w:r>
        <w:rPr>
          <w:rFonts w:hint="eastAsia"/>
        </w:rPr>
        <w:t>Jprofile</w:t>
      </w:r>
      <w:r>
        <w:rPr>
          <w:rFonts w:hint="eastAsia"/>
        </w:rPr>
        <w:t>，打开</w:t>
      </w:r>
      <w:r>
        <w:rPr>
          <w:rFonts w:hint="eastAsia"/>
        </w:rPr>
        <w:t>Start Center</w:t>
      </w:r>
      <w:r>
        <w:rPr>
          <w:rFonts w:hint="eastAsia"/>
        </w:rPr>
        <w:t>，如下图</w:t>
      </w:r>
    </w:p>
    <w:p w:rsidR="00DB27EB" w:rsidRDefault="00DB27EB" w:rsidP="0022644F">
      <w:r>
        <w:rPr>
          <w:rFonts w:hint="eastAsia"/>
          <w:noProof/>
        </w:rPr>
        <w:drawing>
          <wp:inline distT="0" distB="0" distL="0" distR="0">
            <wp:extent cx="4067175" cy="3275190"/>
            <wp:effectExtent l="19050" t="0" r="9525" b="0"/>
            <wp:docPr id="5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275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7EB" w:rsidRDefault="00DB27EB" w:rsidP="00DB27EB">
      <w:pPr>
        <w:pStyle w:val="ItemList"/>
      </w:pPr>
      <w:r>
        <w:rPr>
          <w:rFonts w:hint="eastAsia"/>
        </w:rPr>
        <w:lastRenderedPageBreak/>
        <w:t>首次监控，选择“</w:t>
      </w:r>
      <w:r>
        <w:rPr>
          <w:rFonts w:hint="eastAsia"/>
        </w:rPr>
        <w:t>New Remote Integration</w:t>
      </w:r>
      <w:r>
        <w:rPr>
          <w:rFonts w:hint="eastAsia"/>
        </w:rPr>
        <w:t>”。</w:t>
      </w:r>
      <w:r>
        <w:rPr>
          <w:rFonts w:hint="eastAsia"/>
        </w:rPr>
        <w:t xml:space="preserve"> </w:t>
      </w:r>
      <w:r>
        <w:rPr>
          <w:rFonts w:hint="eastAsia"/>
        </w:rPr>
        <w:t>以后</w:t>
      </w:r>
      <w:r>
        <w:t>”</w:t>
      </w:r>
      <w:r>
        <w:rPr>
          <w:rFonts w:hint="eastAsia"/>
        </w:rPr>
        <w:t>Open Session</w:t>
      </w:r>
      <w:r>
        <w:t>”</w:t>
      </w:r>
      <w:r>
        <w:rPr>
          <w:rFonts w:hint="eastAsia"/>
        </w:rPr>
        <w:t>中会记录之前的登录信息，可直接从中打开。</w:t>
      </w:r>
    </w:p>
    <w:p w:rsidR="00DB27EB" w:rsidRDefault="00DB27EB" w:rsidP="00DB27EB">
      <w:pPr>
        <w:pStyle w:val="ItemList"/>
      </w:pPr>
      <w:r>
        <w:rPr>
          <w:rFonts w:hint="eastAsia"/>
        </w:rPr>
        <w:t>打开连接向导后，“</w:t>
      </w:r>
      <w:r>
        <w:rPr>
          <w:rFonts w:hint="eastAsia"/>
        </w:rPr>
        <w:t>Local or remote</w:t>
      </w:r>
      <w:r>
        <w:rPr>
          <w:rFonts w:hint="eastAsia"/>
        </w:rPr>
        <w:t>”页选择“</w:t>
      </w:r>
      <w:r>
        <w:rPr>
          <w:rFonts w:hint="eastAsia"/>
        </w:rPr>
        <w:t>On a remote computer</w:t>
      </w:r>
      <w:r>
        <w:rPr>
          <w:rFonts w:hint="eastAsia"/>
        </w:rPr>
        <w:t>”，“</w:t>
      </w:r>
      <w:r>
        <w:rPr>
          <w:rFonts w:hint="eastAsia"/>
        </w:rPr>
        <w:t>Linux x86/amd64</w:t>
      </w:r>
      <w:r>
        <w:rPr>
          <w:rFonts w:hint="eastAsia"/>
        </w:rPr>
        <w:t>”。</w:t>
      </w:r>
    </w:p>
    <w:p w:rsidR="00DB27EB" w:rsidRDefault="00DB27EB" w:rsidP="00DB27EB">
      <w:pPr>
        <w:pStyle w:val="ItemList"/>
      </w:pPr>
      <w:r>
        <w:rPr>
          <w:rFonts w:hint="eastAsia"/>
        </w:rPr>
        <w:t>“</w:t>
      </w:r>
      <w:r>
        <w:rPr>
          <w:rFonts w:hint="eastAsia"/>
        </w:rPr>
        <w:t>Profiled JVM</w:t>
      </w:r>
      <w:r>
        <w:rPr>
          <w:rFonts w:hint="eastAsia"/>
        </w:rPr>
        <w:t>”页选择“</w:t>
      </w:r>
      <w:r>
        <w:rPr>
          <w:rFonts w:hint="eastAsia"/>
        </w:rPr>
        <w:t>Oracle</w:t>
      </w:r>
      <w:r>
        <w:rPr>
          <w:rFonts w:hint="eastAsia"/>
        </w:rPr>
        <w:t>”，“</w:t>
      </w:r>
      <w:r>
        <w:rPr>
          <w:rFonts w:hint="eastAsia"/>
        </w:rPr>
        <w:t>1.7.0</w:t>
      </w:r>
      <w:r>
        <w:rPr>
          <w:rFonts w:hint="eastAsia"/>
        </w:rPr>
        <w:t>”，“</w:t>
      </w:r>
      <w:r>
        <w:rPr>
          <w:rFonts w:hint="eastAsia"/>
        </w:rPr>
        <w:t>hotspot</w:t>
      </w:r>
      <w:r>
        <w:rPr>
          <w:rFonts w:hint="eastAsia"/>
        </w:rPr>
        <w:t>”，勾上“</w:t>
      </w:r>
      <w:r>
        <w:rPr>
          <w:rFonts w:hint="eastAsia"/>
        </w:rPr>
        <w:t>64bit jvm</w:t>
      </w:r>
      <w:r>
        <w:rPr>
          <w:rFonts w:hint="eastAsia"/>
        </w:rPr>
        <w:t>”。</w:t>
      </w:r>
    </w:p>
    <w:p w:rsidR="00DB27EB" w:rsidRDefault="00DB27EB" w:rsidP="00DB27EB">
      <w:pPr>
        <w:pStyle w:val="ItemList"/>
      </w:pPr>
      <w:r>
        <w:rPr>
          <w:rFonts w:hint="eastAsia"/>
        </w:rPr>
        <w:t>“</w:t>
      </w:r>
      <w:r>
        <w:rPr>
          <w:rFonts w:hint="eastAsia"/>
        </w:rPr>
        <w:t>Remote Address</w:t>
      </w:r>
      <w:r>
        <w:rPr>
          <w:rFonts w:hint="eastAsia"/>
        </w:rPr>
        <w:t>”页填写监控服务器的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DB27EB" w:rsidRDefault="00DB27EB" w:rsidP="00DB27EB">
      <w:pPr>
        <w:pStyle w:val="ItemList"/>
      </w:pPr>
      <w:r>
        <w:rPr>
          <w:rFonts w:hint="eastAsia"/>
        </w:rPr>
        <w:t>“</w:t>
      </w:r>
      <w:r>
        <w:rPr>
          <w:rFonts w:hint="eastAsia"/>
        </w:rPr>
        <w:t>Remote Installation Directory</w:t>
      </w:r>
      <w:r>
        <w:rPr>
          <w:rFonts w:hint="eastAsia"/>
        </w:rPr>
        <w:t>”页填写服务端安装路径。“</w:t>
      </w:r>
      <w:r w:rsidRPr="00DB27EB">
        <w:t>/opt/jprofiler8</w:t>
      </w:r>
      <w:r>
        <w:rPr>
          <w:rFonts w:hint="eastAsia"/>
        </w:rPr>
        <w:t>”</w:t>
      </w:r>
    </w:p>
    <w:p w:rsidR="00DB27EB" w:rsidRDefault="00DB27EB" w:rsidP="00DB27EB">
      <w:pPr>
        <w:pStyle w:val="ItemList"/>
      </w:pPr>
      <w:r>
        <w:rPr>
          <w:rFonts w:hint="eastAsia"/>
        </w:rPr>
        <w:t>“</w:t>
      </w:r>
      <w:r>
        <w:rPr>
          <w:rFonts w:hint="eastAsia"/>
        </w:rPr>
        <w:t>Chose profiling port</w:t>
      </w:r>
      <w:r>
        <w:rPr>
          <w:rFonts w:hint="eastAsia"/>
        </w:rPr>
        <w:t>”页填写</w:t>
      </w:r>
      <w:r>
        <w:rPr>
          <w:rFonts w:hint="eastAsia"/>
        </w:rPr>
        <w:t>JVM</w:t>
      </w:r>
      <w:r>
        <w:rPr>
          <w:rFonts w:hint="eastAsia"/>
        </w:rPr>
        <w:t>参数中的</w:t>
      </w:r>
      <w:r>
        <w:rPr>
          <w:rFonts w:hint="eastAsia"/>
        </w:rPr>
        <w:t>PORT</w:t>
      </w:r>
      <w:r>
        <w:rPr>
          <w:rFonts w:hint="eastAsia"/>
        </w:rPr>
        <w:t>，默认</w:t>
      </w:r>
      <w:r>
        <w:rPr>
          <w:rFonts w:hint="eastAsia"/>
        </w:rPr>
        <w:t>8849</w:t>
      </w:r>
    </w:p>
    <w:p w:rsidR="00DB27EB" w:rsidRDefault="00DB27EB" w:rsidP="0022644F">
      <w:pPr>
        <w:pStyle w:val="ItemList"/>
      </w:pPr>
      <w:proofErr w:type="gramStart"/>
      <w:r>
        <w:rPr>
          <w:rFonts w:hint="eastAsia"/>
        </w:rPr>
        <w:t>其它页按默认</w:t>
      </w:r>
      <w:proofErr w:type="gramEnd"/>
      <w:r>
        <w:rPr>
          <w:rFonts w:hint="eastAsia"/>
        </w:rPr>
        <w:t>下一步。</w:t>
      </w:r>
    </w:p>
    <w:p w:rsidR="00B45AAA" w:rsidRDefault="00B45AAA" w:rsidP="00B45AAA"/>
    <w:p w:rsidR="00B45AAA" w:rsidRPr="00DB27EB" w:rsidRDefault="00B45AAA" w:rsidP="00B45AAA">
      <w:r>
        <w:rPr>
          <w:rFonts w:hint="eastAsia"/>
        </w:rPr>
        <w:t>点</w:t>
      </w:r>
      <w:r>
        <w:rPr>
          <w:rFonts w:hint="eastAsia"/>
          <w:noProof/>
        </w:rPr>
        <w:drawing>
          <wp:inline distT="0" distB="0" distL="0" distR="0">
            <wp:extent cx="1771650" cy="752475"/>
            <wp:effectExtent l="19050" t="0" r="0" b="0"/>
            <wp:docPr id="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Detach</w:t>
      </w:r>
      <w:r>
        <w:rPr>
          <w:rFonts w:hint="eastAsia"/>
        </w:rPr>
        <w:t>断开连接。</w:t>
      </w:r>
    </w:p>
    <w:p w:rsidR="0022644F" w:rsidRDefault="0022644F" w:rsidP="00C62D3B">
      <w:pPr>
        <w:pStyle w:val="3"/>
      </w:pPr>
      <w:r>
        <w:rPr>
          <w:rFonts w:hint="eastAsia"/>
        </w:rPr>
        <w:t>监控</w:t>
      </w:r>
    </w:p>
    <w:p w:rsidR="00B45AAA" w:rsidRPr="00CD6585" w:rsidRDefault="00B45AAA" w:rsidP="00CD6585"/>
    <w:p w:rsidR="0022644F" w:rsidRDefault="00200BCE" w:rsidP="00200BCE">
      <w:pPr>
        <w:pStyle w:val="4"/>
        <w:rPr>
          <w:rFonts w:hint="default"/>
        </w:rPr>
      </w:pPr>
      <w:r>
        <w:t>监控热点（</w:t>
      </w:r>
      <w:r>
        <w:t>CPU</w:t>
      </w:r>
      <w:r>
        <w:t>）</w:t>
      </w:r>
    </w:p>
    <w:p w:rsidR="00200BCE" w:rsidRDefault="00405441" w:rsidP="00405441">
      <w:pPr>
        <w:pStyle w:val="Figure"/>
      </w:pPr>
      <w:r>
        <w:rPr>
          <w:rFonts w:hint="eastAsia"/>
          <w:noProof/>
        </w:rPr>
        <w:drawing>
          <wp:inline distT="0" distB="0" distL="0" distR="0">
            <wp:extent cx="5391150" cy="2684104"/>
            <wp:effectExtent l="19050" t="0" r="0" b="0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796" cy="2682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441" w:rsidRDefault="00405441" w:rsidP="00405441">
      <w:r>
        <w:rPr>
          <w:rFonts w:hint="eastAsia"/>
        </w:rPr>
        <w:t>选择</w:t>
      </w:r>
      <w:r>
        <w:rPr>
          <w:rFonts w:hint="eastAsia"/>
        </w:rPr>
        <w:t>CPU views/Hot Spots</w:t>
      </w:r>
      <w:r>
        <w:rPr>
          <w:rFonts w:hint="eastAsia"/>
        </w:rPr>
        <w:t>，要以观察到当前系统运行的热点函数（</w:t>
      </w:r>
      <w:r>
        <w:rPr>
          <w:rFonts w:hint="eastAsia"/>
        </w:rPr>
        <w:t>CPU</w:t>
      </w:r>
      <w:r>
        <w:rPr>
          <w:rFonts w:hint="eastAsia"/>
        </w:rPr>
        <w:t>消耗在哪），以及其运行堆栈、时长等信息。</w:t>
      </w:r>
    </w:p>
    <w:p w:rsidR="00405441" w:rsidRDefault="00405441" w:rsidP="006F0DD4">
      <w:pPr>
        <w:pStyle w:val="4"/>
        <w:rPr>
          <w:rFonts w:hint="default"/>
        </w:rPr>
      </w:pPr>
      <w:r>
        <w:lastRenderedPageBreak/>
        <w:t>监控内存</w:t>
      </w:r>
    </w:p>
    <w:p w:rsidR="00405441" w:rsidRDefault="00405441" w:rsidP="00405441">
      <w:r>
        <w:rPr>
          <w:rFonts w:hint="eastAsia"/>
          <w:noProof/>
        </w:rPr>
        <w:drawing>
          <wp:inline distT="0" distB="0" distL="0" distR="0">
            <wp:extent cx="5623282" cy="4162425"/>
            <wp:effectExtent l="19050" t="0" r="0" b="0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911" cy="4159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441" w:rsidRDefault="00DB27EB" w:rsidP="00405441">
      <w:r>
        <w:rPr>
          <w:rFonts w:hint="eastAsia"/>
        </w:rPr>
        <w:t>选择“</w:t>
      </w:r>
      <w:r>
        <w:rPr>
          <w:rFonts w:hint="eastAsia"/>
        </w:rPr>
        <w:t>Telemetries/Memory/Heap</w:t>
      </w:r>
      <w:r>
        <w:rPr>
          <w:rFonts w:hint="eastAsia"/>
        </w:rPr>
        <w:t>”可以监控堆内存使用</w:t>
      </w:r>
      <w:r>
        <w:rPr>
          <w:rFonts w:hint="eastAsia"/>
        </w:rPr>
        <w:t>/</w:t>
      </w:r>
      <w:r>
        <w:rPr>
          <w:rFonts w:hint="eastAsia"/>
        </w:rPr>
        <w:t>回收情况，非堆内存通过上面的下拉框选择后查看。</w:t>
      </w:r>
    </w:p>
    <w:p w:rsidR="00CD6585" w:rsidRDefault="00CD6585" w:rsidP="00405441">
      <w:r>
        <w:rPr>
          <w:rFonts w:hint="eastAsia"/>
          <w:noProof/>
        </w:rPr>
        <w:drawing>
          <wp:inline distT="0" distB="0" distL="0" distR="0">
            <wp:extent cx="5400675" cy="2914505"/>
            <wp:effectExtent l="19050" t="0" r="9525" b="0"/>
            <wp:docPr id="5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315" cy="2912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585" w:rsidRPr="00DB27EB" w:rsidRDefault="00CD6585" w:rsidP="00405441">
      <w:r>
        <w:rPr>
          <w:rFonts w:hint="eastAsia"/>
        </w:rPr>
        <w:t>选择“</w:t>
      </w:r>
      <w:r>
        <w:rPr>
          <w:rFonts w:hint="eastAsia"/>
        </w:rPr>
        <w:t>Live memory/All Objects</w:t>
      </w:r>
      <w:r>
        <w:rPr>
          <w:rFonts w:hint="eastAsia"/>
        </w:rPr>
        <w:t>”可以查看所有对象内存使用情况，如果发现某对象在不断增长，可通过</w:t>
      </w:r>
      <w:r>
        <w:rPr>
          <w:rFonts w:hint="eastAsia"/>
        </w:rPr>
        <w:t>Call Tree</w:t>
      </w:r>
      <w:r>
        <w:rPr>
          <w:rFonts w:hint="eastAsia"/>
        </w:rPr>
        <w:t>等手段看是否有内存泄漏。</w:t>
      </w:r>
    </w:p>
    <w:p w:rsidR="00405441" w:rsidRDefault="00405441" w:rsidP="006F0DD4">
      <w:pPr>
        <w:pStyle w:val="4"/>
        <w:rPr>
          <w:rFonts w:hint="default"/>
        </w:rPr>
      </w:pPr>
      <w:r>
        <w:lastRenderedPageBreak/>
        <w:t>监控</w:t>
      </w:r>
      <w:r>
        <w:t>SQL</w:t>
      </w:r>
    </w:p>
    <w:p w:rsidR="00405441" w:rsidRDefault="00B519C5" w:rsidP="00405441">
      <w:r>
        <w:rPr>
          <w:rFonts w:hint="eastAsia"/>
          <w:noProof/>
        </w:rPr>
        <w:drawing>
          <wp:inline distT="0" distB="0" distL="0" distR="0">
            <wp:extent cx="5375111" cy="3209925"/>
            <wp:effectExtent l="19050" t="0" r="0" b="0"/>
            <wp:docPr id="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2" cy="3211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441" w:rsidRDefault="00DB27EB" w:rsidP="00405441">
      <w:r>
        <w:rPr>
          <w:rFonts w:hint="eastAsia"/>
        </w:rPr>
        <w:t>选择“</w:t>
      </w:r>
      <w:r>
        <w:rPr>
          <w:rFonts w:hint="eastAsia"/>
        </w:rPr>
        <w:t>Databases/JDBC/Hot Spots</w:t>
      </w:r>
      <w:r>
        <w:rPr>
          <w:rFonts w:hint="eastAsia"/>
        </w:rPr>
        <w:t>”可以监控到所有运行的</w:t>
      </w:r>
      <w:r>
        <w:rPr>
          <w:rFonts w:hint="eastAsia"/>
        </w:rPr>
        <w:t>SQL</w:t>
      </w:r>
      <w:r>
        <w:rPr>
          <w:rFonts w:hint="eastAsia"/>
        </w:rPr>
        <w:t>执行时间、频率等信息。</w:t>
      </w:r>
    </w:p>
    <w:p w:rsidR="00B519C5" w:rsidRPr="00405441" w:rsidRDefault="00B519C5" w:rsidP="00405441"/>
    <w:p w:rsidR="008C0E31" w:rsidRDefault="008C0E31" w:rsidP="00405441">
      <w:pPr>
        <w:pStyle w:val="4"/>
        <w:rPr>
          <w:rFonts w:hint="default"/>
        </w:rPr>
        <w:sectPr w:rsidR="008C0E31" w:rsidSect="00790CE5"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:rsidR="008349EE" w:rsidRDefault="008D3E45" w:rsidP="00A1750B">
      <w:pPr>
        <w:pStyle w:val="Appendixheading1"/>
        <w:rPr>
          <w:rFonts w:hint="default"/>
        </w:rPr>
      </w:pPr>
      <w:bookmarkStart w:id="99" w:name="_Toc382659582"/>
      <w:r>
        <w:lastRenderedPageBreak/>
        <w:t>参考文献</w:t>
      </w:r>
      <w:bookmarkEnd w:id="99"/>
    </w:p>
    <w:p w:rsidR="00A1750B" w:rsidRDefault="00B6281F" w:rsidP="00A1750B">
      <w:r>
        <w:rPr>
          <w:rFonts w:hint="eastAsia"/>
        </w:rPr>
        <w:t>童志刚</w:t>
      </w:r>
      <w:r>
        <w:rPr>
          <w:rFonts w:hint="eastAsia"/>
        </w:rPr>
        <w:t xml:space="preserve"> </w:t>
      </w:r>
      <w:r>
        <w:rPr>
          <w:rFonts w:hint="eastAsia"/>
        </w:rPr>
        <w:t>《</w:t>
      </w:r>
      <w:r w:rsidRPr="00B6281F">
        <w:rPr>
          <w:rFonts w:hint="eastAsia"/>
        </w:rPr>
        <w:t>JVM</w:t>
      </w:r>
      <w:r w:rsidRPr="00B6281F">
        <w:rPr>
          <w:rFonts w:hint="eastAsia"/>
        </w:rPr>
        <w:t>内存管理</w:t>
      </w:r>
      <w:r>
        <w:rPr>
          <w:rFonts w:hint="eastAsia"/>
        </w:rPr>
        <w:t>》</w:t>
      </w:r>
    </w:p>
    <w:p w:rsidR="00B6281F" w:rsidRDefault="00B6281F" w:rsidP="00B6281F">
      <w:r>
        <w:rPr>
          <w:rFonts w:hint="eastAsia"/>
        </w:rPr>
        <w:t>李林锋</w:t>
      </w:r>
      <w:r>
        <w:rPr>
          <w:rFonts w:hint="eastAsia"/>
        </w:rPr>
        <w:t xml:space="preserve"> </w:t>
      </w:r>
      <w:r>
        <w:rPr>
          <w:rFonts w:hint="eastAsia"/>
        </w:rPr>
        <w:t>《</w:t>
      </w:r>
      <w:r w:rsidRPr="00C734AE">
        <w:rPr>
          <w:rFonts w:hint="eastAsia"/>
        </w:rPr>
        <w:t>Java</w:t>
      </w:r>
      <w:r>
        <w:rPr>
          <w:rFonts w:hint="eastAsia"/>
        </w:rPr>
        <w:t>性能问题定位参考手册》</w:t>
      </w:r>
    </w:p>
    <w:p w:rsidR="00B6281F" w:rsidRDefault="00B6281F" w:rsidP="00B6281F">
      <w:r w:rsidRPr="00B6281F">
        <w:rPr>
          <w:rFonts w:hint="eastAsia"/>
        </w:rPr>
        <w:t>胡志云</w:t>
      </w:r>
      <w:r>
        <w:rPr>
          <w:rFonts w:hint="eastAsia"/>
        </w:rPr>
        <w:t xml:space="preserve"> </w:t>
      </w:r>
      <w:r>
        <w:rPr>
          <w:rFonts w:hint="eastAsia"/>
        </w:rPr>
        <w:t>《</w:t>
      </w:r>
      <w:r w:rsidRPr="00B6281F">
        <w:t>Java</w:t>
      </w:r>
      <w:r w:rsidRPr="00B6281F">
        <w:rPr>
          <w:rFonts w:hint="eastAsia"/>
        </w:rPr>
        <w:t>性能问题定位手段优化优秀实践</w:t>
      </w:r>
      <w:r>
        <w:rPr>
          <w:rFonts w:hint="eastAsia"/>
        </w:rPr>
        <w:t>》</w:t>
      </w:r>
    </w:p>
    <w:p w:rsidR="00B6281F" w:rsidRPr="00B6281F" w:rsidRDefault="00B6281F" w:rsidP="00B6281F">
      <w:r>
        <w:rPr>
          <w:rFonts w:hint="eastAsia"/>
        </w:rPr>
        <w:t>贺忆东</w:t>
      </w:r>
      <w:r>
        <w:rPr>
          <w:rFonts w:hint="eastAsia"/>
        </w:rPr>
        <w:t xml:space="preserve"> </w:t>
      </w:r>
      <w:r>
        <w:rPr>
          <w:rFonts w:hint="eastAsia"/>
        </w:rPr>
        <w:t>《</w:t>
      </w:r>
      <w:r w:rsidRPr="00E13D74">
        <w:rPr>
          <w:rFonts w:hint="eastAsia"/>
        </w:rPr>
        <w:t>使用</w:t>
      </w:r>
      <w:r w:rsidRPr="00E13D74">
        <w:rPr>
          <w:rFonts w:hint="eastAsia"/>
        </w:rPr>
        <w:t>JDB</w:t>
      </w:r>
      <w:r w:rsidRPr="00E13D74">
        <w:rPr>
          <w:rFonts w:hint="eastAsia"/>
        </w:rPr>
        <w:t>调试</w:t>
      </w:r>
      <w:r w:rsidRPr="00E13D74">
        <w:rPr>
          <w:rFonts w:hint="eastAsia"/>
        </w:rPr>
        <w:t>Java</w:t>
      </w:r>
      <w:r w:rsidRPr="00E13D74">
        <w:rPr>
          <w:rFonts w:hint="eastAsia"/>
        </w:rPr>
        <w:t>程序</w:t>
      </w:r>
      <w:r>
        <w:rPr>
          <w:rFonts w:hint="eastAsia"/>
        </w:rPr>
        <w:t>》</w:t>
      </w:r>
    </w:p>
    <w:sectPr w:rsidR="00B6281F" w:rsidRPr="00B6281F" w:rsidSect="000A12FA">
      <w:headerReference w:type="even" r:id="rId69"/>
      <w:footerReference w:type="even" r:id="rId70"/>
      <w:headerReference w:type="first" r:id="rId71"/>
      <w:footerReference w:type="first" r:id="rId72"/>
      <w:pgSz w:w="11907" w:h="16840" w:code="9"/>
      <w:pgMar w:top="1701" w:right="1134" w:bottom="1701" w:left="1134" w:header="567" w:footer="567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0FE9" w:rsidRDefault="001D0FE9">
      <w:r>
        <w:separator/>
      </w:r>
    </w:p>
  </w:endnote>
  <w:endnote w:type="continuationSeparator" w:id="0">
    <w:p w:rsidR="001D0FE9" w:rsidRDefault="001D0F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27EB" w:rsidRDefault="00DB27EB">
    <w:pPr>
      <w:pStyle w:val="a7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27EB" w:rsidRDefault="00DB27EB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0FE9" w:rsidRDefault="001D0FE9">
      <w:r>
        <w:separator/>
      </w:r>
    </w:p>
  </w:footnote>
  <w:footnote w:type="continuationSeparator" w:id="0">
    <w:p w:rsidR="001D0FE9" w:rsidRDefault="001D0FE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27EB" w:rsidRPr="00084BE0" w:rsidRDefault="00DB27EB" w:rsidP="00084BE0">
    <w:pPr>
      <w:pStyle w:val="ab"/>
      <w:ind w:right="4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20"/>
      <w:gridCol w:w="4840"/>
    </w:tblGrid>
    <w:tr w:rsidR="00DB27EB" w:rsidRPr="00B75E83">
      <w:trPr>
        <w:trHeight w:val="851"/>
      </w:trPr>
      <w:tc>
        <w:tcPr>
          <w:tcW w:w="4820" w:type="dxa"/>
          <w:vAlign w:val="bottom"/>
        </w:tcPr>
        <w:p w:rsidR="00DB27EB" w:rsidRPr="00E031EC" w:rsidRDefault="00534411" w:rsidP="00790CE5">
          <w:pPr>
            <w:pStyle w:val="HeadingLeft"/>
            <w:rPr>
              <w:rFonts w:cs="Times New Roman" w:hint="eastAsia"/>
            </w:rPr>
          </w:pPr>
          <w:r>
            <w:rPr>
              <w:rFonts w:cs="Times New Roman" w:hint="eastAsia"/>
            </w:rPr>
            <w:t>Java</w:t>
          </w:r>
          <w:r>
            <w:rPr>
              <w:rFonts w:cs="Times New Roman"/>
            </w:rPr>
            <w:t>性能手册</w:t>
          </w:r>
        </w:p>
      </w:tc>
      <w:tc>
        <w:tcPr>
          <w:tcW w:w="4840" w:type="dxa"/>
          <w:vAlign w:val="bottom"/>
        </w:tcPr>
        <w:p w:rsidR="00DB27EB" w:rsidRPr="00B75E83" w:rsidRDefault="00DB27EB" w:rsidP="00790CE5">
          <w:pPr>
            <w:pStyle w:val="HeadingRight"/>
            <w:rPr>
              <w:rFonts w:cs="Times New Roman"/>
            </w:rPr>
          </w:pPr>
        </w:p>
      </w:tc>
    </w:tr>
  </w:tbl>
  <w:p w:rsidR="00DB27EB" w:rsidRDefault="00DB27EB" w:rsidP="00790CE5">
    <w:pPr>
      <w:pStyle w:val="HeadingRigh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20"/>
      <w:gridCol w:w="4840"/>
    </w:tblGrid>
    <w:tr w:rsidR="00DB27EB" w:rsidRPr="00B75E83">
      <w:trPr>
        <w:trHeight w:val="851"/>
      </w:trPr>
      <w:tc>
        <w:tcPr>
          <w:tcW w:w="4820" w:type="dxa"/>
          <w:vAlign w:val="bottom"/>
        </w:tcPr>
        <w:p w:rsidR="00DB27EB" w:rsidRPr="00E031EC" w:rsidRDefault="001D0FE9" w:rsidP="00790CE5">
          <w:pPr>
            <w:pStyle w:val="HeadingLeft"/>
            <w:rPr>
              <w:rFonts w:cs="Times New Roman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Contents </w:instrText>
          </w:r>
          <w:r>
            <w:rPr>
              <w:noProof/>
            </w:rPr>
            <w:fldChar w:fldCharType="separate"/>
          </w:r>
          <w:r w:rsidR="005B5086">
            <w:rPr>
              <w:rFonts w:hint="eastAsia"/>
              <w:noProof/>
            </w:rPr>
            <w:t>目</w:t>
          </w:r>
          <w:r w:rsidR="005B5086">
            <w:rPr>
              <w:rFonts w:hint="eastAsia"/>
              <w:noProof/>
            </w:rPr>
            <w:t xml:space="preserve">  </w:t>
          </w:r>
          <w:r w:rsidR="005B5086">
            <w:rPr>
              <w:rFonts w:hint="eastAsia"/>
              <w:noProof/>
            </w:rPr>
            <w:t>录</w:t>
          </w:r>
          <w:r>
            <w:rPr>
              <w:noProof/>
            </w:rPr>
            <w:fldChar w:fldCharType="end"/>
          </w:r>
        </w:p>
      </w:tc>
      <w:tc>
        <w:tcPr>
          <w:tcW w:w="4840" w:type="dxa"/>
          <w:vAlign w:val="bottom"/>
        </w:tcPr>
        <w:p w:rsidR="00DB27EB" w:rsidRDefault="001D0FE9" w:rsidP="00790CE5">
          <w:pPr>
            <w:pStyle w:val="HeadingRight"/>
          </w:pPr>
          <w:r>
            <w:fldChar w:fldCharType="begin"/>
          </w:r>
          <w:r>
            <w:instrText xml:space="preserve"> DOCPROPERTY  "Product&amp;Project Name" </w:instrText>
          </w:r>
          <w:r>
            <w:fldChar w:fldCharType="separate"/>
          </w:r>
          <w:r w:rsidR="005B5086">
            <w:t>HUAWEI ManageOne</w:t>
          </w:r>
          <w:r>
            <w:fldChar w:fldCharType="end"/>
          </w:r>
        </w:p>
        <w:p w:rsidR="00DB27EB" w:rsidRPr="00B75E83" w:rsidRDefault="001D0FE9" w:rsidP="00790CE5">
          <w:pPr>
            <w:pStyle w:val="HeadingRight"/>
            <w:rPr>
              <w:rFonts w:cs="Times New Roman"/>
            </w:rPr>
          </w:pPr>
          <w:r>
            <w:fldChar w:fldCharType="begin"/>
          </w:r>
          <w:r>
            <w:instrText xml:space="preserve"> DOCPROPERTY  DocumentName </w:instrText>
          </w:r>
          <w:r>
            <w:fldChar w:fldCharType="separate"/>
          </w:r>
          <w:r w:rsidR="005B5086">
            <w:rPr>
              <w:rFonts w:hint="eastAsia"/>
            </w:rPr>
            <w:t>IT</w:t>
          </w:r>
          <w:r w:rsidR="005B5086">
            <w:rPr>
              <w:rFonts w:hint="eastAsia"/>
            </w:rPr>
            <w:t>数据中心管理软件开发部性能手册</w:t>
          </w:r>
          <w:r>
            <w:fldChar w:fldCharType="end"/>
          </w:r>
        </w:p>
      </w:tc>
    </w:tr>
  </w:tbl>
  <w:p w:rsidR="00DB27EB" w:rsidRDefault="00DB27EB" w:rsidP="00790CE5">
    <w:pPr>
      <w:pStyle w:val="HeadingRigh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20"/>
      <w:gridCol w:w="4840"/>
    </w:tblGrid>
    <w:tr w:rsidR="00DB27EB" w:rsidRPr="00B75E83">
      <w:trPr>
        <w:trHeight w:val="851"/>
      </w:trPr>
      <w:tc>
        <w:tcPr>
          <w:tcW w:w="4820" w:type="dxa"/>
          <w:vAlign w:val="bottom"/>
        </w:tcPr>
        <w:p w:rsidR="00534411" w:rsidRPr="00534411" w:rsidRDefault="00534411" w:rsidP="00534411">
          <w:pPr>
            <w:pStyle w:val="HeadingLeft"/>
            <w:rPr>
              <w:rFonts w:hint="eastAsia"/>
            </w:rPr>
          </w:pPr>
          <w:r>
            <w:t>Java</w:t>
          </w:r>
          <w:r>
            <w:t>性能手册</w:t>
          </w:r>
        </w:p>
      </w:tc>
      <w:tc>
        <w:tcPr>
          <w:tcW w:w="4840" w:type="dxa"/>
          <w:vAlign w:val="bottom"/>
        </w:tcPr>
        <w:p w:rsidR="00DB27EB" w:rsidRPr="00B75E83" w:rsidRDefault="001D0FE9" w:rsidP="00790CE5">
          <w:pPr>
            <w:pStyle w:val="HeadingRight"/>
            <w:rPr>
              <w:rFonts w:cs="Times New Roman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Contents </w:instrText>
          </w:r>
          <w:r>
            <w:rPr>
              <w:noProof/>
            </w:rPr>
            <w:fldChar w:fldCharType="separate"/>
          </w:r>
          <w:r w:rsidR="005B5086">
            <w:rPr>
              <w:rFonts w:hint="eastAsia"/>
              <w:noProof/>
            </w:rPr>
            <w:t>目</w:t>
          </w:r>
          <w:r w:rsidR="005B5086">
            <w:rPr>
              <w:rFonts w:hint="eastAsia"/>
              <w:noProof/>
            </w:rPr>
            <w:t xml:space="preserve">  </w:t>
          </w:r>
          <w:r w:rsidR="005B5086">
            <w:rPr>
              <w:rFonts w:hint="eastAsia"/>
              <w:noProof/>
            </w:rPr>
            <w:t>录</w:t>
          </w:r>
          <w:r>
            <w:rPr>
              <w:noProof/>
            </w:rPr>
            <w:fldChar w:fldCharType="end"/>
          </w:r>
        </w:p>
      </w:tc>
    </w:tr>
  </w:tbl>
  <w:p w:rsidR="00DB27EB" w:rsidRDefault="00DB27EB" w:rsidP="00790CE5">
    <w:pPr>
      <w:pStyle w:val="HeadingRight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20"/>
      <w:gridCol w:w="4840"/>
    </w:tblGrid>
    <w:tr w:rsidR="00DB27EB" w:rsidRPr="00B75E83">
      <w:trPr>
        <w:trHeight w:val="851"/>
      </w:trPr>
      <w:tc>
        <w:tcPr>
          <w:tcW w:w="4820" w:type="dxa"/>
          <w:vAlign w:val="bottom"/>
        </w:tcPr>
        <w:p w:rsidR="00DB27EB" w:rsidRPr="00E031EC" w:rsidRDefault="001D0FE9" w:rsidP="00790CE5">
          <w:pPr>
            <w:pStyle w:val="HeadingLeft"/>
            <w:rPr>
              <w:rFonts w:cs="Times New Roman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 w:rsidR="005B5086">
            <w:rPr>
              <w:noProof/>
            </w:rPr>
            <w:t xml:space="preserve">1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 w:rsidR="005B5086">
            <w:rPr>
              <w:rFonts w:hint="eastAsia"/>
              <w:noProof/>
            </w:rPr>
            <w:t>原理篇</w:t>
          </w:r>
          <w:r>
            <w:rPr>
              <w:noProof/>
            </w:rPr>
            <w:fldChar w:fldCharType="end"/>
          </w:r>
        </w:p>
      </w:tc>
      <w:tc>
        <w:tcPr>
          <w:tcW w:w="4840" w:type="dxa"/>
          <w:vAlign w:val="bottom"/>
        </w:tcPr>
        <w:p w:rsidR="00DB27EB" w:rsidRDefault="001D0FE9" w:rsidP="00790CE5">
          <w:pPr>
            <w:pStyle w:val="HeadingRight"/>
          </w:pPr>
          <w:r>
            <w:fldChar w:fldCharType="begin"/>
          </w:r>
          <w:r>
            <w:instrText xml:space="preserve"> DOCPROPERTY  "Product&amp;Project Name" </w:instrText>
          </w:r>
          <w:r>
            <w:fldChar w:fldCharType="separate"/>
          </w:r>
          <w:r w:rsidR="005B5086">
            <w:t>HUAWEI ManageOne</w:t>
          </w:r>
          <w:r>
            <w:fldChar w:fldCharType="end"/>
          </w:r>
        </w:p>
        <w:p w:rsidR="00DB27EB" w:rsidRPr="00B75E83" w:rsidRDefault="001D0FE9" w:rsidP="00790CE5">
          <w:pPr>
            <w:pStyle w:val="HeadingRight"/>
            <w:rPr>
              <w:rFonts w:cs="Times New Roman"/>
            </w:rPr>
          </w:pPr>
          <w:r>
            <w:fldChar w:fldCharType="begin"/>
          </w:r>
          <w:r>
            <w:instrText xml:space="preserve"> DOCPROPERTY  DocumentName </w:instrText>
          </w:r>
          <w:r>
            <w:fldChar w:fldCharType="separate"/>
          </w:r>
          <w:r w:rsidR="005B5086">
            <w:rPr>
              <w:rFonts w:hint="eastAsia"/>
            </w:rPr>
            <w:t>IT</w:t>
          </w:r>
          <w:r w:rsidR="005B5086">
            <w:rPr>
              <w:rFonts w:hint="eastAsia"/>
            </w:rPr>
            <w:t>数据中心管理软件开发部性能手册</w:t>
          </w:r>
          <w:r>
            <w:fldChar w:fldCharType="end"/>
          </w:r>
        </w:p>
      </w:tc>
    </w:tr>
  </w:tbl>
  <w:p w:rsidR="00DB27EB" w:rsidRDefault="00DB27EB" w:rsidP="00790CE5">
    <w:pPr>
      <w:pStyle w:val="HeadingRight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20"/>
      <w:gridCol w:w="4840"/>
    </w:tblGrid>
    <w:tr w:rsidR="00DB27EB" w:rsidRPr="00B75E83">
      <w:trPr>
        <w:trHeight w:val="851"/>
      </w:trPr>
      <w:tc>
        <w:tcPr>
          <w:tcW w:w="4820" w:type="dxa"/>
          <w:vAlign w:val="bottom"/>
        </w:tcPr>
        <w:p w:rsidR="00DB27EB" w:rsidRPr="00E031EC" w:rsidRDefault="00534411" w:rsidP="00790CE5">
          <w:pPr>
            <w:pStyle w:val="HeadingLeft"/>
            <w:rPr>
              <w:rFonts w:cs="Times New Roman"/>
            </w:rPr>
          </w:pPr>
          <w:r>
            <w:t>Java</w:t>
          </w:r>
          <w:r>
            <w:t>性能手册</w:t>
          </w:r>
        </w:p>
      </w:tc>
      <w:tc>
        <w:tcPr>
          <w:tcW w:w="4840" w:type="dxa"/>
          <w:vAlign w:val="bottom"/>
        </w:tcPr>
        <w:p w:rsidR="00DB27EB" w:rsidRPr="00B75E83" w:rsidRDefault="001D0FE9" w:rsidP="00790CE5">
          <w:pPr>
            <w:pStyle w:val="HeadingRight"/>
            <w:rPr>
              <w:rFonts w:cs="Times New Roman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 w:rsidR="005B5086">
            <w:rPr>
              <w:noProof/>
            </w:rPr>
            <w:t xml:space="preserve">2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 w:rsidR="005B5086">
            <w:rPr>
              <w:rFonts w:hint="eastAsia"/>
              <w:noProof/>
            </w:rPr>
            <w:t>预防篇</w:t>
          </w:r>
          <w:r>
            <w:rPr>
              <w:noProof/>
            </w:rPr>
            <w:fldChar w:fldCharType="end"/>
          </w:r>
        </w:p>
      </w:tc>
    </w:tr>
  </w:tbl>
  <w:p w:rsidR="00DB27EB" w:rsidRDefault="00DB27EB" w:rsidP="00790CE5">
    <w:pPr>
      <w:pStyle w:val="HeadingRight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27EB" w:rsidRDefault="00DB27EB" w:rsidP="006F23AF">
    <w:pPr>
      <w:pStyle w:val="a8"/>
      <w:spacing w:after="120"/>
      <w:ind w:left="630" w:firstLine="360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27EB" w:rsidRDefault="00DB27EB" w:rsidP="006F23AF">
    <w:pPr>
      <w:pStyle w:val="a8"/>
      <w:spacing w:after="120"/>
      <w:ind w:left="630"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CAF6F3D8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3"/>
      <w:suff w:val="nothing"/>
      <w:lvlText w:val="%1.%2.%3 "/>
      <w:lvlJc w:val="left"/>
      <w:pPr>
        <w:ind w:left="851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5">
      <w:start w:val="1"/>
      <w:numFmt w:val="decimal"/>
      <w:pStyle w:val="Step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Arial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1"/>
        <w:szCs w:val="20"/>
        <w:vertAlign w:val="baseline"/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pStyle w:val="TableDescription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7178979C"/>
    <w:lvl w:ilvl="0" w:tplc="9812996E">
      <w:start w:val="1"/>
      <w:numFmt w:val="bullet"/>
      <w:pStyle w:val="ItemList"/>
      <w:lvlText w:val=""/>
      <w:lvlJc w:val="left"/>
      <w:pPr>
        <w:tabs>
          <w:tab w:val="num" w:pos="1985"/>
        </w:tabs>
        <w:ind w:left="1985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position w:val="2"/>
        <w:sz w:val="16"/>
        <w:szCs w:val="16"/>
        <w:vertAlign w:val="baseline"/>
      </w:rPr>
    </w:lvl>
    <w:lvl w:ilvl="1" w:tplc="91CE270A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0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7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8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9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4"/>
        <w:szCs w:val="24"/>
        <w:vertAlign w:val="baseline"/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pStyle w:val="TableDescriptioninAppendix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</w:abstractNum>
  <w:abstractNum w:abstractNumId="10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2347E6A"/>
    <w:multiLevelType w:val="multilevel"/>
    <w:tmpl w:val="D95C4700"/>
    <w:lvl w:ilvl="0">
      <w:start w:val="1"/>
      <w:numFmt w:val="upperLetter"/>
      <w:pStyle w:val="a0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12"/>
  </w:num>
  <w:num w:numId="2">
    <w:abstractNumId w:val="7"/>
  </w:num>
  <w:num w:numId="3">
    <w:abstractNumId w:val="5"/>
  </w:num>
  <w:num w:numId="4">
    <w:abstractNumId w:val="2"/>
  </w:num>
  <w:num w:numId="5">
    <w:abstractNumId w:val="9"/>
  </w:num>
  <w:num w:numId="6">
    <w:abstractNumId w:val="4"/>
  </w:num>
  <w:num w:numId="7">
    <w:abstractNumId w:val="1"/>
  </w:num>
  <w:num w:numId="8">
    <w:abstractNumId w:val="6"/>
  </w:num>
  <w:num w:numId="9">
    <w:abstractNumId w:val="10"/>
  </w:num>
  <w:num w:numId="10">
    <w:abstractNumId w:val="8"/>
  </w:num>
  <w:num w:numId="11">
    <w:abstractNumId w:val="11"/>
  </w:num>
  <w:num w:numId="12">
    <w:abstractNumId w:val="0"/>
  </w:num>
  <w:num w:numId="13">
    <w:abstractNumId w:val="2"/>
  </w:num>
  <w:num w:numId="14">
    <w:abstractNumId w:val="3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2"/>
  </w:num>
  <w:num w:numId="22">
    <w:abstractNumId w:val="2"/>
  </w:num>
  <w:num w:numId="23">
    <w:abstractNumId w:val="2"/>
  </w:num>
  <w:num w:numId="24">
    <w:abstractNumId w:val="4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3"/>
  <w:bordersDoNotSurroundHeader/>
  <w:bordersDoNotSurroundFooter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92DC2"/>
    <w:rsid w:val="00000724"/>
    <w:rsid w:val="0000120B"/>
    <w:rsid w:val="000019BE"/>
    <w:rsid w:val="00007B12"/>
    <w:rsid w:val="00007B68"/>
    <w:rsid w:val="00011630"/>
    <w:rsid w:val="00014C0D"/>
    <w:rsid w:val="00014D62"/>
    <w:rsid w:val="000150E3"/>
    <w:rsid w:val="000171EC"/>
    <w:rsid w:val="00017C40"/>
    <w:rsid w:val="000210D2"/>
    <w:rsid w:val="0002276F"/>
    <w:rsid w:val="0002558E"/>
    <w:rsid w:val="00030293"/>
    <w:rsid w:val="000321CB"/>
    <w:rsid w:val="00033243"/>
    <w:rsid w:val="00033F84"/>
    <w:rsid w:val="000375E9"/>
    <w:rsid w:val="00041907"/>
    <w:rsid w:val="00043B1A"/>
    <w:rsid w:val="000447CF"/>
    <w:rsid w:val="000504DB"/>
    <w:rsid w:val="0005157D"/>
    <w:rsid w:val="00051A7C"/>
    <w:rsid w:val="00051CA2"/>
    <w:rsid w:val="00052948"/>
    <w:rsid w:val="000535E5"/>
    <w:rsid w:val="0005455A"/>
    <w:rsid w:val="00054DE4"/>
    <w:rsid w:val="000550CE"/>
    <w:rsid w:val="00064F80"/>
    <w:rsid w:val="0006678D"/>
    <w:rsid w:val="00066F4D"/>
    <w:rsid w:val="000704D2"/>
    <w:rsid w:val="00070957"/>
    <w:rsid w:val="00071634"/>
    <w:rsid w:val="000725C5"/>
    <w:rsid w:val="0007351D"/>
    <w:rsid w:val="00074B6E"/>
    <w:rsid w:val="00075EE8"/>
    <w:rsid w:val="000777E5"/>
    <w:rsid w:val="0008037B"/>
    <w:rsid w:val="0008048D"/>
    <w:rsid w:val="00080838"/>
    <w:rsid w:val="00081143"/>
    <w:rsid w:val="00082C9D"/>
    <w:rsid w:val="000834DE"/>
    <w:rsid w:val="00084BE0"/>
    <w:rsid w:val="000854EA"/>
    <w:rsid w:val="00086E6B"/>
    <w:rsid w:val="00087B38"/>
    <w:rsid w:val="00087EA7"/>
    <w:rsid w:val="0009129A"/>
    <w:rsid w:val="00091931"/>
    <w:rsid w:val="00091B19"/>
    <w:rsid w:val="00091D3F"/>
    <w:rsid w:val="00092AE2"/>
    <w:rsid w:val="0009621C"/>
    <w:rsid w:val="0009644E"/>
    <w:rsid w:val="00096488"/>
    <w:rsid w:val="00096A63"/>
    <w:rsid w:val="00097DE7"/>
    <w:rsid w:val="000A12FA"/>
    <w:rsid w:val="000A2674"/>
    <w:rsid w:val="000A2F84"/>
    <w:rsid w:val="000A585E"/>
    <w:rsid w:val="000B1E79"/>
    <w:rsid w:val="000B245B"/>
    <w:rsid w:val="000B279C"/>
    <w:rsid w:val="000B327D"/>
    <w:rsid w:val="000B5EE1"/>
    <w:rsid w:val="000B6384"/>
    <w:rsid w:val="000B7EFF"/>
    <w:rsid w:val="000C06CE"/>
    <w:rsid w:val="000C0963"/>
    <w:rsid w:val="000C18A1"/>
    <w:rsid w:val="000C3F98"/>
    <w:rsid w:val="000C62CD"/>
    <w:rsid w:val="000D2513"/>
    <w:rsid w:val="000D41DD"/>
    <w:rsid w:val="000D79DE"/>
    <w:rsid w:val="000E16AA"/>
    <w:rsid w:val="000E3396"/>
    <w:rsid w:val="000E3FA8"/>
    <w:rsid w:val="000E5B3B"/>
    <w:rsid w:val="000F21A1"/>
    <w:rsid w:val="000F443B"/>
    <w:rsid w:val="000F5302"/>
    <w:rsid w:val="000F536E"/>
    <w:rsid w:val="000F6AA5"/>
    <w:rsid w:val="000F73A2"/>
    <w:rsid w:val="001017DC"/>
    <w:rsid w:val="00103099"/>
    <w:rsid w:val="00106460"/>
    <w:rsid w:val="00110F4C"/>
    <w:rsid w:val="0011199D"/>
    <w:rsid w:val="00114A3D"/>
    <w:rsid w:val="0011636E"/>
    <w:rsid w:val="00116B34"/>
    <w:rsid w:val="00116DBF"/>
    <w:rsid w:val="00117C30"/>
    <w:rsid w:val="00120C0B"/>
    <w:rsid w:val="00122A8A"/>
    <w:rsid w:val="00125657"/>
    <w:rsid w:val="00131CAC"/>
    <w:rsid w:val="00134805"/>
    <w:rsid w:val="00140364"/>
    <w:rsid w:val="00141351"/>
    <w:rsid w:val="0014145E"/>
    <w:rsid w:val="00141749"/>
    <w:rsid w:val="0014332B"/>
    <w:rsid w:val="0014385B"/>
    <w:rsid w:val="0014498F"/>
    <w:rsid w:val="00145A38"/>
    <w:rsid w:val="00152BC8"/>
    <w:rsid w:val="00154ACF"/>
    <w:rsid w:val="001577A4"/>
    <w:rsid w:val="00161BC3"/>
    <w:rsid w:val="00170433"/>
    <w:rsid w:val="00172E55"/>
    <w:rsid w:val="0017451A"/>
    <w:rsid w:val="00176B45"/>
    <w:rsid w:val="00180259"/>
    <w:rsid w:val="00180E3E"/>
    <w:rsid w:val="00181143"/>
    <w:rsid w:val="00185231"/>
    <w:rsid w:val="00185EEE"/>
    <w:rsid w:val="00185F7A"/>
    <w:rsid w:val="00187508"/>
    <w:rsid w:val="00190A41"/>
    <w:rsid w:val="00191323"/>
    <w:rsid w:val="001921A9"/>
    <w:rsid w:val="00196C9F"/>
    <w:rsid w:val="00197385"/>
    <w:rsid w:val="001A14C4"/>
    <w:rsid w:val="001A42A4"/>
    <w:rsid w:val="001A7817"/>
    <w:rsid w:val="001B38FF"/>
    <w:rsid w:val="001B3B2E"/>
    <w:rsid w:val="001B4737"/>
    <w:rsid w:val="001B4F1B"/>
    <w:rsid w:val="001B5D02"/>
    <w:rsid w:val="001B6FAC"/>
    <w:rsid w:val="001B70B6"/>
    <w:rsid w:val="001C0E12"/>
    <w:rsid w:val="001C0F7A"/>
    <w:rsid w:val="001C6A1C"/>
    <w:rsid w:val="001D0FE9"/>
    <w:rsid w:val="001D669F"/>
    <w:rsid w:val="001D6842"/>
    <w:rsid w:val="001D7DDA"/>
    <w:rsid w:val="001E0721"/>
    <w:rsid w:val="001E1D67"/>
    <w:rsid w:val="001E30B9"/>
    <w:rsid w:val="001E5B72"/>
    <w:rsid w:val="001E71BD"/>
    <w:rsid w:val="001F0644"/>
    <w:rsid w:val="001F3661"/>
    <w:rsid w:val="001F5334"/>
    <w:rsid w:val="001F54BE"/>
    <w:rsid w:val="0020062B"/>
    <w:rsid w:val="00200BCE"/>
    <w:rsid w:val="0020501D"/>
    <w:rsid w:val="0020539C"/>
    <w:rsid w:val="002116A0"/>
    <w:rsid w:val="0021235C"/>
    <w:rsid w:val="002134C0"/>
    <w:rsid w:val="00216D88"/>
    <w:rsid w:val="002226E2"/>
    <w:rsid w:val="00222CD1"/>
    <w:rsid w:val="002245F2"/>
    <w:rsid w:val="00225DA0"/>
    <w:rsid w:val="0022644F"/>
    <w:rsid w:val="002267B6"/>
    <w:rsid w:val="002315E3"/>
    <w:rsid w:val="00234CC4"/>
    <w:rsid w:val="002352DE"/>
    <w:rsid w:val="00235999"/>
    <w:rsid w:val="00236018"/>
    <w:rsid w:val="00242D9E"/>
    <w:rsid w:val="00244440"/>
    <w:rsid w:val="00244EA6"/>
    <w:rsid w:val="002461C9"/>
    <w:rsid w:val="002465A2"/>
    <w:rsid w:val="00246E3D"/>
    <w:rsid w:val="002512A2"/>
    <w:rsid w:val="00251FCE"/>
    <w:rsid w:val="00252D29"/>
    <w:rsid w:val="002541B3"/>
    <w:rsid w:val="00256F12"/>
    <w:rsid w:val="00262636"/>
    <w:rsid w:val="002652D5"/>
    <w:rsid w:val="00265972"/>
    <w:rsid w:val="00267B86"/>
    <w:rsid w:val="002711F9"/>
    <w:rsid w:val="00273DF1"/>
    <w:rsid w:val="00274DC5"/>
    <w:rsid w:val="0027691A"/>
    <w:rsid w:val="00276BD2"/>
    <w:rsid w:val="002819BC"/>
    <w:rsid w:val="00284CBB"/>
    <w:rsid w:val="002867B5"/>
    <w:rsid w:val="002867C1"/>
    <w:rsid w:val="00287315"/>
    <w:rsid w:val="0029076F"/>
    <w:rsid w:val="002907EC"/>
    <w:rsid w:val="002935E0"/>
    <w:rsid w:val="00294C23"/>
    <w:rsid w:val="00296E4D"/>
    <w:rsid w:val="002978F8"/>
    <w:rsid w:val="00297AEF"/>
    <w:rsid w:val="002A09D3"/>
    <w:rsid w:val="002A16CB"/>
    <w:rsid w:val="002A2995"/>
    <w:rsid w:val="002A2E79"/>
    <w:rsid w:val="002A2F8F"/>
    <w:rsid w:val="002A33AF"/>
    <w:rsid w:val="002A39A2"/>
    <w:rsid w:val="002A7E08"/>
    <w:rsid w:val="002B12DE"/>
    <w:rsid w:val="002B479B"/>
    <w:rsid w:val="002B5115"/>
    <w:rsid w:val="002B5643"/>
    <w:rsid w:val="002C189D"/>
    <w:rsid w:val="002C1DB5"/>
    <w:rsid w:val="002C22D4"/>
    <w:rsid w:val="002C2318"/>
    <w:rsid w:val="002C3278"/>
    <w:rsid w:val="002C3365"/>
    <w:rsid w:val="002C47CF"/>
    <w:rsid w:val="002C48D7"/>
    <w:rsid w:val="002C5BEE"/>
    <w:rsid w:val="002C5EE9"/>
    <w:rsid w:val="002C6505"/>
    <w:rsid w:val="002C79BF"/>
    <w:rsid w:val="002D10F5"/>
    <w:rsid w:val="002D1311"/>
    <w:rsid w:val="002D489E"/>
    <w:rsid w:val="002E00E6"/>
    <w:rsid w:val="002E0191"/>
    <w:rsid w:val="002E48D0"/>
    <w:rsid w:val="002E5399"/>
    <w:rsid w:val="002F16D9"/>
    <w:rsid w:val="002F41B8"/>
    <w:rsid w:val="002F4605"/>
    <w:rsid w:val="002F496F"/>
    <w:rsid w:val="002F6142"/>
    <w:rsid w:val="002F64F1"/>
    <w:rsid w:val="002F7B08"/>
    <w:rsid w:val="00302245"/>
    <w:rsid w:val="00303D9D"/>
    <w:rsid w:val="00307DBA"/>
    <w:rsid w:val="00312DF1"/>
    <w:rsid w:val="00314574"/>
    <w:rsid w:val="00315771"/>
    <w:rsid w:val="0031692E"/>
    <w:rsid w:val="00316C8E"/>
    <w:rsid w:val="0032086A"/>
    <w:rsid w:val="00321154"/>
    <w:rsid w:val="00322063"/>
    <w:rsid w:val="00324D20"/>
    <w:rsid w:val="0033017A"/>
    <w:rsid w:val="003313E7"/>
    <w:rsid w:val="00331A3F"/>
    <w:rsid w:val="003344D9"/>
    <w:rsid w:val="00334839"/>
    <w:rsid w:val="003372EA"/>
    <w:rsid w:val="00337A16"/>
    <w:rsid w:val="00345CA8"/>
    <w:rsid w:val="003461B0"/>
    <w:rsid w:val="0034741F"/>
    <w:rsid w:val="00350893"/>
    <w:rsid w:val="00352799"/>
    <w:rsid w:val="00352F23"/>
    <w:rsid w:val="00354F26"/>
    <w:rsid w:val="003579F6"/>
    <w:rsid w:val="00360713"/>
    <w:rsid w:val="003610EF"/>
    <w:rsid w:val="003611B9"/>
    <w:rsid w:val="00361792"/>
    <w:rsid w:val="00361AC5"/>
    <w:rsid w:val="003629CB"/>
    <w:rsid w:val="00365B72"/>
    <w:rsid w:val="0036631D"/>
    <w:rsid w:val="00366E4B"/>
    <w:rsid w:val="00370DC3"/>
    <w:rsid w:val="00373B2C"/>
    <w:rsid w:val="00382427"/>
    <w:rsid w:val="00385436"/>
    <w:rsid w:val="003860AA"/>
    <w:rsid w:val="0038612C"/>
    <w:rsid w:val="00386230"/>
    <w:rsid w:val="0038624B"/>
    <w:rsid w:val="00386382"/>
    <w:rsid w:val="0039023D"/>
    <w:rsid w:val="00390D3B"/>
    <w:rsid w:val="003938C4"/>
    <w:rsid w:val="003944FC"/>
    <w:rsid w:val="0039711D"/>
    <w:rsid w:val="003A27F5"/>
    <w:rsid w:val="003A3E26"/>
    <w:rsid w:val="003A3E7D"/>
    <w:rsid w:val="003A49B8"/>
    <w:rsid w:val="003A49F7"/>
    <w:rsid w:val="003A539B"/>
    <w:rsid w:val="003A5BE8"/>
    <w:rsid w:val="003A6BCB"/>
    <w:rsid w:val="003A7260"/>
    <w:rsid w:val="003A7C9C"/>
    <w:rsid w:val="003B04DA"/>
    <w:rsid w:val="003B0C21"/>
    <w:rsid w:val="003B22E9"/>
    <w:rsid w:val="003B2CEF"/>
    <w:rsid w:val="003B4793"/>
    <w:rsid w:val="003B49A7"/>
    <w:rsid w:val="003B64F2"/>
    <w:rsid w:val="003C1978"/>
    <w:rsid w:val="003C1AAD"/>
    <w:rsid w:val="003C2E2D"/>
    <w:rsid w:val="003C39E6"/>
    <w:rsid w:val="003C5BE1"/>
    <w:rsid w:val="003D2786"/>
    <w:rsid w:val="003D5F60"/>
    <w:rsid w:val="003E1F44"/>
    <w:rsid w:val="003E211E"/>
    <w:rsid w:val="003E3A83"/>
    <w:rsid w:val="003E5313"/>
    <w:rsid w:val="003E759D"/>
    <w:rsid w:val="003E7FEC"/>
    <w:rsid w:val="003F0B45"/>
    <w:rsid w:val="003F43CE"/>
    <w:rsid w:val="003F7555"/>
    <w:rsid w:val="004013C6"/>
    <w:rsid w:val="00402EB9"/>
    <w:rsid w:val="00403032"/>
    <w:rsid w:val="004040EF"/>
    <w:rsid w:val="004053CB"/>
    <w:rsid w:val="00405441"/>
    <w:rsid w:val="00407989"/>
    <w:rsid w:val="0041039A"/>
    <w:rsid w:val="00413400"/>
    <w:rsid w:val="00413FFF"/>
    <w:rsid w:val="0041409F"/>
    <w:rsid w:val="00414106"/>
    <w:rsid w:val="004161C1"/>
    <w:rsid w:val="00422748"/>
    <w:rsid w:val="00423064"/>
    <w:rsid w:val="0042322E"/>
    <w:rsid w:val="00423371"/>
    <w:rsid w:val="004267D3"/>
    <w:rsid w:val="004269C9"/>
    <w:rsid w:val="004278B5"/>
    <w:rsid w:val="00427A50"/>
    <w:rsid w:val="004314CE"/>
    <w:rsid w:val="004337BF"/>
    <w:rsid w:val="004355C1"/>
    <w:rsid w:val="00435FAE"/>
    <w:rsid w:val="0043675F"/>
    <w:rsid w:val="00436804"/>
    <w:rsid w:val="00436B92"/>
    <w:rsid w:val="00436F04"/>
    <w:rsid w:val="004457BC"/>
    <w:rsid w:val="00450E12"/>
    <w:rsid w:val="00451CF6"/>
    <w:rsid w:val="0045366D"/>
    <w:rsid w:val="004547B4"/>
    <w:rsid w:val="00460505"/>
    <w:rsid w:val="00462D8E"/>
    <w:rsid w:val="004635BF"/>
    <w:rsid w:val="00463820"/>
    <w:rsid w:val="00466677"/>
    <w:rsid w:val="0046676C"/>
    <w:rsid w:val="00466E8E"/>
    <w:rsid w:val="00467E00"/>
    <w:rsid w:val="004722EF"/>
    <w:rsid w:val="00473A32"/>
    <w:rsid w:val="00473FEF"/>
    <w:rsid w:val="004821F6"/>
    <w:rsid w:val="00482393"/>
    <w:rsid w:val="00483F9A"/>
    <w:rsid w:val="00486E75"/>
    <w:rsid w:val="004933CE"/>
    <w:rsid w:val="004939C1"/>
    <w:rsid w:val="00494537"/>
    <w:rsid w:val="004957AB"/>
    <w:rsid w:val="004A2642"/>
    <w:rsid w:val="004A2673"/>
    <w:rsid w:val="004A3992"/>
    <w:rsid w:val="004B0D41"/>
    <w:rsid w:val="004B22AD"/>
    <w:rsid w:val="004B29CD"/>
    <w:rsid w:val="004B38F1"/>
    <w:rsid w:val="004B3D5C"/>
    <w:rsid w:val="004B7A61"/>
    <w:rsid w:val="004B7BC1"/>
    <w:rsid w:val="004C41B3"/>
    <w:rsid w:val="004C7563"/>
    <w:rsid w:val="004D2AC9"/>
    <w:rsid w:val="004D2C13"/>
    <w:rsid w:val="004D39E8"/>
    <w:rsid w:val="004D5CF1"/>
    <w:rsid w:val="004D5DC8"/>
    <w:rsid w:val="004E0672"/>
    <w:rsid w:val="004E1362"/>
    <w:rsid w:val="004E15B5"/>
    <w:rsid w:val="004E25BD"/>
    <w:rsid w:val="004E2FEA"/>
    <w:rsid w:val="004E42D2"/>
    <w:rsid w:val="004E73D0"/>
    <w:rsid w:val="004F1A6F"/>
    <w:rsid w:val="004F38AE"/>
    <w:rsid w:val="004F3E1C"/>
    <w:rsid w:val="004F6280"/>
    <w:rsid w:val="004F672F"/>
    <w:rsid w:val="004F697C"/>
    <w:rsid w:val="004F6CED"/>
    <w:rsid w:val="004F7CE9"/>
    <w:rsid w:val="00501267"/>
    <w:rsid w:val="005016A8"/>
    <w:rsid w:val="00501EA8"/>
    <w:rsid w:val="00503848"/>
    <w:rsid w:val="00503D14"/>
    <w:rsid w:val="0050581C"/>
    <w:rsid w:val="0050614A"/>
    <w:rsid w:val="005135D9"/>
    <w:rsid w:val="005214A7"/>
    <w:rsid w:val="00522580"/>
    <w:rsid w:val="00523C28"/>
    <w:rsid w:val="0052474E"/>
    <w:rsid w:val="00526952"/>
    <w:rsid w:val="00526BBC"/>
    <w:rsid w:val="00530302"/>
    <w:rsid w:val="00530D24"/>
    <w:rsid w:val="0053228B"/>
    <w:rsid w:val="00533618"/>
    <w:rsid w:val="00534411"/>
    <w:rsid w:val="00537472"/>
    <w:rsid w:val="00541F0D"/>
    <w:rsid w:val="00543A76"/>
    <w:rsid w:val="00543FDE"/>
    <w:rsid w:val="00545A3D"/>
    <w:rsid w:val="005476F7"/>
    <w:rsid w:val="00547873"/>
    <w:rsid w:val="0055595D"/>
    <w:rsid w:val="00556DB2"/>
    <w:rsid w:val="00562E3E"/>
    <w:rsid w:val="00563999"/>
    <w:rsid w:val="00564D19"/>
    <w:rsid w:val="005669A7"/>
    <w:rsid w:val="00566D55"/>
    <w:rsid w:val="00571B40"/>
    <w:rsid w:val="005720A6"/>
    <w:rsid w:val="00573A4B"/>
    <w:rsid w:val="0057502B"/>
    <w:rsid w:val="00575049"/>
    <w:rsid w:val="00577A5F"/>
    <w:rsid w:val="00577A8B"/>
    <w:rsid w:val="00577CDF"/>
    <w:rsid w:val="00581962"/>
    <w:rsid w:val="0058563C"/>
    <w:rsid w:val="00592DC2"/>
    <w:rsid w:val="0059476E"/>
    <w:rsid w:val="00595DAB"/>
    <w:rsid w:val="005A0AAD"/>
    <w:rsid w:val="005A1A80"/>
    <w:rsid w:val="005A2221"/>
    <w:rsid w:val="005A53D7"/>
    <w:rsid w:val="005A751D"/>
    <w:rsid w:val="005A7C0D"/>
    <w:rsid w:val="005B0949"/>
    <w:rsid w:val="005B1C7B"/>
    <w:rsid w:val="005B2518"/>
    <w:rsid w:val="005B2EE6"/>
    <w:rsid w:val="005B5054"/>
    <w:rsid w:val="005B5086"/>
    <w:rsid w:val="005C07F1"/>
    <w:rsid w:val="005C4B55"/>
    <w:rsid w:val="005C4E64"/>
    <w:rsid w:val="005C7FAB"/>
    <w:rsid w:val="005D1AFC"/>
    <w:rsid w:val="005D203C"/>
    <w:rsid w:val="005D2744"/>
    <w:rsid w:val="005D2DB6"/>
    <w:rsid w:val="005D4160"/>
    <w:rsid w:val="005D419D"/>
    <w:rsid w:val="005D4B94"/>
    <w:rsid w:val="005D4C6C"/>
    <w:rsid w:val="005E004F"/>
    <w:rsid w:val="005E0257"/>
    <w:rsid w:val="005E2F54"/>
    <w:rsid w:val="005E418D"/>
    <w:rsid w:val="005E4B56"/>
    <w:rsid w:val="005E5310"/>
    <w:rsid w:val="005E7018"/>
    <w:rsid w:val="005F10B1"/>
    <w:rsid w:val="005F26D0"/>
    <w:rsid w:val="005F2A85"/>
    <w:rsid w:val="005F3505"/>
    <w:rsid w:val="005F3C65"/>
    <w:rsid w:val="005F5536"/>
    <w:rsid w:val="005F7F31"/>
    <w:rsid w:val="0060106F"/>
    <w:rsid w:val="006014A4"/>
    <w:rsid w:val="00601CE2"/>
    <w:rsid w:val="00604890"/>
    <w:rsid w:val="00606353"/>
    <w:rsid w:val="006072A9"/>
    <w:rsid w:val="00610C3F"/>
    <w:rsid w:val="006120E1"/>
    <w:rsid w:val="006137CA"/>
    <w:rsid w:val="00614715"/>
    <w:rsid w:val="00616C3B"/>
    <w:rsid w:val="006174FF"/>
    <w:rsid w:val="0061787C"/>
    <w:rsid w:val="00620B4A"/>
    <w:rsid w:val="00621B0C"/>
    <w:rsid w:val="00622AD7"/>
    <w:rsid w:val="00624F47"/>
    <w:rsid w:val="00626075"/>
    <w:rsid w:val="00627321"/>
    <w:rsid w:val="00631584"/>
    <w:rsid w:val="00631B2F"/>
    <w:rsid w:val="006320F1"/>
    <w:rsid w:val="006329FE"/>
    <w:rsid w:val="00632A2C"/>
    <w:rsid w:val="00632DAF"/>
    <w:rsid w:val="00633087"/>
    <w:rsid w:val="0063351F"/>
    <w:rsid w:val="00634469"/>
    <w:rsid w:val="006349F5"/>
    <w:rsid w:val="00634DF4"/>
    <w:rsid w:val="00636666"/>
    <w:rsid w:val="00637AC0"/>
    <w:rsid w:val="00640FAB"/>
    <w:rsid w:val="006420EA"/>
    <w:rsid w:val="00646A78"/>
    <w:rsid w:val="00650890"/>
    <w:rsid w:val="00652A23"/>
    <w:rsid w:val="00652FDB"/>
    <w:rsid w:val="00653048"/>
    <w:rsid w:val="00653631"/>
    <w:rsid w:val="00654A6D"/>
    <w:rsid w:val="00655365"/>
    <w:rsid w:val="00656D35"/>
    <w:rsid w:val="00656DFB"/>
    <w:rsid w:val="00661235"/>
    <w:rsid w:val="00662E2B"/>
    <w:rsid w:val="006646A8"/>
    <w:rsid w:val="0066555C"/>
    <w:rsid w:val="00665B0E"/>
    <w:rsid w:val="006701E4"/>
    <w:rsid w:val="00670AE4"/>
    <w:rsid w:val="00672951"/>
    <w:rsid w:val="00673FE1"/>
    <w:rsid w:val="00674349"/>
    <w:rsid w:val="00674A4C"/>
    <w:rsid w:val="006755A2"/>
    <w:rsid w:val="006765F5"/>
    <w:rsid w:val="00676C2A"/>
    <w:rsid w:val="00677E86"/>
    <w:rsid w:val="00680585"/>
    <w:rsid w:val="00681061"/>
    <w:rsid w:val="00683953"/>
    <w:rsid w:val="00683AA0"/>
    <w:rsid w:val="0068422F"/>
    <w:rsid w:val="006849B4"/>
    <w:rsid w:val="00691C48"/>
    <w:rsid w:val="00691CA6"/>
    <w:rsid w:val="0069554C"/>
    <w:rsid w:val="00695D19"/>
    <w:rsid w:val="006A144A"/>
    <w:rsid w:val="006A22A1"/>
    <w:rsid w:val="006A2F34"/>
    <w:rsid w:val="006A4B2B"/>
    <w:rsid w:val="006A7AB4"/>
    <w:rsid w:val="006B3CEF"/>
    <w:rsid w:val="006B58EE"/>
    <w:rsid w:val="006B5E98"/>
    <w:rsid w:val="006B7172"/>
    <w:rsid w:val="006B7B40"/>
    <w:rsid w:val="006C1E0B"/>
    <w:rsid w:val="006C209B"/>
    <w:rsid w:val="006C2E67"/>
    <w:rsid w:val="006C425F"/>
    <w:rsid w:val="006C559F"/>
    <w:rsid w:val="006C65AA"/>
    <w:rsid w:val="006D0B05"/>
    <w:rsid w:val="006D1462"/>
    <w:rsid w:val="006D3A82"/>
    <w:rsid w:val="006D622A"/>
    <w:rsid w:val="006E17E3"/>
    <w:rsid w:val="006E2F9F"/>
    <w:rsid w:val="006E338D"/>
    <w:rsid w:val="006F0DD4"/>
    <w:rsid w:val="006F206B"/>
    <w:rsid w:val="006F23AF"/>
    <w:rsid w:val="006F2A6C"/>
    <w:rsid w:val="006F3081"/>
    <w:rsid w:val="006F58F0"/>
    <w:rsid w:val="007029D0"/>
    <w:rsid w:val="0070376F"/>
    <w:rsid w:val="007042AA"/>
    <w:rsid w:val="0070770A"/>
    <w:rsid w:val="007153FB"/>
    <w:rsid w:val="007159FF"/>
    <w:rsid w:val="00715C1D"/>
    <w:rsid w:val="00716916"/>
    <w:rsid w:val="00716A4A"/>
    <w:rsid w:val="00721098"/>
    <w:rsid w:val="00721EDC"/>
    <w:rsid w:val="00722684"/>
    <w:rsid w:val="00723ECE"/>
    <w:rsid w:val="007308D9"/>
    <w:rsid w:val="007317BB"/>
    <w:rsid w:val="00731863"/>
    <w:rsid w:val="00731ADC"/>
    <w:rsid w:val="00733628"/>
    <w:rsid w:val="00733BDB"/>
    <w:rsid w:val="0073530A"/>
    <w:rsid w:val="00736721"/>
    <w:rsid w:val="00737E11"/>
    <w:rsid w:val="00737EF0"/>
    <w:rsid w:val="00737FCB"/>
    <w:rsid w:val="0074627D"/>
    <w:rsid w:val="00747FB6"/>
    <w:rsid w:val="00751237"/>
    <w:rsid w:val="0075561F"/>
    <w:rsid w:val="00757266"/>
    <w:rsid w:val="00762127"/>
    <w:rsid w:val="0076735B"/>
    <w:rsid w:val="007673B1"/>
    <w:rsid w:val="007673F5"/>
    <w:rsid w:val="00771F53"/>
    <w:rsid w:val="00774DDB"/>
    <w:rsid w:val="007750B2"/>
    <w:rsid w:val="00775422"/>
    <w:rsid w:val="0078266A"/>
    <w:rsid w:val="0078422C"/>
    <w:rsid w:val="00790CE5"/>
    <w:rsid w:val="00792F48"/>
    <w:rsid w:val="0079363E"/>
    <w:rsid w:val="007A0830"/>
    <w:rsid w:val="007A119D"/>
    <w:rsid w:val="007A123F"/>
    <w:rsid w:val="007A1D15"/>
    <w:rsid w:val="007A2E34"/>
    <w:rsid w:val="007A32B0"/>
    <w:rsid w:val="007A341D"/>
    <w:rsid w:val="007B1662"/>
    <w:rsid w:val="007B1E9D"/>
    <w:rsid w:val="007B3C04"/>
    <w:rsid w:val="007B4698"/>
    <w:rsid w:val="007B4737"/>
    <w:rsid w:val="007B570C"/>
    <w:rsid w:val="007C0C8B"/>
    <w:rsid w:val="007C1D62"/>
    <w:rsid w:val="007C2429"/>
    <w:rsid w:val="007C58EA"/>
    <w:rsid w:val="007D0F25"/>
    <w:rsid w:val="007D1AD5"/>
    <w:rsid w:val="007D1DFD"/>
    <w:rsid w:val="007D2A02"/>
    <w:rsid w:val="007D410C"/>
    <w:rsid w:val="007E1945"/>
    <w:rsid w:val="007E2A1A"/>
    <w:rsid w:val="007E30DF"/>
    <w:rsid w:val="007E34F8"/>
    <w:rsid w:val="007E5A5C"/>
    <w:rsid w:val="007E5E20"/>
    <w:rsid w:val="007F1F69"/>
    <w:rsid w:val="007F5A96"/>
    <w:rsid w:val="008054F9"/>
    <w:rsid w:val="0080609A"/>
    <w:rsid w:val="00806486"/>
    <w:rsid w:val="00810E74"/>
    <w:rsid w:val="00811280"/>
    <w:rsid w:val="00811EA4"/>
    <w:rsid w:val="0081257B"/>
    <w:rsid w:val="00816238"/>
    <w:rsid w:val="008170F5"/>
    <w:rsid w:val="0081752A"/>
    <w:rsid w:val="00817623"/>
    <w:rsid w:val="008178E2"/>
    <w:rsid w:val="0082028F"/>
    <w:rsid w:val="00820D56"/>
    <w:rsid w:val="008226AF"/>
    <w:rsid w:val="00823835"/>
    <w:rsid w:val="00824BD4"/>
    <w:rsid w:val="008251CB"/>
    <w:rsid w:val="00825C0A"/>
    <w:rsid w:val="00826AC1"/>
    <w:rsid w:val="00830CD8"/>
    <w:rsid w:val="00831D8C"/>
    <w:rsid w:val="00833EBE"/>
    <w:rsid w:val="008349EE"/>
    <w:rsid w:val="00835FD9"/>
    <w:rsid w:val="00841556"/>
    <w:rsid w:val="00843274"/>
    <w:rsid w:val="00843817"/>
    <w:rsid w:val="0084475E"/>
    <w:rsid w:val="00850B14"/>
    <w:rsid w:val="00851563"/>
    <w:rsid w:val="00851D57"/>
    <w:rsid w:val="00852EDF"/>
    <w:rsid w:val="00853407"/>
    <w:rsid w:val="008558AA"/>
    <w:rsid w:val="00856118"/>
    <w:rsid w:val="0086134D"/>
    <w:rsid w:val="00865193"/>
    <w:rsid w:val="00865C51"/>
    <w:rsid w:val="00874268"/>
    <w:rsid w:val="0087575D"/>
    <w:rsid w:val="00875BE6"/>
    <w:rsid w:val="00875CC6"/>
    <w:rsid w:val="008763C5"/>
    <w:rsid w:val="00877F78"/>
    <w:rsid w:val="008815FE"/>
    <w:rsid w:val="00883E98"/>
    <w:rsid w:val="00884B45"/>
    <w:rsid w:val="00887F79"/>
    <w:rsid w:val="00890E6E"/>
    <w:rsid w:val="0089106F"/>
    <w:rsid w:val="00892ED7"/>
    <w:rsid w:val="008938AC"/>
    <w:rsid w:val="00894601"/>
    <w:rsid w:val="00894B1A"/>
    <w:rsid w:val="008970E9"/>
    <w:rsid w:val="008A0CDC"/>
    <w:rsid w:val="008A2801"/>
    <w:rsid w:val="008A4CFD"/>
    <w:rsid w:val="008A5683"/>
    <w:rsid w:val="008B17EE"/>
    <w:rsid w:val="008B34F2"/>
    <w:rsid w:val="008B4D70"/>
    <w:rsid w:val="008B5835"/>
    <w:rsid w:val="008C0438"/>
    <w:rsid w:val="008C0E31"/>
    <w:rsid w:val="008C2E4D"/>
    <w:rsid w:val="008C30F4"/>
    <w:rsid w:val="008C3549"/>
    <w:rsid w:val="008C5037"/>
    <w:rsid w:val="008C5FCB"/>
    <w:rsid w:val="008C7F85"/>
    <w:rsid w:val="008D2208"/>
    <w:rsid w:val="008D3E45"/>
    <w:rsid w:val="008D6478"/>
    <w:rsid w:val="008D76B5"/>
    <w:rsid w:val="008E0285"/>
    <w:rsid w:val="008E0FD8"/>
    <w:rsid w:val="008E322E"/>
    <w:rsid w:val="008E6235"/>
    <w:rsid w:val="008E72B4"/>
    <w:rsid w:val="008E7881"/>
    <w:rsid w:val="008E79F6"/>
    <w:rsid w:val="008F7FF9"/>
    <w:rsid w:val="00900AEF"/>
    <w:rsid w:val="00900BE0"/>
    <w:rsid w:val="0090288A"/>
    <w:rsid w:val="00903192"/>
    <w:rsid w:val="00903F93"/>
    <w:rsid w:val="009058A8"/>
    <w:rsid w:val="00907F52"/>
    <w:rsid w:val="00911199"/>
    <w:rsid w:val="00916E1B"/>
    <w:rsid w:val="009171BC"/>
    <w:rsid w:val="0092083F"/>
    <w:rsid w:val="00921427"/>
    <w:rsid w:val="00923ACA"/>
    <w:rsid w:val="00925318"/>
    <w:rsid w:val="009301F6"/>
    <w:rsid w:val="00931412"/>
    <w:rsid w:val="00933BB6"/>
    <w:rsid w:val="00935E5B"/>
    <w:rsid w:val="0093694E"/>
    <w:rsid w:val="00942D5E"/>
    <w:rsid w:val="00947A35"/>
    <w:rsid w:val="00950A31"/>
    <w:rsid w:val="00951271"/>
    <w:rsid w:val="009574FE"/>
    <w:rsid w:val="00963226"/>
    <w:rsid w:val="00964E90"/>
    <w:rsid w:val="00967337"/>
    <w:rsid w:val="0097211B"/>
    <w:rsid w:val="00974C43"/>
    <w:rsid w:val="0097664E"/>
    <w:rsid w:val="0097733B"/>
    <w:rsid w:val="00982BE1"/>
    <w:rsid w:val="00983660"/>
    <w:rsid w:val="00984F4D"/>
    <w:rsid w:val="009866C6"/>
    <w:rsid w:val="0098700B"/>
    <w:rsid w:val="00987F76"/>
    <w:rsid w:val="0099118D"/>
    <w:rsid w:val="00991782"/>
    <w:rsid w:val="00992361"/>
    <w:rsid w:val="0099261C"/>
    <w:rsid w:val="00992E20"/>
    <w:rsid w:val="00993624"/>
    <w:rsid w:val="0099614E"/>
    <w:rsid w:val="00997EF2"/>
    <w:rsid w:val="009A00CC"/>
    <w:rsid w:val="009A2185"/>
    <w:rsid w:val="009A3224"/>
    <w:rsid w:val="009A32F9"/>
    <w:rsid w:val="009A5D4B"/>
    <w:rsid w:val="009A65E8"/>
    <w:rsid w:val="009A6B73"/>
    <w:rsid w:val="009A72CE"/>
    <w:rsid w:val="009A7644"/>
    <w:rsid w:val="009B22A5"/>
    <w:rsid w:val="009B499C"/>
    <w:rsid w:val="009B5C9A"/>
    <w:rsid w:val="009B7234"/>
    <w:rsid w:val="009C1411"/>
    <w:rsid w:val="009C3747"/>
    <w:rsid w:val="009C39DD"/>
    <w:rsid w:val="009C3DB8"/>
    <w:rsid w:val="009C4E48"/>
    <w:rsid w:val="009C70A8"/>
    <w:rsid w:val="009D0212"/>
    <w:rsid w:val="009D19D5"/>
    <w:rsid w:val="009D298A"/>
    <w:rsid w:val="009D2C7C"/>
    <w:rsid w:val="009D586E"/>
    <w:rsid w:val="009D744F"/>
    <w:rsid w:val="009D7B22"/>
    <w:rsid w:val="009E1B18"/>
    <w:rsid w:val="009E1F10"/>
    <w:rsid w:val="009E310B"/>
    <w:rsid w:val="009E5A7A"/>
    <w:rsid w:val="009E6D66"/>
    <w:rsid w:val="009E6E2F"/>
    <w:rsid w:val="009F2B52"/>
    <w:rsid w:val="009F4AF8"/>
    <w:rsid w:val="009F5D6B"/>
    <w:rsid w:val="009F6131"/>
    <w:rsid w:val="009F6DA4"/>
    <w:rsid w:val="00A002BA"/>
    <w:rsid w:val="00A01367"/>
    <w:rsid w:val="00A01EBD"/>
    <w:rsid w:val="00A02DAD"/>
    <w:rsid w:val="00A02EF3"/>
    <w:rsid w:val="00A03BF9"/>
    <w:rsid w:val="00A0726F"/>
    <w:rsid w:val="00A13D67"/>
    <w:rsid w:val="00A14D86"/>
    <w:rsid w:val="00A1750B"/>
    <w:rsid w:val="00A20093"/>
    <w:rsid w:val="00A20DAD"/>
    <w:rsid w:val="00A2116E"/>
    <w:rsid w:val="00A21BFC"/>
    <w:rsid w:val="00A22482"/>
    <w:rsid w:val="00A22743"/>
    <w:rsid w:val="00A22BAD"/>
    <w:rsid w:val="00A25571"/>
    <w:rsid w:val="00A30296"/>
    <w:rsid w:val="00A32195"/>
    <w:rsid w:val="00A356F2"/>
    <w:rsid w:val="00A40B3C"/>
    <w:rsid w:val="00A42333"/>
    <w:rsid w:val="00A44034"/>
    <w:rsid w:val="00A47302"/>
    <w:rsid w:val="00A47728"/>
    <w:rsid w:val="00A51A89"/>
    <w:rsid w:val="00A5245A"/>
    <w:rsid w:val="00A531D2"/>
    <w:rsid w:val="00A53288"/>
    <w:rsid w:val="00A539FD"/>
    <w:rsid w:val="00A53F8C"/>
    <w:rsid w:val="00A5406E"/>
    <w:rsid w:val="00A5523D"/>
    <w:rsid w:val="00A56A47"/>
    <w:rsid w:val="00A61F42"/>
    <w:rsid w:val="00A621E5"/>
    <w:rsid w:val="00A65E23"/>
    <w:rsid w:val="00A673A0"/>
    <w:rsid w:val="00A6744F"/>
    <w:rsid w:val="00A72888"/>
    <w:rsid w:val="00A76E5D"/>
    <w:rsid w:val="00A831CE"/>
    <w:rsid w:val="00A85A71"/>
    <w:rsid w:val="00A86CB6"/>
    <w:rsid w:val="00A93FAC"/>
    <w:rsid w:val="00A965B7"/>
    <w:rsid w:val="00A96F18"/>
    <w:rsid w:val="00A97E4A"/>
    <w:rsid w:val="00AA0054"/>
    <w:rsid w:val="00AA0847"/>
    <w:rsid w:val="00AA1C68"/>
    <w:rsid w:val="00AA31C3"/>
    <w:rsid w:val="00AA5CD8"/>
    <w:rsid w:val="00AA66AA"/>
    <w:rsid w:val="00AA76F9"/>
    <w:rsid w:val="00AB3B4E"/>
    <w:rsid w:val="00AB4692"/>
    <w:rsid w:val="00AB4E49"/>
    <w:rsid w:val="00AB70C6"/>
    <w:rsid w:val="00AC04B6"/>
    <w:rsid w:val="00AC0FE4"/>
    <w:rsid w:val="00AC263C"/>
    <w:rsid w:val="00AC28F8"/>
    <w:rsid w:val="00AC2D1F"/>
    <w:rsid w:val="00AC33AE"/>
    <w:rsid w:val="00AC3B01"/>
    <w:rsid w:val="00AC3F87"/>
    <w:rsid w:val="00AC40C5"/>
    <w:rsid w:val="00AC4746"/>
    <w:rsid w:val="00AC7F0E"/>
    <w:rsid w:val="00AD0914"/>
    <w:rsid w:val="00AD1C1B"/>
    <w:rsid w:val="00AD1EE1"/>
    <w:rsid w:val="00AD442D"/>
    <w:rsid w:val="00AD482A"/>
    <w:rsid w:val="00AD6D29"/>
    <w:rsid w:val="00AD7A12"/>
    <w:rsid w:val="00AD7D83"/>
    <w:rsid w:val="00AE6172"/>
    <w:rsid w:val="00AF0B73"/>
    <w:rsid w:val="00AF138D"/>
    <w:rsid w:val="00AF15CE"/>
    <w:rsid w:val="00AF18DD"/>
    <w:rsid w:val="00AF2E9B"/>
    <w:rsid w:val="00B0044A"/>
    <w:rsid w:val="00B027D0"/>
    <w:rsid w:val="00B039AF"/>
    <w:rsid w:val="00B03F48"/>
    <w:rsid w:val="00B04A7C"/>
    <w:rsid w:val="00B0531F"/>
    <w:rsid w:val="00B0626D"/>
    <w:rsid w:val="00B062AB"/>
    <w:rsid w:val="00B074C2"/>
    <w:rsid w:val="00B10FF9"/>
    <w:rsid w:val="00B121F3"/>
    <w:rsid w:val="00B122B9"/>
    <w:rsid w:val="00B127F3"/>
    <w:rsid w:val="00B1346D"/>
    <w:rsid w:val="00B1359A"/>
    <w:rsid w:val="00B13CD1"/>
    <w:rsid w:val="00B1461F"/>
    <w:rsid w:val="00B15A36"/>
    <w:rsid w:val="00B16DCE"/>
    <w:rsid w:val="00B2272E"/>
    <w:rsid w:val="00B22966"/>
    <w:rsid w:val="00B23A0F"/>
    <w:rsid w:val="00B2419A"/>
    <w:rsid w:val="00B24AA5"/>
    <w:rsid w:val="00B3254B"/>
    <w:rsid w:val="00B32B98"/>
    <w:rsid w:val="00B32FBB"/>
    <w:rsid w:val="00B4225D"/>
    <w:rsid w:val="00B44809"/>
    <w:rsid w:val="00B45AAA"/>
    <w:rsid w:val="00B50483"/>
    <w:rsid w:val="00B519C5"/>
    <w:rsid w:val="00B51FE4"/>
    <w:rsid w:val="00B546C4"/>
    <w:rsid w:val="00B55F9B"/>
    <w:rsid w:val="00B56EBF"/>
    <w:rsid w:val="00B60EC4"/>
    <w:rsid w:val="00B6281F"/>
    <w:rsid w:val="00B649FF"/>
    <w:rsid w:val="00B6735C"/>
    <w:rsid w:val="00B71D1E"/>
    <w:rsid w:val="00B72ACC"/>
    <w:rsid w:val="00B73050"/>
    <w:rsid w:val="00B75A84"/>
    <w:rsid w:val="00B82F1B"/>
    <w:rsid w:val="00B83916"/>
    <w:rsid w:val="00B83DFF"/>
    <w:rsid w:val="00B877DC"/>
    <w:rsid w:val="00B90C54"/>
    <w:rsid w:val="00B9254B"/>
    <w:rsid w:val="00B94EAC"/>
    <w:rsid w:val="00B94FB4"/>
    <w:rsid w:val="00B95E78"/>
    <w:rsid w:val="00B9624E"/>
    <w:rsid w:val="00BA33D5"/>
    <w:rsid w:val="00BA528E"/>
    <w:rsid w:val="00BA6384"/>
    <w:rsid w:val="00BA662C"/>
    <w:rsid w:val="00BA67CE"/>
    <w:rsid w:val="00BA6A02"/>
    <w:rsid w:val="00BA777D"/>
    <w:rsid w:val="00BB1121"/>
    <w:rsid w:val="00BB13B1"/>
    <w:rsid w:val="00BB1B45"/>
    <w:rsid w:val="00BC19DC"/>
    <w:rsid w:val="00BC50B6"/>
    <w:rsid w:val="00BD0135"/>
    <w:rsid w:val="00BD0B27"/>
    <w:rsid w:val="00BD38BD"/>
    <w:rsid w:val="00BD3E4C"/>
    <w:rsid w:val="00BE174A"/>
    <w:rsid w:val="00BE1DA9"/>
    <w:rsid w:val="00BE2145"/>
    <w:rsid w:val="00BE5A13"/>
    <w:rsid w:val="00BE6A13"/>
    <w:rsid w:val="00BF0764"/>
    <w:rsid w:val="00BF19DA"/>
    <w:rsid w:val="00BF1B54"/>
    <w:rsid w:val="00BF6169"/>
    <w:rsid w:val="00BF64F4"/>
    <w:rsid w:val="00BF6D0B"/>
    <w:rsid w:val="00C00F5E"/>
    <w:rsid w:val="00C010B6"/>
    <w:rsid w:val="00C01CD5"/>
    <w:rsid w:val="00C03A93"/>
    <w:rsid w:val="00C060BC"/>
    <w:rsid w:val="00C066BC"/>
    <w:rsid w:val="00C06F68"/>
    <w:rsid w:val="00C07C21"/>
    <w:rsid w:val="00C07E78"/>
    <w:rsid w:val="00C1569C"/>
    <w:rsid w:val="00C1600F"/>
    <w:rsid w:val="00C165A1"/>
    <w:rsid w:val="00C1742D"/>
    <w:rsid w:val="00C2250F"/>
    <w:rsid w:val="00C23CF1"/>
    <w:rsid w:val="00C243D2"/>
    <w:rsid w:val="00C264E9"/>
    <w:rsid w:val="00C266F5"/>
    <w:rsid w:val="00C26884"/>
    <w:rsid w:val="00C323F7"/>
    <w:rsid w:val="00C40614"/>
    <w:rsid w:val="00C41742"/>
    <w:rsid w:val="00C41B58"/>
    <w:rsid w:val="00C420C6"/>
    <w:rsid w:val="00C43B96"/>
    <w:rsid w:val="00C445BE"/>
    <w:rsid w:val="00C460DE"/>
    <w:rsid w:val="00C46510"/>
    <w:rsid w:val="00C50344"/>
    <w:rsid w:val="00C5363D"/>
    <w:rsid w:val="00C54293"/>
    <w:rsid w:val="00C57360"/>
    <w:rsid w:val="00C602AF"/>
    <w:rsid w:val="00C62D3B"/>
    <w:rsid w:val="00C63397"/>
    <w:rsid w:val="00C67061"/>
    <w:rsid w:val="00C672C6"/>
    <w:rsid w:val="00C71F5E"/>
    <w:rsid w:val="00C75C4F"/>
    <w:rsid w:val="00C7737C"/>
    <w:rsid w:val="00C82BCB"/>
    <w:rsid w:val="00C84622"/>
    <w:rsid w:val="00C84E82"/>
    <w:rsid w:val="00C87587"/>
    <w:rsid w:val="00C9043E"/>
    <w:rsid w:val="00C919E6"/>
    <w:rsid w:val="00C91D8E"/>
    <w:rsid w:val="00C92BC4"/>
    <w:rsid w:val="00C95961"/>
    <w:rsid w:val="00C97830"/>
    <w:rsid w:val="00C97CB6"/>
    <w:rsid w:val="00CA12E1"/>
    <w:rsid w:val="00CA29F8"/>
    <w:rsid w:val="00CA332F"/>
    <w:rsid w:val="00CA51CF"/>
    <w:rsid w:val="00CA563B"/>
    <w:rsid w:val="00CA5B38"/>
    <w:rsid w:val="00CA6E88"/>
    <w:rsid w:val="00CA7920"/>
    <w:rsid w:val="00CB043F"/>
    <w:rsid w:val="00CB12B5"/>
    <w:rsid w:val="00CB32ED"/>
    <w:rsid w:val="00CB472C"/>
    <w:rsid w:val="00CB76A4"/>
    <w:rsid w:val="00CC0FB5"/>
    <w:rsid w:val="00CC124F"/>
    <w:rsid w:val="00CC4B0F"/>
    <w:rsid w:val="00CC5335"/>
    <w:rsid w:val="00CC6AE2"/>
    <w:rsid w:val="00CC7F17"/>
    <w:rsid w:val="00CD0D32"/>
    <w:rsid w:val="00CD1F3E"/>
    <w:rsid w:val="00CD316A"/>
    <w:rsid w:val="00CD510E"/>
    <w:rsid w:val="00CD6585"/>
    <w:rsid w:val="00CE04EC"/>
    <w:rsid w:val="00CE2DBF"/>
    <w:rsid w:val="00CE7CCC"/>
    <w:rsid w:val="00CF12BE"/>
    <w:rsid w:val="00CF1B42"/>
    <w:rsid w:val="00CF1D76"/>
    <w:rsid w:val="00CF29BC"/>
    <w:rsid w:val="00CF3D9C"/>
    <w:rsid w:val="00D01A39"/>
    <w:rsid w:val="00D05B2B"/>
    <w:rsid w:val="00D069B3"/>
    <w:rsid w:val="00D1149E"/>
    <w:rsid w:val="00D12329"/>
    <w:rsid w:val="00D12A88"/>
    <w:rsid w:val="00D14B03"/>
    <w:rsid w:val="00D157DD"/>
    <w:rsid w:val="00D2174E"/>
    <w:rsid w:val="00D22B29"/>
    <w:rsid w:val="00D23189"/>
    <w:rsid w:val="00D23213"/>
    <w:rsid w:val="00D256C4"/>
    <w:rsid w:val="00D26DAA"/>
    <w:rsid w:val="00D277C9"/>
    <w:rsid w:val="00D31358"/>
    <w:rsid w:val="00D335CF"/>
    <w:rsid w:val="00D3574A"/>
    <w:rsid w:val="00D36AE0"/>
    <w:rsid w:val="00D41398"/>
    <w:rsid w:val="00D44152"/>
    <w:rsid w:val="00D46064"/>
    <w:rsid w:val="00D47BD5"/>
    <w:rsid w:val="00D546F0"/>
    <w:rsid w:val="00D54DA0"/>
    <w:rsid w:val="00D5597A"/>
    <w:rsid w:val="00D56A0D"/>
    <w:rsid w:val="00D56ABF"/>
    <w:rsid w:val="00D570F3"/>
    <w:rsid w:val="00D576E4"/>
    <w:rsid w:val="00D60062"/>
    <w:rsid w:val="00D6092C"/>
    <w:rsid w:val="00D62327"/>
    <w:rsid w:val="00D648FE"/>
    <w:rsid w:val="00D661A8"/>
    <w:rsid w:val="00D66D85"/>
    <w:rsid w:val="00D67D46"/>
    <w:rsid w:val="00D72DB1"/>
    <w:rsid w:val="00D7434C"/>
    <w:rsid w:val="00D747A4"/>
    <w:rsid w:val="00D76A65"/>
    <w:rsid w:val="00D76D32"/>
    <w:rsid w:val="00D831FC"/>
    <w:rsid w:val="00D84170"/>
    <w:rsid w:val="00D844BA"/>
    <w:rsid w:val="00D84AC2"/>
    <w:rsid w:val="00D8581C"/>
    <w:rsid w:val="00D8584C"/>
    <w:rsid w:val="00D87F8D"/>
    <w:rsid w:val="00D90198"/>
    <w:rsid w:val="00D916B4"/>
    <w:rsid w:val="00D91CEE"/>
    <w:rsid w:val="00D921A8"/>
    <w:rsid w:val="00D93007"/>
    <w:rsid w:val="00D94588"/>
    <w:rsid w:val="00D94605"/>
    <w:rsid w:val="00DA3CE9"/>
    <w:rsid w:val="00DA4B2E"/>
    <w:rsid w:val="00DA58B2"/>
    <w:rsid w:val="00DA649B"/>
    <w:rsid w:val="00DB27EB"/>
    <w:rsid w:val="00DB6900"/>
    <w:rsid w:val="00DC22A3"/>
    <w:rsid w:val="00DC33B4"/>
    <w:rsid w:val="00DC3F8D"/>
    <w:rsid w:val="00DC6DD9"/>
    <w:rsid w:val="00DD0015"/>
    <w:rsid w:val="00DD2BA7"/>
    <w:rsid w:val="00DD333C"/>
    <w:rsid w:val="00DD3ABB"/>
    <w:rsid w:val="00DD5B11"/>
    <w:rsid w:val="00DD7EA6"/>
    <w:rsid w:val="00DE2D12"/>
    <w:rsid w:val="00DE4E09"/>
    <w:rsid w:val="00DE6816"/>
    <w:rsid w:val="00DE7D6E"/>
    <w:rsid w:val="00DF0619"/>
    <w:rsid w:val="00DF1841"/>
    <w:rsid w:val="00DF2E4C"/>
    <w:rsid w:val="00DF588F"/>
    <w:rsid w:val="00E00406"/>
    <w:rsid w:val="00E0372D"/>
    <w:rsid w:val="00E059F3"/>
    <w:rsid w:val="00E05F59"/>
    <w:rsid w:val="00E107EC"/>
    <w:rsid w:val="00E132AD"/>
    <w:rsid w:val="00E134B9"/>
    <w:rsid w:val="00E1373D"/>
    <w:rsid w:val="00E13F7D"/>
    <w:rsid w:val="00E17F7B"/>
    <w:rsid w:val="00E219D5"/>
    <w:rsid w:val="00E2309E"/>
    <w:rsid w:val="00E3083B"/>
    <w:rsid w:val="00E31ED1"/>
    <w:rsid w:val="00E330A8"/>
    <w:rsid w:val="00E33AA6"/>
    <w:rsid w:val="00E33CF5"/>
    <w:rsid w:val="00E36635"/>
    <w:rsid w:val="00E370E5"/>
    <w:rsid w:val="00E372E5"/>
    <w:rsid w:val="00E37736"/>
    <w:rsid w:val="00E40671"/>
    <w:rsid w:val="00E40D73"/>
    <w:rsid w:val="00E44360"/>
    <w:rsid w:val="00E44B38"/>
    <w:rsid w:val="00E472EB"/>
    <w:rsid w:val="00E53059"/>
    <w:rsid w:val="00E53D67"/>
    <w:rsid w:val="00E53FDB"/>
    <w:rsid w:val="00E54A99"/>
    <w:rsid w:val="00E56799"/>
    <w:rsid w:val="00E63113"/>
    <w:rsid w:val="00E64910"/>
    <w:rsid w:val="00E65C68"/>
    <w:rsid w:val="00E66289"/>
    <w:rsid w:val="00E66A56"/>
    <w:rsid w:val="00E670C2"/>
    <w:rsid w:val="00E70255"/>
    <w:rsid w:val="00E741B7"/>
    <w:rsid w:val="00E74316"/>
    <w:rsid w:val="00E7444B"/>
    <w:rsid w:val="00E77600"/>
    <w:rsid w:val="00E8074C"/>
    <w:rsid w:val="00E84541"/>
    <w:rsid w:val="00E85A93"/>
    <w:rsid w:val="00E9111D"/>
    <w:rsid w:val="00E91CFC"/>
    <w:rsid w:val="00E933ED"/>
    <w:rsid w:val="00E93620"/>
    <w:rsid w:val="00E937DC"/>
    <w:rsid w:val="00E95BD4"/>
    <w:rsid w:val="00E97254"/>
    <w:rsid w:val="00E974D5"/>
    <w:rsid w:val="00E976B1"/>
    <w:rsid w:val="00EA07B6"/>
    <w:rsid w:val="00EA0AF8"/>
    <w:rsid w:val="00EA585B"/>
    <w:rsid w:val="00EA6654"/>
    <w:rsid w:val="00EA73FF"/>
    <w:rsid w:val="00EB12DC"/>
    <w:rsid w:val="00EB269A"/>
    <w:rsid w:val="00EB6D84"/>
    <w:rsid w:val="00EC077F"/>
    <w:rsid w:val="00EC2807"/>
    <w:rsid w:val="00EC2C02"/>
    <w:rsid w:val="00EC4BA6"/>
    <w:rsid w:val="00EC5EFA"/>
    <w:rsid w:val="00EC69E1"/>
    <w:rsid w:val="00EC72C0"/>
    <w:rsid w:val="00ED19ED"/>
    <w:rsid w:val="00ED23AD"/>
    <w:rsid w:val="00ED330C"/>
    <w:rsid w:val="00ED5A32"/>
    <w:rsid w:val="00ED68EE"/>
    <w:rsid w:val="00EE2404"/>
    <w:rsid w:val="00EE2DF2"/>
    <w:rsid w:val="00EE5D2E"/>
    <w:rsid w:val="00EF5812"/>
    <w:rsid w:val="00EF6554"/>
    <w:rsid w:val="00F01128"/>
    <w:rsid w:val="00F025F2"/>
    <w:rsid w:val="00F04521"/>
    <w:rsid w:val="00F04A3F"/>
    <w:rsid w:val="00F05D3B"/>
    <w:rsid w:val="00F064EA"/>
    <w:rsid w:val="00F073BE"/>
    <w:rsid w:val="00F1087F"/>
    <w:rsid w:val="00F11A16"/>
    <w:rsid w:val="00F1237A"/>
    <w:rsid w:val="00F1305F"/>
    <w:rsid w:val="00F20933"/>
    <w:rsid w:val="00F211EE"/>
    <w:rsid w:val="00F22DAE"/>
    <w:rsid w:val="00F22E0F"/>
    <w:rsid w:val="00F23355"/>
    <w:rsid w:val="00F239B6"/>
    <w:rsid w:val="00F24B14"/>
    <w:rsid w:val="00F26EE7"/>
    <w:rsid w:val="00F30A7E"/>
    <w:rsid w:val="00F33F84"/>
    <w:rsid w:val="00F34D8C"/>
    <w:rsid w:val="00F35791"/>
    <w:rsid w:val="00F4036F"/>
    <w:rsid w:val="00F41950"/>
    <w:rsid w:val="00F43287"/>
    <w:rsid w:val="00F43E0A"/>
    <w:rsid w:val="00F45242"/>
    <w:rsid w:val="00F46D70"/>
    <w:rsid w:val="00F471A5"/>
    <w:rsid w:val="00F474CC"/>
    <w:rsid w:val="00F5017C"/>
    <w:rsid w:val="00F511A2"/>
    <w:rsid w:val="00F5170C"/>
    <w:rsid w:val="00F53A66"/>
    <w:rsid w:val="00F55626"/>
    <w:rsid w:val="00F5731C"/>
    <w:rsid w:val="00F57726"/>
    <w:rsid w:val="00F60D1E"/>
    <w:rsid w:val="00F60D3E"/>
    <w:rsid w:val="00F62169"/>
    <w:rsid w:val="00F64E13"/>
    <w:rsid w:val="00F65914"/>
    <w:rsid w:val="00F719DD"/>
    <w:rsid w:val="00F73215"/>
    <w:rsid w:val="00F738F5"/>
    <w:rsid w:val="00F73EC1"/>
    <w:rsid w:val="00F749B0"/>
    <w:rsid w:val="00F75141"/>
    <w:rsid w:val="00F75204"/>
    <w:rsid w:val="00F75C29"/>
    <w:rsid w:val="00F82812"/>
    <w:rsid w:val="00F8338E"/>
    <w:rsid w:val="00F85AF1"/>
    <w:rsid w:val="00F87FBB"/>
    <w:rsid w:val="00F936A3"/>
    <w:rsid w:val="00F96BA0"/>
    <w:rsid w:val="00F970AA"/>
    <w:rsid w:val="00FA1991"/>
    <w:rsid w:val="00FA264A"/>
    <w:rsid w:val="00FA39F6"/>
    <w:rsid w:val="00FA7295"/>
    <w:rsid w:val="00FB1848"/>
    <w:rsid w:val="00FB2945"/>
    <w:rsid w:val="00FB4021"/>
    <w:rsid w:val="00FB4062"/>
    <w:rsid w:val="00FB5073"/>
    <w:rsid w:val="00FC188E"/>
    <w:rsid w:val="00FC2E70"/>
    <w:rsid w:val="00FC3AAC"/>
    <w:rsid w:val="00FC77D7"/>
    <w:rsid w:val="00FD0ED5"/>
    <w:rsid w:val="00FD15DD"/>
    <w:rsid w:val="00FD2ACA"/>
    <w:rsid w:val="00FD38B4"/>
    <w:rsid w:val="00FD73EA"/>
    <w:rsid w:val="00FD7A39"/>
    <w:rsid w:val="00FE10FA"/>
    <w:rsid w:val="00FE5E39"/>
    <w:rsid w:val="00FE71DC"/>
    <w:rsid w:val="00FE74C3"/>
    <w:rsid w:val="00FF08F9"/>
    <w:rsid w:val="00FF1480"/>
    <w:rsid w:val="00FF4AF9"/>
    <w:rsid w:val="00FF600B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52A4939B-86D8-42C4-B99F-73F4D595D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8938AC"/>
    <w:pPr>
      <w:topLinePunct/>
      <w:adjustRightInd w:val="0"/>
      <w:snapToGrid w:val="0"/>
      <w:spacing w:before="160" w:after="160" w:line="240" w:lineRule="atLeast"/>
      <w:ind w:left="1701"/>
    </w:pPr>
    <w:rPr>
      <w:rFonts w:cs="Arial"/>
      <w:kern w:val="2"/>
      <w:sz w:val="21"/>
      <w:szCs w:val="21"/>
    </w:rPr>
  </w:style>
  <w:style w:type="paragraph" w:styleId="1">
    <w:name w:val="heading 1"/>
    <w:basedOn w:val="a1"/>
    <w:next w:val="2"/>
    <w:qFormat/>
    <w:rsid w:val="008938AC"/>
    <w:pPr>
      <w:keepNext/>
      <w:numPr>
        <w:numId w:val="13"/>
      </w:numPr>
      <w:pBdr>
        <w:bottom w:val="single" w:sz="12" w:space="1" w:color="auto"/>
      </w:pBdr>
      <w:spacing w:before="1600" w:after="800"/>
      <w:jc w:val="right"/>
      <w:outlineLvl w:val="0"/>
    </w:pPr>
    <w:rPr>
      <w:rFonts w:ascii="Book Antiqua" w:eastAsia="黑体" w:hAnsi="Book Antiqua" w:cs="Book Antiqua"/>
      <w:b/>
      <w:bCs/>
      <w:sz w:val="44"/>
      <w:szCs w:val="44"/>
    </w:rPr>
  </w:style>
  <w:style w:type="paragraph" w:styleId="2">
    <w:name w:val="heading 2"/>
    <w:basedOn w:val="a1"/>
    <w:next w:val="3"/>
    <w:qFormat/>
    <w:rsid w:val="008938AC"/>
    <w:pPr>
      <w:keepNext/>
      <w:keepLines/>
      <w:numPr>
        <w:ilvl w:val="1"/>
        <w:numId w:val="13"/>
      </w:numPr>
      <w:spacing w:before="600"/>
      <w:outlineLvl w:val="1"/>
    </w:pPr>
    <w:rPr>
      <w:rFonts w:ascii="Book Antiqua" w:eastAsia="黑体" w:hAnsi="Book Antiqua" w:cs="Book Antiqua"/>
      <w:bCs/>
      <w:noProof/>
      <w:kern w:val="0"/>
      <w:sz w:val="36"/>
      <w:szCs w:val="36"/>
      <w:lang w:eastAsia="en-US"/>
    </w:rPr>
  </w:style>
  <w:style w:type="paragraph" w:styleId="3">
    <w:name w:val="heading 3"/>
    <w:basedOn w:val="a1"/>
    <w:next w:val="4"/>
    <w:qFormat/>
    <w:rsid w:val="008938AC"/>
    <w:pPr>
      <w:keepNext/>
      <w:keepLines/>
      <w:numPr>
        <w:ilvl w:val="2"/>
        <w:numId w:val="13"/>
      </w:numPr>
      <w:spacing w:before="200"/>
      <w:ind w:left="0"/>
      <w:outlineLvl w:val="2"/>
    </w:pPr>
    <w:rPr>
      <w:rFonts w:ascii="Book Antiqua" w:eastAsia="黑体" w:hAnsi="Book Antiqua" w:cs="宋体"/>
      <w:noProof/>
      <w:kern w:val="0"/>
      <w:sz w:val="32"/>
      <w:szCs w:val="32"/>
    </w:rPr>
  </w:style>
  <w:style w:type="paragraph" w:styleId="4">
    <w:name w:val="heading 4"/>
    <w:basedOn w:val="a1"/>
    <w:next w:val="5"/>
    <w:qFormat/>
    <w:rsid w:val="008938AC"/>
    <w:pPr>
      <w:keepNext/>
      <w:keepLines/>
      <w:numPr>
        <w:ilvl w:val="3"/>
        <w:numId w:val="13"/>
      </w:numPr>
      <w:outlineLvl w:val="3"/>
    </w:pPr>
    <w:rPr>
      <w:rFonts w:ascii="Book Antiqua" w:eastAsia="黑体" w:hAnsi="Book Antiqua" w:cs="宋体" w:hint="eastAsia"/>
      <w:noProof/>
      <w:kern w:val="0"/>
      <w:sz w:val="28"/>
      <w:szCs w:val="28"/>
    </w:rPr>
  </w:style>
  <w:style w:type="paragraph" w:styleId="5">
    <w:name w:val="heading 5"/>
    <w:basedOn w:val="a1"/>
    <w:next w:val="BlockLabel"/>
    <w:qFormat/>
    <w:rsid w:val="008938AC"/>
    <w:pPr>
      <w:keepNext/>
      <w:keepLines/>
      <w:numPr>
        <w:ilvl w:val="4"/>
        <w:numId w:val="13"/>
      </w:numPr>
      <w:outlineLvl w:val="4"/>
    </w:pPr>
    <w:rPr>
      <w:rFonts w:ascii="Book Antiqua" w:eastAsia="黑体" w:hAnsi="Book Antiqua" w:cs="宋体" w:hint="eastAsia"/>
      <w:noProof/>
      <w:kern w:val="0"/>
      <w:sz w:val="24"/>
      <w:szCs w:val="24"/>
    </w:rPr>
  </w:style>
  <w:style w:type="paragraph" w:styleId="6">
    <w:name w:val="heading 6"/>
    <w:basedOn w:val="a1"/>
    <w:next w:val="a1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qFormat/>
    <w:rsid w:val="008938AC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"/>
    <w:qFormat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">
    <w:name w:val="heading 9"/>
    <w:basedOn w:val="3"/>
    <w:next w:val="a1"/>
    <w:qFormat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BlockLabel">
    <w:name w:val="Block Label"/>
    <w:basedOn w:val="a1"/>
    <w:next w:val="a1"/>
    <w:rsid w:val="00173771"/>
    <w:pPr>
      <w:keepNext/>
      <w:keepLines/>
      <w:spacing w:before="300" w:after="80"/>
      <w:ind w:left="0"/>
    </w:pPr>
    <w:rPr>
      <w:rFonts w:ascii="Book Antiqua" w:eastAsia="黑体" w:hAnsi="Book Antiqua" w:cs="Book Antiqua"/>
      <w:bCs/>
      <w:kern w:val="0"/>
      <w:sz w:val="26"/>
      <w:szCs w:val="26"/>
    </w:rPr>
  </w:style>
  <w:style w:type="paragraph" w:customStyle="1" w:styleId="Cover1">
    <w:name w:val="Cover1"/>
    <w:basedOn w:val="a1"/>
    <w:rsid w:val="009D0E48"/>
    <w:pPr>
      <w:spacing w:before="80" w:after="80" w:line="240" w:lineRule="auto"/>
      <w:ind w:left="0"/>
    </w:pPr>
    <w:rPr>
      <w:rFonts w:ascii="Arial" w:eastAsia="黑体" w:hAnsi="Arial"/>
      <w:b/>
      <w:bCs/>
      <w:noProof/>
      <w:kern w:val="0"/>
      <w:sz w:val="48"/>
      <w:szCs w:val="48"/>
    </w:rPr>
  </w:style>
  <w:style w:type="paragraph" w:customStyle="1" w:styleId="Cover4">
    <w:name w:val="Cover 4"/>
    <w:basedOn w:val="Cover3"/>
    <w:rsid w:val="009D0E48"/>
    <w:pPr>
      <w:spacing w:before="0" w:after="0" w:line="240" w:lineRule="auto"/>
      <w:jc w:val="both"/>
    </w:pPr>
    <w:rPr>
      <w:sz w:val="21"/>
      <w:szCs w:val="21"/>
    </w:rPr>
  </w:style>
  <w:style w:type="paragraph" w:customStyle="1" w:styleId="Cover5">
    <w:name w:val="Cover 5"/>
    <w:basedOn w:val="a1"/>
    <w:rsid w:val="009D0E48"/>
    <w:pPr>
      <w:widowControl w:val="0"/>
      <w:spacing w:before="0" w:after="0" w:line="240" w:lineRule="auto"/>
      <w:ind w:left="0"/>
    </w:pPr>
    <w:rPr>
      <w:sz w:val="18"/>
      <w:szCs w:val="18"/>
    </w:rPr>
  </w:style>
  <w:style w:type="table" w:customStyle="1" w:styleId="TableNoFrame">
    <w:name w:val="Table No Frame"/>
    <w:basedOn w:val="a5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1"/>
    <w:next w:val="a1"/>
    <w:rsid w:val="00686344"/>
  </w:style>
  <w:style w:type="paragraph" w:customStyle="1" w:styleId="FigureDescription">
    <w:name w:val="Figure Description"/>
    <w:next w:val="Figure"/>
    <w:rsid w:val="00302245"/>
    <w:pPr>
      <w:keepNext/>
      <w:numPr>
        <w:ilvl w:val="7"/>
        <w:numId w:val="13"/>
      </w:numPr>
      <w:adjustRightInd w:val="0"/>
      <w:snapToGrid w:val="0"/>
      <w:spacing w:before="320" w:after="80" w:line="240" w:lineRule="atLeast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1"/>
    <w:rsid w:val="009D0E48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1"/>
    <w:rsid w:val="009D0E48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1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1"/>
    <w:rsid w:val="00CB5842"/>
    <w:pPr>
      <w:numPr>
        <w:ilvl w:val="0"/>
        <w:numId w:val="0"/>
      </w:numPr>
      <w:outlineLvl w:val="9"/>
    </w:pPr>
  </w:style>
  <w:style w:type="paragraph" w:customStyle="1" w:styleId="Heading3NoNumber">
    <w:name w:val="Heading3 No Number"/>
    <w:basedOn w:val="3"/>
    <w:next w:val="a1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1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1"/>
    <w:rsid w:val="009D0E48"/>
    <w:pPr>
      <w:spacing w:after="560"/>
    </w:pPr>
  </w:style>
  <w:style w:type="numbering" w:styleId="111111">
    <w:name w:val="Outline List 2"/>
    <w:basedOn w:val="a4"/>
    <w:semiHidden/>
    <w:rsid w:val="009D0E48"/>
  </w:style>
  <w:style w:type="paragraph" w:customStyle="1" w:styleId="ItemList">
    <w:name w:val="Item List"/>
    <w:rsid w:val="001C0E12"/>
    <w:pPr>
      <w:numPr>
        <w:numId w:val="6"/>
      </w:numPr>
      <w:adjustRightInd w:val="0"/>
      <w:snapToGrid w:val="0"/>
      <w:spacing w:before="80" w:after="80" w:line="240" w:lineRule="atLeast"/>
    </w:pPr>
    <w:rPr>
      <w:rFonts w:cs="Arial"/>
      <w:kern w:val="2"/>
      <w:sz w:val="21"/>
      <w:szCs w:val="21"/>
    </w:rPr>
  </w:style>
  <w:style w:type="paragraph" w:customStyle="1" w:styleId="ItemListinTable">
    <w:name w:val="Item List in Table"/>
    <w:basedOn w:val="a1"/>
    <w:rsid w:val="00DE6816"/>
    <w:pPr>
      <w:numPr>
        <w:numId w:val="9"/>
      </w:numPr>
      <w:tabs>
        <w:tab w:val="left" w:pos="284"/>
      </w:tabs>
      <w:spacing w:before="80" w:after="80"/>
      <w:ind w:left="284" w:hanging="284"/>
    </w:pPr>
    <w:rPr>
      <w:kern w:val="0"/>
    </w:r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13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1"/>
    <w:rsid w:val="006256E0"/>
    <w:pPr>
      <w:keepNext/>
      <w:pBdr>
        <w:top w:val="single" w:sz="12" w:space="4" w:color="auto"/>
      </w:pBdr>
      <w:spacing w:before="80" w:after="80"/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1"/>
    <w:rsid w:val="006256E0"/>
    <w:pPr>
      <w:keepLines/>
      <w:pBdr>
        <w:bottom w:val="single" w:sz="12" w:space="4" w:color="auto"/>
      </w:pBdr>
      <w:spacing w:before="80" w:after="80"/>
    </w:pPr>
    <w:rPr>
      <w:rFonts w:eastAsia="楷体_GB2312"/>
      <w:iCs/>
    </w:rPr>
  </w:style>
  <w:style w:type="paragraph" w:customStyle="1" w:styleId="NotesTextinTable">
    <w:name w:val="Notes Text in Table"/>
    <w:rsid w:val="006256E0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 w:val="18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table" w:customStyle="1" w:styleId="Table">
    <w:name w:val="Table"/>
    <w:basedOn w:val="a6"/>
    <w:rsid w:val="006256E0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a5"/>
    <w:rsid w:val="009D0E48"/>
    <w:pPr>
      <w:jc w:val="left"/>
    </w:pPr>
    <w:rPr>
      <w:rFonts w:cs="Arial"/>
      <w:sz w:val="21"/>
      <w:szCs w:val="21"/>
    </w:rPr>
    <w:tblPr>
      <w:tblInd w:w="1814" w:type="dxa"/>
    </w:tblPr>
    <w:trPr>
      <w:cantSplit/>
    </w:trPr>
  </w:style>
  <w:style w:type="table" w:styleId="a5">
    <w:name w:val="Table Grid"/>
    <w:basedOn w:val="a3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1"/>
    <w:rsid w:val="00302245"/>
    <w:pPr>
      <w:numPr>
        <w:ilvl w:val="5"/>
        <w:numId w:val="13"/>
      </w:numPr>
      <w:outlineLvl w:val="5"/>
    </w:pPr>
    <w:rPr>
      <w:snapToGrid w:val="0"/>
      <w:kern w:val="0"/>
    </w:rPr>
  </w:style>
  <w:style w:type="paragraph" w:customStyle="1" w:styleId="SubItemList">
    <w:name w:val="Sub Item List"/>
    <w:basedOn w:val="a1"/>
    <w:rsid w:val="001C0E12"/>
    <w:pPr>
      <w:numPr>
        <w:numId w:val="7"/>
      </w:numPr>
      <w:spacing w:before="80" w:after="80"/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7">
    <w:name w:val="Title"/>
    <w:basedOn w:val="a1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6">
    <w:name w:val="Table Professional"/>
    <w:basedOn w:val="a3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1"/>
    <w:next w:val="a1"/>
    <w:rsid w:val="00302245"/>
    <w:pPr>
      <w:keepNext/>
      <w:numPr>
        <w:ilvl w:val="8"/>
        <w:numId w:val="13"/>
      </w:numPr>
      <w:topLinePunct w:val="0"/>
      <w:spacing w:before="320" w:after="80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1"/>
    <w:rsid w:val="006256E0"/>
    <w:pPr>
      <w:spacing w:before="80" w:after="80"/>
    </w:pPr>
    <w:rPr>
      <w:sz w:val="18"/>
      <w:szCs w:val="18"/>
    </w:rPr>
  </w:style>
  <w:style w:type="paragraph" w:customStyle="1" w:styleId="TerminalDisplay">
    <w:name w:val="Terminal Display"/>
    <w:rsid w:val="006256E0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10">
    <w:name w:val="toc 1"/>
    <w:basedOn w:val="a1"/>
    <w:next w:val="a1"/>
    <w:uiPriority w:val="39"/>
    <w:rsid w:val="009D0E48"/>
    <w:pPr>
      <w:spacing w:after="80"/>
      <w:ind w:left="0"/>
    </w:pPr>
    <w:rPr>
      <w:rFonts w:ascii="Book Antiqua" w:hAnsi="Book Antiqua" w:cs="Book Antiqua"/>
      <w:b/>
      <w:bCs/>
      <w:sz w:val="24"/>
      <w:szCs w:val="24"/>
    </w:rPr>
  </w:style>
  <w:style w:type="paragraph" w:styleId="20">
    <w:name w:val="toc 2"/>
    <w:basedOn w:val="a1"/>
    <w:next w:val="a1"/>
    <w:uiPriority w:val="39"/>
    <w:rsid w:val="00CC6697"/>
    <w:pPr>
      <w:spacing w:before="80" w:after="80"/>
      <w:ind w:left="0"/>
    </w:pPr>
    <w:rPr>
      <w:noProof/>
      <w:sz w:val="20"/>
      <w:szCs w:val="20"/>
    </w:rPr>
  </w:style>
  <w:style w:type="paragraph" w:styleId="30">
    <w:name w:val="toc 3"/>
    <w:basedOn w:val="a1"/>
    <w:next w:val="a1"/>
    <w:uiPriority w:val="39"/>
    <w:rsid w:val="00CC6697"/>
    <w:pPr>
      <w:spacing w:before="80" w:after="80"/>
      <w:ind w:left="0"/>
    </w:pPr>
    <w:rPr>
      <w:noProof/>
      <w:sz w:val="20"/>
      <w:szCs w:val="20"/>
    </w:rPr>
  </w:style>
  <w:style w:type="paragraph" w:styleId="41">
    <w:name w:val="toc 4"/>
    <w:basedOn w:val="a1"/>
    <w:next w:val="a1"/>
    <w:uiPriority w:val="39"/>
    <w:rsid w:val="00CC6697"/>
    <w:pPr>
      <w:spacing w:before="80" w:after="80"/>
      <w:ind w:left="0"/>
    </w:pPr>
    <w:rPr>
      <w:sz w:val="20"/>
      <w:szCs w:val="20"/>
    </w:rPr>
  </w:style>
  <w:style w:type="paragraph" w:styleId="51">
    <w:name w:val="toc 5"/>
    <w:basedOn w:val="a1"/>
    <w:next w:val="a1"/>
    <w:uiPriority w:val="39"/>
    <w:rsid w:val="00CC6697"/>
    <w:pPr>
      <w:spacing w:before="80" w:after="80"/>
      <w:ind w:left="0"/>
    </w:pPr>
    <w:rPr>
      <w:sz w:val="20"/>
    </w:rPr>
  </w:style>
  <w:style w:type="paragraph" w:styleId="60">
    <w:name w:val="toc 6"/>
    <w:basedOn w:val="a1"/>
    <w:next w:val="a1"/>
    <w:autoRedefine/>
    <w:uiPriority w:val="39"/>
    <w:rsid w:val="009D0E48"/>
    <w:pPr>
      <w:ind w:left="2100"/>
    </w:pPr>
    <w:rPr>
      <w:sz w:val="24"/>
    </w:rPr>
  </w:style>
  <w:style w:type="paragraph" w:styleId="70">
    <w:name w:val="toc 7"/>
    <w:basedOn w:val="a1"/>
    <w:next w:val="a1"/>
    <w:autoRedefine/>
    <w:uiPriority w:val="39"/>
    <w:rsid w:val="009D0E48"/>
    <w:pPr>
      <w:ind w:left="2520"/>
    </w:pPr>
    <w:rPr>
      <w:sz w:val="24"/>
    </w:rPr>
  </w:style>
  <w:style w:type="paragraph" w:styleId="80">
    <w:name w:val="toc 8"/>
    <w:basedOn w:val="a1"/>
    <w:next w:val="a1"/>
    <w:autoRedefine/>
    <w:uiPriority w:val="39"/>
    <w:rsid w:val="009D0E48"/>
    <w:pPr>
      <w:ind w:left="2940"/>
    </w:pPr>
    <w:rPr>
      <w:sz w:val="24"/>
    </w:rPr>
  </w:style>
  <w:style w:type="paragraph" w:styleId="90">
    <w:name w:val="toc 9"/>
    <w:basedOn w:val="a1"/>
    <w:next w:val="a1"/>
    <w:autoRedefine/>
    <w:uiPriority w:val="39"/>
    <w:rsid w:val="009D0E48"/>
    <w:pPr>
      <w:ind w:left="3360"/>
    </w:pPr>
    <w:rPr>
      <w:sz w:val="24"/>
    </w:rPr>
  </w:style>
  <w:style w:type="paragraph" w:styleId="11">
    <w:name w:val="index 1"/>
    <w:basedOn w:val="a1"/>
    <w:next w:val="a1"/>
    <w:autoRedefine/>
    <w:semiHidden/>
    <w:rsid w:val="009D0E48"/>
    <w:rPr>
      <w:sz w:val="24"/>
    </w:rPr>
  </w:style>
  <w:style w:type="paragraph" w:styleId="21">
    <w:name w:val="index 2"/>
    <w:basedOn w:val="a1"/>
    <w:next w:val="a1"/>
    <w:autoRedefine/>
    <w:semiHidden/>
    <w:rsid w:val="009D0E48"/>
    <w:pPr>
      <w:ind w:leftChars="200" w:left="200"/>
    </w:pPr>
    <w:rPr>
      <w:sz w:val="24"/>
    </w:rPr>
  </w:style>
  <w:style w:type="paragraph" w:styleId="31">
    <w:name w:val="index 3"/>
    <w:basedOn w:val="a1"/>
    <w:next w:val="a1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1"/>
    <w:next w:val="a1"/>
    <w:autoRedefine/>
    <w:semiHidden/>
    <w:rsid w:val="009D0E48"/>
    <w:pPr>
      <w:ind w:left="1050" w:hanging="210"/>
    </w:pPr>
    <w:rPr>
      <w:sz w:val="20"/>
      <w:szCs w:val="20"/>
    </w:rPr>
  </w:style>
  <w:style w:type="paragraph" w:styleId="61">
    <w:name w:val="index 6"/>
    <w:basedOn w:val="a1"/>
    <w:next w:val="a1"/>
    <w:autoRedefine/>
    <w:semiHidden/>
    <w:rsid w:val="009D0E48"/>
    <w:pPr>
      <w:ind w:left="1260" w:hanging="210"/>
    </w:pPr>
    <w:rPr>
      <w:sz w:val="20"/>
      <w:szCs w:val="20"/>
    </w:rPr>
  </w:style>
  <w:style w:type="paragraph" w:styleId="71">
    <w:name w:val="index 7"/>
    <w:basedOn w:val="a1"/>
    <w:next w:val="a1"/>
    <w:autoRedefine/>
    <w:semiHidden/>
    <w:rsid w:val="009D0E48"/>
    <w:pPr>
      <w:ind w:left="1470" w:hanging="210"/>
    </w:pPr>
    <w:rPr>
      <w:sz w:val="20"/>
      <w:szCs w:val="20"/>
    </w:rPr>
  </w:style>
  <w:style w:type="paragraph" w:styleId="81">
    <w:name w:val="index 8"/>
    <w:basedOn w:val="a1"/>
    <w:next w:val="a1"/>
    <w:autoRedefine/>
    <w:semiHidden/>
    <w:rsid w:val="009D0E48"/>
    <w:pPr>
      <w:ind w:left="1680" w:hanging="210"/>
    </w:pPr>
    <w:rPr>
      <w:sz w:val="20"/>
      <w:szCs w:val="20"/>
    </w:rPr>
  </w:style>
  <w:style w:type="paragraph" w:styleId="91">
    <w:name w:val="index 9"/>
    <w:basedOn w:val="a1"/>
    <w:next w:val="a1"/>
    <w:autoRedefine/>
    <w:semiHidden/>
    <w:rsid w:val="009D0E48"/>
    <w:pPr>
      <w:ind w:left="1890" w:hanging="210"/>
    </w:pPr>
    <w:rPr>
      <w:sz w:val="20"/>
      <w:szCs w:val="20"/>
    </w:rPr>
  </w:style>
  <w:style w:type="paragraph" w:styleId="a8">
    <w:name w:val="table of figures"/>
    <w:basedOn w:val="a1"/>
    <w:next w:val="a1"/>
    <w:semiHidden/>
    <w:rsid w:val="009D0E48"/>
    <w:pPr>
      <w:spacing w:afterLines="50"/>
      <w:ind w:leftChars="300" w:left="300"/>
    </w:pPr>
    <w:rPr>
      <w:sz w:val="20"/>
      <w:szCs w:val="20"/>
    </w:rPr>
  </w:style>
  <w:style w:type="paragraph" w:styleId="a9">
    <w:name w:val="Document Map"/>
    <w:basedOn w:val="a1"/>
    <w:semiHidden/>
    <w:rsid w:val="009D0E48"/>
    <w:pPr>
      <w:shd w:val="clear" w:color="auto" w:fill="000080"/>
    </w:pPr>
  </w:style>
  <w:style w:type="paragraph" w:styleId="aa">
    <w:name w:val="footer"/>
    <w:basedOn w:val="HeadingLeft"/>
    <w:semiHidden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b">
    <w:name w:val="header"/>
    <w:basedOn w:val="a1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c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4"/>
    <w:semiHidden/>
    <w:rsid w:val="009D0E48"/>
  </w:style>
  <w:style w:type="paragraph" w:customStyle="1" w:styleId="TableHeading">
    <w:name w:val="Table Heading"/>
    <w:basedOn w:val="a1"/>
    <w:rsid w:val="006256E0"/>
    <w:pPr>
      <w:keepNext/>
      <w:widowControl w:val="0"/>
      <w:spacing w:before="80" w:after="80"/>
      <w:ind w:left="0"/>
    </w:pPr>
    <w:rPr>
      <w:rFonts w:ascii="Book Antiqua" w:eastAsia="黑体" w:hAnsi="Book Antiqua" w:cs="Book Antiqua"/>
      <w:bCs/>
      <w:snapToGrid w:val="0"/>
      <w:kern w:val="0"/>
    </w:rPr>
  </w:style>
  <w:style w:type="paragraph" w:customStyle="1" w:styleId="TableText">
    <w:name w:val="Table Text"/>
    <w:basedOn w:val="a1"/>
    <w:rsid w:val="006256E0"/>
    <w:pPr>
      <w:widowControl w:val="0"/>
      <w:spacing w:before="80" w:after="80"/>
      <w:ind w:left="0"/>
    </w:pPr>
    <w:rPr>
      <w:snapToGrid w:val="0"/>
      <w:kern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d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e">
    <w:name w:val="footnote text"/>
    <w:basedOn w:val="a1"/>
    <w:link w:val="Char"/>
    <w:uiPriority w:val="99"/>
    <w:rsid w:val="009D0E48"/>
    <w:rPr>
      <w:sz w:val="18"/>
      <w:szCs w:val="18"/>
    </w:rPr>
  </w:style>
  <w:style w:type="character" w:styleId="af">
    <w:name w:val="footnote reference"/>
    <w:basedOn w:val="a2"/>
    <w:semiHidden/>
    <w:rsid w:val="009D0E48"/>
    <w:rPr>
      <w:vertAlign w:val="superscript"/>
    </w:rPr>
  </w:style>
  <w:style w:type="paragraph" w:styleId="af0">
    <w:name w:val="Balloon Text"/>
    <w:basedOn w:val="a1"/>
    <w:semiHidden/>
    <w:rsid w:val="009D0E48"/>
    <w:rPr>
      <w:sz w:val="18"/>
      <w:szCs w:val="18"/>
    </w:rPr>
  </w:style>
  <w:style w:type="paragraph" w:styleId="af1">
    <w:name w:val="annotation text"/>
    <w:basedOn w:val="a1"/>
    <w:semiHidden/>
    <w:rsid w:val="009D0E48"/>
  </w:style>
  <w:style w:type="character" w:styleId="af2">
    <w:name w:val="annotation reference"/>
    <w:basedOn w:val="a2"/>
    <w:semiHidden/>
    <w:rsid w:val="009D0E48"/>
    <w:rPr>
      <w:sz w:val="21"/>
      <w:szCs w:val="21"/>
    </w:rPr>
  </w:style>
  <w:style w:type="paragraph" w:styleId="af3">
    <w:name w:val="annotation subject"/>
    <w:basedOn w:val="af1"/>
    <w:next w:val="af1"/>
    <w:semiHidden/>
    <w:rsid w:val="009D0E48"/>
    <w:rPr>
      <w:b/>
      <w:bCs/>
    </w:rPr>
  </w:style>
  <w:style w:type="paragraph" w:styleId="42">
    <w:name w:val="index 4"/>
    <w:basedOn w:val="a1"/>
    <w:next w:val="a1"/>
    <w:autoRedefine/>
    <w:semiHidden/>
    <w:rsid w:val="009D0E48"/>
    <w:pPr>
      <w:ind w:left="1260"/>
    </w:pPr>
  </w:style>
  <w:style w:type="paragraph" w:styleId="af4">
    <w:name w:val="index heading"/>
    <w:basedOn w:val="a1"/>
    <w:next w:val="11"/>
    <w:semiHidden/>
    <w:rsid w:val="009D0E48"/>
    <w:rPr>
      <w:rFonts w:ascii="Arial" w:hAnsi="Arial"/>
      <w:b/>
      <w:bCs/>
    </w:rPr>
  </w:style>
  <w:style w:type="paragraph" w:styleId="af5">
    <w:name w:val="caption"/>
    <w:basedOn w:val="a1"/>
    <w:next w:val="a1"/>
    <w:semiHidden/>
    <w:qFormat/>
    <w:rsid w:val="008938AC"/>
    <w:pPr>
      <w:spacing w:before="152"/>
    </w:pPr>
    <w:rPr>
      <w:rFonts w:ascii="Arial" w:eastAsia="黑体" w:hAnsi="Arial"/>
      <w:sz w:val="20"/>
      <w:szCs w:val="20"/>
    </w:rPr>
  </w:style>
  <w:style w:type="paragraph" w:styleId="af6">
    <w:name w:val="endnote text"/>
    <w:basedOn w:val="a1"/>
    <w:semiHidden/>
    <w:rsid w:val="009D0E48"/>
  </w:style>
  <w:style w:type="character" w:styleId="af7">
    <w:name w:val="endnote reference"/>
    <w:basedOn w:val="a2"/>
    <w:semiHidden/>
    <w:rsid w:val="009D0E48"/>
    <w:rPr>
      <w:vertAlign w:val="superscript"/>
    </w:rPr>
  </w:style>
  <w:style w:type="paragraph" w:styleId="af8">
    <w:name w:val="table of authorities"/>
    <w:basedOn w:val="a1"/>
    <w:next w:val="a1"/>
    <w:semiHidden/>
    <w:rsid w:val="009D0E48"/>
    <w:pPr>
      <w:ind w:left="420"/>
    </w:pPr>
  </w:style>
  <w:style w:type="paragraph" w:styleId="af9">
    <w:name w:val="toa heading"/>
    <w:basedOn w:val="a1"/>
    <w:next w:val="a1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2"/>
    <w:semiHidden/>
    <w:rsid w:val="009D0E48"/>
    <w:rPr>
      <w:i/>
      <w:iCs/>
    </w:rPr>
  </w:style>
  <w:style w:type="character" w:styleId="HTML0">
    <w:name w:val="HTML Typewriter"/>
    <w:basedOn w:val="a2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2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1"/>
    <w:semiHidden/>
    <w:rsid w:val="009D0E48"/>
    <w:rPr>
      <w:i/>
      <w:iCs/>
    </w:rPr>
  </w:style>
  <w:style w:type="character" w:styleId="HTML3">
    <w:name w:val="HTML Definition"/>
    <w:basedOn w:val="a2"/>
    <w:semiHidden/>
    <w:rsid w:val="009D0E48"/>
    <w:rPr>
      <w:i/>
      <w:iCs/>
    </w:rPr>
  </w:style>
  <w:style w:type="character" w:styleId="HTML4">
    <w:name w:val="HTML Keyboard"/>
    <w:basedOn w:val="a2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2"/>
    <w:semiHidden/>
    <w:rsid w:val="009D0E48"/>
  </w:style>
  <w:style w:type="character" w:styleId="HTML6">
    <w:name w:val="HTML Sample"/>
    <w:basedOn w:val="a2"/>
    <w:semiHidden/>
    <w:rsid w:val="009D0E48"/>
    <w:rPr>
      <w:rFonts w:ascii="Courier New" w:hAnsi="Courier New" w:cs="Courier New"/>
    </w:rPr>
  </w:style>
  <w:style w:type="character" w:styleId="HTML7">
    <w:name w:val="HTML Cite"/>
    <w:basedOn w:val="a2"/>
    <w:semiHidden/>
    <w:rsid w:val="009D0E48"/>
    <w:rPr>
      <w:i/>
      <w:iCs/>
    </w:rPr>
  </w:style>
  <w:style w:type="paragraph" w:styleId="HTML8">
    <w:name w:val="HTML Preformatted"/>
    <w:basedOn w:val="a1"/>
    <w:link w:val="HTMLChar"/>
    <w:uiPriority w:val="99"/>
    <w:semiHidden/>
    <w:rsid w:val="009D0E48"/>
    <w:rPr>
      <w:rFonts w:ascii="Courier New" w:hAnsi="Courier New" w:cs="Courier New"/>
      <w:sz w:val="20"/>
      <w:szCs w:val="20"/>
    </w:rPr>
  </w:style>
  <w:style w:type="table" w:styleId="12">
    <w:name w:val="Table Web 1"/>
    <w:basedOn w:val="a3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3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2">
    <w:name w:val="Table Web 3"/>
    <w:basedOn w:val="a3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a">
    <w:name w:val="Table Theme"/>
    <w:basedOn w:val="a3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3">
    <w:name w:val="Table Colorful 1"/>
    <w:basedOn w:val="a3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3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Colorful 3"/>
    <w:basedOn w:val="a3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b">
    <w:name w:val="Salutation"/>
    <w:basedOn w:val="a1"/>
    <w:next w:val="a1"/>
    <w:semiHidden/>
    <w:rsid w:val="009D0E48"/>
  </w:style>
  <w:style w:type="paragraph" w:styleId="afc">
    <w:name w:val="Plain Text"/>
    <w:basedOn w:val="a1"/>
    <w:semiHidden/>
    <w:rsid w:val="009D0E48"/>
    <w:rPr>
      <w:rFonts w:ascii="宋体" w:hAnsi="Courier New" w:cs="Courier New"/>
    </w:rPr>
  </w:style>
  <w:style w:type="table" w:styleId="afd">
    <w:name w:val="Table Elegant"/>
    <w:basedOn w:val="a3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e">
    <w:name w:val="E-mail Signature"/>
    <w:basedOn w:val="a1"/>
    <w:semiHidden/>
    <w:rsid w:val="009D0E48"/>
  </w:style>
  <w:style w:type="paragraph" w:styleId="aff">
    <w:name w:val="Subtitle"/>
    <w:basedOn w:val="a1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4">
    <w:name w:val="Table Classic 1"/>
    <w:basedOn w:val="a3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3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lassic 3"/>
    <w:basedOn w:val="a3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3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0">
    <w:name w:val="envelope return"/>
    <w:basedOn w:val="a1"/>
    <w:semiHidden/>
    <w:rsid w:val="009D0E48"/>
    <w:rPr>
      <w:rFonts w:ascii="Arial" w:hAnsi="Arial"/>
    </w:rPr>
  </w:style>
  <w:style w:type="table" w:styleId="15">
    <w:name w:val="Table Simple 1"/>
    <w:basedOn w:val="a3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3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Simple 3"/>
    <w:basedOn w:val="a3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1">
    <w:name w:val="Closing"/>
    <w:basedOn w:val="a1"/>
    <w:semiHidden/>
    <w:rsid w:val="009D0E48"/>
    <w:pPr>
      <w:ind w:leftChars="2100" w:left="100"/>
    </w:pPr>
  </w:style>
  <w:style w:type="table" w:styleId="16">
    <w:name w:val="Table Subtle 1"/>
    <w:basedOn w:val="a3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3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3D effects 1"/>
    <w:basedOn w:val="a3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3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3D effects 3"/>
    <w:basedOn w:val="a3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List"/>
    <w:basedOn w:val="a1"/>
    <w:semiHidden/>
    <w:rsid w:val="009D0E48"/>
    <w:pPr>
      <w:ind w:left="200" w:hangingChars="200" w:hanging="200"/>
    </w:pPr>
  </w:style>
  <w:style w:type="paragraph" w:styleId="28">
    <w:name w:val="List 2"/>
    <w:basedOn w:val="a1"/>
    <w:semiHidden/>
    <w:rsid w:val="009D0E48"/>
    <w:pPr>
      <w:ind w:leftChars="200" w:left="100" w:hangingChars="200" w:hanging="200"/>
    </w:pPr>
  </w:style>
  <w:style w:type="paragraph" w:styleId="37">
    <w:name w:val="List 3"/>
    <w:basedOn w:val="a1"/>
    <w:semiHidden/>
    <w:rsid w:val="009D0E48"/>
    <w:pPr>
      <w:ind w:leftChars="400" w:left="100" w:hangingChars="200" w:hanging="200"/>
    </w:pPr>
  </w:style>
  <w:style w:type="paragraph" w:styleId="44">
    <w:name w:val="List 4"/>
    <w:basedOn w:val="a1"/>
    <w:semiHidden/>
    <w:rsid w:val="009D0E48"/>
    <w:pPr>
      <w:ind w:leftChars="600" w:left="100" w:hangingChars="200" w:hanging="200"/>
    </w:pPr>
  </w:style>
  <w:style w:type="paragraph" w:styleId="53">
    <w:name w:val="List 5"/>
    <w:basedOn w:val="a1"/>
    <w:semiHidden/>
    <w:rsid w:val="009D0E48"/>
    <w:pPr>
      <w:ind w:leftChars="800" w:left="100" w:hangingChars="200" w:hanging="200"/>
    </w:pPr>
  </w:style>
  <w:style w:type="paragraph" w:styleId="a0">
    <w:name w:val="List Number"/>
    <w:basedOn w:val="a1"/>
    <w:semiHidden/>
    <w:rsid w:val="009D0E48"/>
    <w:pPr>
      <w:numPr>
        <w:numId w:val="1"/>
      </w:numPr>
    </w:pPr>
  </w:style>
  <w:style w:type="paragraph" w:styleId="29">
    <w:name w:val="List Number 2"/>
    <w:basedOn w:val="a1"/>
    <w:semiHidden/>
    <w:rsid w:val="009D0E48"/>
    <w:pPr>
      <w:tabs>
        <w:tab w:val="num" w:pos="432"/>
      </w:tabs>
      <w:ind w:left="432" w:hanging="432"/>
    </w:pPr>
  </w:style>
  <w:style w:type="paragraph" w:styleId="38">
    <w:name w:val="List Number 3"/>
    <w:basedOn w:val="a1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1"/>
    <w:semiHidden/>
    <w:rsid w:val="009D0E48"/>
    <w:pPr>
      <w:numPr>
        <w:numId w:val="2"/>
      </w:numPr>
    </w:pPr>
  </w:style>
  <w:style w:type="paragraph" w:styleId="54">
    <w:name w:val="List Number 5"/>
    <w:basedOn w:val="a1"/>
    <w:semiHidden/>
    <w:rsid w:val="009D0E48"/>
    <w:pPr>
      <w:ind w:left="0"/>
    </w:pPr>
  </w:style>
  <w:style w:type="paragraph" w:styleId="aff3">
    <w:name w:val="List Continue"/>
    <w:basedOn w:val="a1"/>
    <w:semiHidden/>
    <w:rsid w:val="009D0E48"/>
    <w:pPr>
      <w:spacing w:after="120"/>
      <w:ind w:leftChars="200" w:left="420"/>
    </w:pPr>
  </w:style>
  <w:style w:type="paragraph" w:styleId="2a">
    <w:name w:val="List Continue 2"/>
    <w:basedOn w:val="a1"/>
    <w:semiHidden/>
    <w:rsid w:val="009D0E48"/>
    <w:pPr>
      <w:spacing w:after="120"/>
      <w:ind w:leftChars="400" w:left="840"/>
    </w:pPr>
  </w:style>
  <w:style w:type="paragraph" w:styleId="39">
    <w:name w:val="List Continue 3"/>
    <w:basedOn w:val="a1"/>
    <w:semiHidden/>
    <w:rsid w:val="009D0E48"/>
    <w:pPr>
      <w:spacing w:after="120"/>
      <w:ind w:leftChars="600" w:left="1260"/>
    </w:pPr>
  </w:style>
  <w:style w:type="paragraph" w:styleId="45">
    <w:name w:val="List Continue 4"/>
    <w:basedOn w:val="a1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1"/>
    <w:semiHidden/>
    <w:rsid w:val="009D0E48"/>
    <w:pPr>
      <w:spacing w:after="120"/>
      <w:ind w:leftChars="1000" w:left="2100"/>
    </w:pPr>
  </w:style>
  <w:style w:type="paragraph" w:styleId="aff4">
    <w:name w:val="List Bullet"/>
    <w:basedOn w:val="a1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1"/>
    <w:autoRedefine/>
    <w:semiHidden/>
    <w:rsid w:val="009D0E48"/>
    <w:pPr>
      <w:tabs>
        <w:tab w:val="num" w:pos="432"/>
      </w:tabs>
      <w:ind w:left="432" w:hanging="432"/>
    </w:pPr>
  </w:style>
  <w:style w:type="paragraph" w:styleId="3a">
    <w:name w:val="List Bullet 3"/>
    <w:basedOn w:val="a1"/>
    <w:autoRedefine/>
    <w:semiHidden/>
    <w:rsid w:val="009D0E48"/>
    <w:pPr>
      <w:tabs>
        <w:tab w:val="num" w:pos="432"/>
      </w:tabs>
      <w:ind w:left="432" w:hanging="432"/>
    </w:pPr>
  </w:style>
  <w:style w:type="paragraph" w:styleId="46">
    <w:name w:val="List Bullet 4"/>
    <w:basedOn w:val="a1"/>
    <w:autoRedefine/>
    <w:semiHidden/>
    <w:rsid w:val="009D0E48"/>
    <w:pPr>
      <w:tabs>
        <w:tab w:val="num" w:pos="432"/>
      </w:tabs>
      <w:ind w:left="432" w:hanging="432"/>
    </w:pPr>
  </w:style>
  <w:style w:type="paragraph" w:styleId="50">
    <w:name w:val="List Bullet 5"/>
    <w:basedOn w:val="a1"/>
    <w:autoRedefine/>
    <w:semiHidden/>
    <w:rsid w:val="009D0E48"/>
    <w:pPr>
      <w:numPr>
        <w:numId w:val="3"/>
      </w:numPr>
    </w:pPr>
  </w:style>
  <w:style w:type="table" w:styleId="18">
    <w:name w:val="Table List 1"/>
    <w:basedOn w:val="a3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3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List 3"/>
    <w:basedOn w:val="a3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3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3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3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3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3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5">
    <w:name w:val="Table Contemporary"/>
    <w:basedOn w:val="a3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6">
    <w:name w:val="Normal (Web)"/>
    <w:basedOn w:val="a1"/>
    <w:uiPriority w:val="99"/>
    <w:rsid w:val="009D0E48"/>
    <w:rPr>
      <w:rFonts w:cs="Times New Roman"/>
    </w:rPr>
  </w:style>
  <w:style w:type="paragraph" w:styleId="aff7">
    <w:name w:val="Signature"/>
    <w:basedOn w:val="a1"/>
    <w:semiHidden/>
    <w:rsid w:val="009D0E48"/>
    <w:pPr>
      <w:ind w:leftChars="2100" w:left="100"/>
    </w:pPr>
  </w:style>
  <w:style w:type="character" w:styleId="aff8">
    <w:name w:val="Emphasis"/>
    <w:basedOn w:val="a2"/>
    <w:uiPriority w:val="20"/>
    <w:qFormat/>
    <w:rsid w:val="008938AC"/>
    <w:rPr>
      <w:i/>
      <w:iCs/>
    </w:rPr>
  </w:style>
  <w:style w:type="paragraph" w:styleId="aff9">
    <w:name w:val="Date"/>
    <w:basedOn w:val="a1"/>
    <w:next w:val="a1"/>
    <w:semiHidden/>
    <w:rsid w:val="009D0E48"/>
    <w:pPr>
      <w:ind w:leftChars="2500" w:left="100"/>
    </w:pPr>
  </w:style>
  <w:style w:type="table" w:styleId="19">
    <w:name w:val="Table Columns 1"/>
    <w:basedOn w:val="a3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3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umns 3"/>
    <w:basedOn w:val="a3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3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3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a">
    <w:name w:val="Table Grid 1"/>
    <w:basedOn w:val="a3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3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Grid 3"/>
    <w:basedOn w:val="a3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3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3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3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3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3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a">
    <w:name w:val="Block Text"/>
    <w:basedOn w:val="a1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4"/>
    <w:semiHidden/>
    <w:rsid w:val="009D0E48"/>
    <w:pPr>
      <w:numPr>
        <w:numId w:val="8"/>
      </w:numPr>
    </w:pPr>
  </w:style>
  <w:style w:type="paragraph" w:styleId="affb">
    <w:name w:val="envelope address"/>
    <w:basedOn w:val="a1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c">
    <w:name w:val="Message Header"/>
    <w:basedOn w:val="a1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d">
    <w:name w:val="line number"/>
    <w:basedOn w:val="a2"/>
    <w:semiHidden/>
    <w:rsid w:val="009D0E48"/>
  </w:style>
  <w:style w:type="character" w:styleId="affe">
    <w:name w:val="Strong"/>
    <w:basedOn w:val="a2"/>
    <w:uiPriority w:val="22"/>
    <w:qFormat/>
    <w:rsid w:val="008938AC"/>
    <w:rPr>
      <w:b/>
      <w:bCs/>
    </w:rPr>
  </w:style>
  <w:style w:type="character" w:styleId="afff">
    <w:name w:val="page number"/>
    <w:basedOn w:val="a2"/>
    <w:semiHidden/>
    <w:rsid w:val="009D0E48"/>
  </w:style>
  <w:style w:type="character" w:styleId="afff0">
    <w:name w:val="FollowedHyperlink"/>
    <w:semiHidden/>
    <w:rsid w:val="009D0E48"/>
    <w:rPr>
      <w:color w:val="800080"/>
      <w:u w:val="none"/>
    </w:rPr>
  </w:style>
  <w:style w:type="paragraph" w:styleId="afff1">
    <w:name w:val="Body Text"/>
    <w:basedOn w:val="a1"/>
    <w:semiHidden/>
    <w:rsid w:val="009D0E48"/>
    <w:pPr>
      <w:spacing w:after="120"/>
    </w:pPr>
  </w:style>
  <w:style w:type="paragraph" w:styleId="afff2">
    <w:name w:val="Body Text First Indent"/>
    <w:basedOn w:val="afff1"/>
    <w:rsid w:val="009D0E48"/>
    <w:pPr>
      <w:ind w:firstLineChars="100" w:firstLine="420"/>
    </w:pPr>
  </w:style>
  <w:style w:type="paragraph" w:styleId="afff3">
    <w:name w:val="Body Text Indent"/>
    <w:basedOn w:val="a1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3"/>
    <w:semiHidden/>
    <w:rsid w:val="009D0E48"/>
    <w:pPr>
      <w:ind w:firstLineChars="200" w:firstLine="420"/>
    </w:pPr>
  </w:style>
  <w:style w:type="paragraph" w:styleId="afff4">
    <w:name w:val="Normal Indent"/>
    <w:basedOn w:val="a1"/>
    <w:rsid w:val="009D0E48"/>
    <w:pPr>
      <w:ind w:firstLineChars="200" w:firstLine="420"/>
    </w:pPr>
  </w:style>
  <w:style w:type="paragraph" w:styleId="2f0">
    <w:name w:val="Body Text 2"/>
    <w:basedOn w:val="a1"/>
    <w:semiHidden/>
    <w:rsid w:val="009D0E48"/>
    <w:pPr>
      <w:spacing w:after="120" w:line="480" w:lineRule="auto"/>
    </w:pPr>
  </w:style>
  <w:style w:type="paragraph" w:styleId="3e">
    <w:name w:val="Body Text 3"/>
    <w:basedOn w:val="a1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1"/>
    <w:semiHidden/>
    <w:rsid w:val="009D0E48"/>
    <w:pPr>
      <w:spacing w:after="120" w:line="480" w:lineRule="auto"/>
      <w:ind w:leftChars="200" w:left="420"/>
    </w:pPr>
  </w:style>
  <w:style w:type="paragraph" w:styleId="3f">
    <w:name w:val="Body Text Indent 3"/>
    <w:basedOn w:val="a1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5">
    <w:name w:val="Note Heading"/>
    <w:basedOn w:val="a1"/>
    <w:next w:val="a1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1"/>
    <w:rsid w:val="006256E0"/>
    <w:pPr>
      <w:spacing w:after="400"/>
    </w:pPr>
    <w:rPr>
      <w:b/>
    </w:rPr>
  </w:style>
  <w:style w:type="paragraph" w:customStyle="1" w:styleId="1b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4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6256E0"/>
    <w:pPr>
      <w:pBdr>
        <w:bottom w:val="none" w:sz="0" w:space="0" w:color="auto"/>
      </w:pBdr>
      <w:spacing w:before="40" w:line="200" w:lineRule="atLeast"/>
      <w:ind w:left="2075"/>
    </w:pPr>
    <w:rPr>
      <w:sz w:val="18"/>
      <w:szCs w:val="18"/>
    </w:rPr>
  </w:style>
  <w:style w:type="paragraph" w:customStyle="1" w:styleId="NotesTextList">
    <w:name w:val="Notes Text List"/>
    <w:basedOn w:val="CAUTIONTextList"/>
    <w:rsid w:val="006256E0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9D0E48"/>
    <w:pPr>
      <w:adjustRightInd w:val="0"/>
      <w:snapToGrid w:val="0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1"/>
    <w:rsid w:val="009D0E4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">
    <w:name w:val="TOC 标题1"/>
    <w:next w:val="10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semiHidden/>
    <w:rsid w:val="00BF0F77"/>
    <w:pPr>
      <w:spacing w:before="160" w:after="160"/>
    </w:pPr>
    <w:rPr>
      <w:rFonts w:ascii="Arial" w:eastAsia="黑体" w:hAnsi="Arial" w:cs="Arial"/>
      <w:sz w:val="21"/>
      <w:szCs w:val="21"/>
    </w:rPr>
  </w:style>
  <w:style w:type="character" w:customStyle="1" w:styleId="commandparameter">
    <w:name w:val="command parameter"/>
    <w:semiHidden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semiHidden/>
    <w:rsid w:val="00BF0F77"/>
    <w:rPr>
      <w:rFonts w:ascii="Arial" w:eastAsia="宋体" w:hAnsi="Arial"/>
      <w:b/>
      <w:color w:val="auto"/>
      <w:sz w:val="21"/>
      <w:szCs w:val="21"/>
    </w:rPr>
  </w:style>
  <w:style w:type="table" w:customStyle="1" w:styleId="table0">
    <w:name w:val="table"/>
    <w:basedOn w:val="a6"/>
    <w:rsid w:val="00BF0F77"/>
    <w:rPr>
      <w:rFonts w:eastAsia="Times New Roman"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rPr>
        <w:tblHeader/>
      </w:trPr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paragraph" w:customStyle="1" w:styleId="Outline">
    <w:name w:val="Outline"/>
    <w:basedOn w:val="a1"/>
    <w:semiHidden/>
    <w:rsid w:val="009D0E48"/>
    <w:pPr>
      <w:topLinePunct w:val="0"/>
      <w:spacing w:before="80" w:after="80" w:line="200" w:lineRule="atLeast"/>
      <w:ind w:left="709"/>
      <w:jc w:val="both"/>
    </w:pPr>
    <w:rPr>
      <w:i/>
      <w:color w:val="0000FF"/>
      <w:kern w:val="0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1"/>
    <w:rsid w:val="00CB5842"/>
    <w:pPr>
      <w:numPr>
        <w:numId w:val="5"/>
      </w:numPr>
    </w:pPr>
  </w:style>
  <w:style w:type="paragraph" w:customStyle="1" w:styleId="Code">
    <w:name w:val="Code"/>
    <w:basedOn w:val="a1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1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qFormat/>
    <w:rsid w:val="008938AC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6">
    <w:name w:val="Placeholder Text"/>
    <w:basedOn w:val="a2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1"/>
    <w:uiPriority w:val="40"/>
    <w:qFormat/>
    <w:rsid w:val="008938AC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customStyle="1" w:styleId="Char">
    <w:name w:val="脚注文本 Char"/>
    <w:basedOn w:val="a2"/>
    <w:link w:val="ae"/>
    <w:uiPriority w:val="99"/>
    <w:rsid w:val="00A5245A"/>
    <w:rPr>
      <w:rFonts w:cs="Arial"/>
      <w:kern w:val="2"/>
      <w:sz w:val="18"/>
      <w:szCs w:val="18"/>
    </w:rPr>
  </w:style>
  <w:style w:type="character" w:styleId="afff7">
    <w:name w:val="Subtle Emphasis"/>
    <w:basedOn w:val="a2"/>
    <w:uiPriority w:val="19"/>
    <w:qFormat/>
    <w:rsid w:val="008938AC"/>
    <w:rPr>
      <w:rFonts w:eastAsiaTheme="minorEastAsia" w:cstheme="minorBidi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3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p0">
    <w:name w:val="p0"/>
    <w:basedOn w:val="a1"/>
    <w:rsid w:val="008D3E45"/>
    <w:rPr>
      <w:rFonts w:ascii="宋体" w:hAnsi="宋体" w:cs="宋体"/>
      <w:kern w:val="0"/>
      <w:sz w:val="24"/>
    </w:rPr>
  </w:style>
  <w:style w:type="character" w:customStyle="1" w:styleId="headline-content3">
    <w:name w:val="headline-content3"/>
    <w:basedOn w:val="a2"/>
    <w:rsid w:val="00C00F5E"/>
  </w:style>
  <w:style w:type="paragraph" w:customStyle="1" w:styleId="Default">
    <w:name w:val="Default"/>
    <w:rsid w:val="004457BC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customStyle="1" w:styleId="hps">
    <w:name w:val="hps"/>
    <w:basedOn w:val="a2"/>
    <w:rsid w:val="0097733B"/>
  </w:style>
  <w:style w:type="paragraph" w:customStyle="1" w:styleId="afff8">
    <w:name w:val="缺省文本"/>
    <w:basedOn w:val="a1"/>
    <w:link w:val="Char0"/>
    <w:rsid w:val="00566D55"/>
    <w:pPr>
      <w:widowControl w:val="0"/>
      <w:topLinePunct w:val="0"/>
      <w:autoSpaceDE w:val="0"/>
      <w:autoSpaceDN w:val="0"/>
      <w:snapToGrid/>
      <w:spacing w:before="0" w:after="0" w:line="240" w:lineRule="auto"/>
      <w:ind w:left="0"/>
    </w:pPr>
    <w:rPr>
      <w:rFonts w:cs="Times New Roman"/>
      <w:kern w:val="0"/>
      <w:sz w:val="24"/>
      <w:szCs w:val="24"/>
    </w:rPr>
  </w:style>
  <w:style w:type="character" w:customStyle="1" w:styleId="Char0">
    <w:name w:val="缺省文本 Char"/>
    <w:basedOn w:val="a2"/>
    <w:link w:val="afff8"/>
    <w:rsid w:val="00566D55"/>
    <w:rPr>
      <w:sz w:val="24"/>
      <w:szCs w:val="24"/>
    </w:rPr>
  </w:style>
  <w:style w:type="character" w:customStyle="1" w:styleId="HTMLChar">
    <w:name w:val="HTML 预设格式 Char"/>
    <w:basedOn w:val="a2"/>
    <w:link w:val="HTML8"/>
    <w:uiPriority w:val="99"/>
    <w:semiHidden/>
    <w:rsid w:val="00324D20"/>
    <w:rPr>
      <w:rFonts w:ascii="Courier New" w:hAnsi="Courier New" w:cs="Courier New"/>
      <w:kern w:val="2"/>
    </w:rPr>
  </w:style>
  <w:style w:type="paragraph" w:styleId="afff9">
    <w:name w:val="No Spacing"/>
    <w:link w:val="Char1"/>
    <w:uiPriority w:val="1"/>
    <w:qFormat/>
    <w:rsid w:val="00992361"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1">
    <w:name w:val="无间隔 Char"/>
    <w:basedOn w:val="a2"/>
    <w:link w:val="afff9"/>
    <w:uiPriority w:val="1"/>
    <w:rsid w:val="00992361"/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17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5009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295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7102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43153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0744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336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2074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83532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588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3054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5172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232621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1638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84829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4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25001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09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761866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69988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345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561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783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9546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9726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6925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4808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5896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717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1707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4165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7521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8325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726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981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37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039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569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748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466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8912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3704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685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867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724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431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2752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325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8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2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1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06455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2306">
              <w:marLeft w:val="0"/>
              <w:marRight w:val="0"/>
              <w:marTop w:val="0"/>
              <w:marBottom w:val="0"/>
              <w:divBdr>
                <w:top w:val="single" w:sz="2" w:space="0" w:color="008000"/>
                <w:left w:val="single" w:sz="2" w:space="0" w:color="008000"/>
                <w:bottom w:val="single" w:sz="2" w:space="0" w:color="008000"/>
                <w:right w:val="single" w:sz="2" w:space="0" w:color="008000"/>
              </w:divBdr>
              <w:divsChild>
                <w:div w:id="1725719419">
                  <w:marLeft w:val="0"/>
                  <w:marRight w:val="0"/>
                  <w:marTop w:val="0"/>
                  <w:marBottom w:val="0"/>
                  <w:divBdr>
                    <w:top w:val="single" w:sz="2" w:space="0" w:color="FF0000"/>
                    <w:left w:val="single" w:sz="2" w:space="0" w:color="FF0000"/>
                    <w:bottom w:val="single" w:sz="2" w:space="0" w:color="FF0000"/>
                    <w:right w:val="single" w:sz="2" w:space="0" w:color="FF0000"/>
                  </w:divBdr>
                  <w:divsChild>
                    <w:div w:id="1871335325">
                      <w:marLeft w:val="450"/>
                      <w:marRight w:val="150"/>
                      <w:marTop w:val="450"/>
                      <w:marBottom w:val="100"/>
                      <w:divBdr>
                        <w:top w:val="single" w:sz="2" w:space="0" w:color="FF0000"/>
                        <w:left w:val="single" w:sz="2" w:space="0" w:color="FF0000"/>
                        <w:bottom w:val="single" w:sz="2" w:space="0" w:color="FF0000"/>
                        <w:right w:val="single" w:sz="2" w:space="0" w:color="FF0000"/>
                      </w:divBdr>
                      <w:divsChild>
                        <w:div w:id="2023361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dashed" w:sz="2" w:space="11" w:color="676767"/>
                            <w:left w:val="dashed" w:sz="2" w:space="11" w:color="676767"/>
                            <w:bottom w:val="dashed" w:sz="2" w:space="11" w:color="676767"/>
                            <w:right w:val="dashed" w:sz="2" w:space="11" w:color="676767"/>
                          </w:divBdr>
                          <w:divsChild>
                            <w:div w:id="1151216873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839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02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586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38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189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1190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146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84354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3105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25015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90259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7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960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0275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6720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688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2077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32387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5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118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35554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465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99078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1922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92136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6105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384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893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85310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1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862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9019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1032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6312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22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27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3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8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9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0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4539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434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925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484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0281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207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667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4866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0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0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2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367858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703336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909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567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218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2263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1486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3391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780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9025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944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7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1769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27008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4149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01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83878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0307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54384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59043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3504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3857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6402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141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3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3599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0743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537409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283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942925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522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91927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7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6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2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67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697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646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mailto:org.apache.tomcat.util.threads.ThreadPool$ControlRunnable@2ce7cd" TargetMode="External"/><Relationship Id="rId21" Type="http://schemas.openxmlformats.org/officeDocument/2006/relationships/hyperlink" Target="http://baike.baidu.com/view/1026025.htm" TargetMode="External"/><Relationship Id="rId42" Type="http://schemas.openxmlformats.org/officeDocument/2006/relationships/hyperlink" Target="https://java.net/projects/tda/downloads" TargetMode="External"/><Relationship Id="rId47" Type="http://schemas.openxmlformats.org/officeDocument/2006/relationships/image" Target="media/image15.png"/><Relationship Id="rId63" Type="http://schemas.openxmlformats.org/officeDocument/2006/relationships/image" Target="media/image26.png"/><Relationship Id="rId6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hyperlink" Target="http://baike.baidu.com/view/25302.htm" TargetMode="External"/><Relationship Id="rId29" Type="http://schemas.openxmlformats.org/officeDocument/2006/relationships/image" Target="media/image4.emf"/><Relationship Id="rId11" Type="http://schemas.openxmlformats.org/officeDocument/2006/relationships/header" Target="header4.xml"/><Relationship Id="rId24" Type="http://schemas.openxmlformats.org/officeDocument/2006/relationships/hyperlink" Target="http://baike.baidu.com/view/1026025.htm" TargetMode="External"/><Relationship Id="rId32" Type="http://schemas.openxmlformats.org/officeDocument/2006/relationships/hyperlink" Target="http://baike.baidu.com/view/157418.htm" TargetMode="External"/><Relationship Id="rId37" Type="http://schemas.openxmlformats.org/officeDocument/2006/relationships/oleObject" Target="embeddings/oleObject1.bin"/><Relationship Id="rId40" Type="http://schemas.openxmlformats.org/officeDocument/2006/relationships/image" Target="media/image9.png"/><Relationship Id="rId45" Type="http://schemas.openxmlformats.org/officeDocument/2006/relationships/image" Target="media/image13.png"/><Relationship Id="rId53" Type="http://schemas.openxmlformats.org/officeDocument/2006/relationships/image" Target="media/image20.png"/><Relationship Id="rId58" Type="http://schemas.openxmlformats.org/officeDocument/2006/relationships/hyperlink" Target="http://kenai.com/projects/btrace/pages/UserGuide" TargetMode="External"/><Relationship Id="rId66" Type="http://schemas.openxmlformats.org/officeDocument/2006/relationships/image" Target="media/image29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25.png"/><Relationship Id="rId19" Type="http://schemas.openxmlformats.org/officeDocument/2006/relationships/hyperlink" Target="http://baike.baidu.com/view/948533.htm" TargetMode="External"/><Relationship Id="rId14" Type="http://schemas.openxmlformats.org/officeDocument/2006/relationships/hyperlink" Target="http://baike.baidu.com/view/19746.htm" TargetMode="External"/><Relationship Id="rId22" Type="http://schemas.openxmlformats.org/officeDocument/2006/relationships/hyperlink" Target="http://baike.baidu.com/view/654230.htm" TargetMode="External"/><Relationship Id="rId27" Type="http://schemas.openxmlformats.org/officeDocument/2006/relationships/header" Target="header5.xml"/><Relationship Id="rId30" Type="http://schemas.openxmlformats.org/officeDocument/2006/relationships/hyperlink" Target="http://baike.baidu.com/view/1088.htm" TargetMode="External"/><Relationship Id="rId35" Type="http://schemas.openxmlformats.org/officeDocument/2006/relationships/image" Target="media/image6.png"/><Relationship Id="rId43" Type="http://schemas.openxmlformats.org/officeDocument/2006/relationships/image" Target="media/image11.png"/><Relationship Id="rId48" Type="http://schemas.openxmlformats.org/officeDocument/2006/relationships/image" Target="media/image16.png"/><Relationship Id="rId56" Type="http://schemas.openxmlformats.org/officeDocument/2006/relationships/image" Target="media/image22.png"/><Relationship Id="rId64" Type="http://schemas.openxmlformats.org/officeDocument/2006/relationships/image" Target="media/image27.png"/><Relationship Id="rId69" Type="http://schemas.openxmlformats.org/officeDocument/2006/relationships/header" Target="header7.xml"/><Relationship Id="rId8" Type="http://schemas.openxmlformats.org/officeDocument/2006/relationships/header" Target="header1.xml"/><Relationship Id="rId51" Type="http://schemas.openxmlformats.org/officeDocument/2006/relationships/hyperlink" Target="http://kenai.com/projects/btrace" TargetMode="External"/><Relationship Id="rId72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://baike.baidu.com/view/1026025.htm" TargetMode="External"/><Relationship Id="rId25" Type="http://schemas.openxmlformats.org/officeDocument/2006/relationships/image" Target="media/image3.jpeg"/><Relationship Id="rId33" Type="http://schemas.openxmlformats.org/officeDocument/2006/relationships/hyperlink" Target="http://baike.baidu.com/view/330120.htm" TargetMode="External"/><Relationship Id="rId38" Type="http://schemas.openxmlformats.org/officeDocument/2006/relationships/hyperlink" Target="http://www.eclipse.org/mat/downloads.php" TargetMode="External"/><Relationship Id="rId46" Type="http://schemas.openxmlformats.org/officeDocument/2006/relationships/image" Target="media/image14.png"/><Relationship Id="rId59" Type="http://schemas.openxmlformats.org/officeDocument/2006/relationships/hyperlink" Target="http://kenai.com/projects/btrace/pages/DeveloperGuide" TargetMode="External"/><Relationship Id="rId67" Type="http://schemas.openxmlformats.org/officeDocument/2006/relationships/image" Target="media/image30.png"/><Relationship Id="rId20" Type="http://schemas.openxmlformats.org/officeDocument/2006/relationships/hyperlink" Target="http://baike.baidu.com/view/19746.htm" TargetMode="External"/><Relationship Id="rId41" Type="http://schemas.openxmlformats.org/officeDocument/2006/relationships/image" Target="media/image10.png"/><Relationship Id="rId54" Type="http://schemas.openxmlformats.org/officeDocument/2006/relationships/image" Target="media/image21.png"/><Relationship Id="rId62" Type="http://schemas.openxmlformats.org/officeDocument/2006/relationships/hyperlink" Target="file:///\\10.146.155.87\share\05-&#24120;&#29992;&#36719;&#20214;\jprofiler" TargetMode="External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baike.baidu.com/view/25302.htm" TargetMode="External"/><Relationship Id="rId23" Type="http://schemas.openxmlformats.org/officeDocument/2006/relationships/hyperlink" Target="http://baike.baidu.com/view/497285.htm" TargetMode="External"/><Relationship Id="rId28" Type="http://schemas.openxmlformats.org/officeDocument/2006/relationships/header" Target="header6.xml"/><Relationship Id="rId36" Type="http://schemas.openxmlformats.org/officeDocument/2006/relationships/image" Target="media/image7.emf"/><Relationship Id="rId49" Type="http://schemas.openxmlformats.org/officeDocument/2006/relationships/image" Target="media/image17.png"/><Relationship Id="rId57" Type="http://schemas.openxmlformats.org/officeDocument/2006/relationships/image" Target="media/image23.png"/><Relationship Id="rId10" Type="http://schemas.openxmlformats.org/officeDocument/2006/relationships/header" Target="header3.xml"/><Relationship Id="rId31" Type="http://schemas.openxmlformats.org/officeDocument/2006/relationships/hyperlink" Target="http://baike.baidu.com/view/1088.htm" TargetMode="External"/><Relationship Id="rId44" Type="http://schemas.openxmlformats.org/officeDocument/2006/relationships/image" Target="media/image12.png"/><Relationship Id="rId52" Type="http://schemas.openxmlformats.org/officeDocument/2006/relationships/image" Target="media/image19.png"/><Relationship Id="rId60" Type="http://schemas.openxmlformats.org/officeDocument/2006/relationships/image" Target="media/image24.png"/><Relationship Id="rId65" Type="http://schemas.openxmlformats.org/officeDocument/2006/relationships/image" Target="media/image2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2.emf"/><Relationship Id="rId18" Type="http://schemas.openxmlformats.org/officeDocument/2006/relationships/hyperlink" Target="http://baike.baidu.com/view/361452.htm" TargetMode="External"/><Relationship Id="rId39" Type="http://schemas.openxmlformats.org/officeDocument/2006/relationships/image" Target="media/image8.png"/><Relationship Id="rId34" Type="http://schemas.openxmlformats.org/officeDocument/2006/relationships/image" Target="media/image5.png"/><Relationship Id="rId50" Type="http://schemas.openxmlformats.org/officeDocument/2006/relationships/image" Target="media/image18.png"/><Relationship Id="rId55" Type="http://schemas.openxmlformats.org/officeDocument/2006/relationships/hyperlink" Target="http://tcpdump.anheng.com.cn/news/24/586.html" TargetMode="External"/><Relationship Id="rId7" Type="http://schemas.openxmlformats.org/officeDocument/2006/relationships/endnotes" Target="endnotes.xml"/><Relationship Id="rId71" Type="http://schemas.openxmlformats.org/officeDocument/2006/relationships/header" Target="header8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00190993\AppData\Roaming\Microsoft\Templates\&#23458;&#25143;&#25991;&#26723;&#27169;&#26495;_IT_5.0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2643B1-C831-4268-8061-CE9ADED149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客户文档模板_IT_5.0.dotm</Template>
  <TotalTime>21638</TotalTime>
  <Pages>1</Pages>
  <Words>7385</Words>
  <Characters>42098</Characters>
  <Application>Microsoft Office Word</Application>
  <DocSecurity>0</DocSecurity>
  <Lines>350</Lines>
  <Paragraphs>98</Paragraphs>
  <ScaleCrop>false</ScaleCrop>
  <Company>Huawei Technologies Co.,Ltd.</Company>
  <LinksUpToDate>false</LinksUpToDate>
  <CharactersWithSpaces>49385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Java性能手册</dc:title>
  <dc:creator>张赛</dc:creator>
  <cp:lastModifiedBy>Zhangsai</cp:lastModifiedBy>
  <cp:revision>381</cp:revision>
  <cp:lastPrinted>2021-02-14T13:42:00Z</cp:lastPrinted>
  <dcterms:created xsi:type="dcterms:W3CDTF">2014-02-12T01:58:00Z</dcterms:created>
  <dcterms:modified xsi:type="dcterms:W3CDTF">2021-02-14T13:43:00Z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2014-03-13</vt:lpwstr>
  </property>
  <property fmtid="{D5CDD505-2E9C-101B-9397-08002B2CF9AE}" pid="4" name="ProductVersion">
    <vt:lpwstr>V100R002</vt:lpwstr>
  </property>
  <property fmtid="{D5CDD505-2E9C-101B-9397-08002B2CF9AE}" pid="5" name="DocumentName">
    <vt:lpwstr>IT数据中心管理软件开发部性能手册</vt:lpwstr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>HUAWEI ManageOne</vt:lpwstr>
  </property>
  <property fmtid="{D5CDD505-2E9C-101B-9397-08002B2CF9AE}" pid="11" name="sflag">
    <vt:lpwstr>1423184510</vt:lpwstr>
  </property>
  <property fmtid="{D5CDD505-2E9C-101B-9397-08002B2CF9AE}" pid="12" name="_2015_ms_pID_725343">
    <vt:lpwstr>(3)MgMZU/MiWfZfyZNEOrAo2UkoB02Z+kcqpXTz7vSSVO1DAHFFr4Kc7vo1mHSVSEe1ZQiZVN9s
yAHtlXl+n2NVZngu9FYqsp96dmFXEsbT9dm/ONvzwekeS+WxKR3AiwGEv9DE5dQagNeT543D
dbcvZN7+b7MLc37+XhQVwvhXbPFE//wrRUqPplayyD4gWejtBwK60fd5CSRNC0zKDwhC2qo3
FfapJDEHJzh+MOQdT3</vt:lpwstr>
  </property>
  <property fmtid="{D5CDD505-2E9C-101B-9397-08002B2CF9AE}" pid="13" name="_2015_ms_pID_7253431">
    <vt:lpwstr>IkAWO077Ovb0D4YHU9NQF1M8SNrT4ZtvbHErqX4pzY8ARflk6esyya
sQtu1hmb9775zRLlT7D4Zz+9leqsdXVm6XMWVV6fVC0DS/4PyESFrE5LSxYZDpnVj/kT63p/
nC36p81qKhs3TDzmmXHVv+hToi91C55wLJIQhGbe2jRDD07JOUuWRpej7klwYF8x4HOtHVRw
R5htctvYLHBKm+RYlYs37vGk/d2Yduuhhm/8</vt:lpwstr>
  </property>
  <property fmtid="{D5CDD505-2E9C-101B-9397-08002B2CF9AE}" pid="14" name="_2015_ms_pID_7253432">
    <vt:lpwstr>6PzrGCpFXD/+WcAIaaq9/vsQ7cY2vV+v6oCw
ECD8ngp3HwAwijzb68nU0JUgj9hBpqvO0RIhjWknGoTr/NjdYuw=</vt:lpwstr>
  </property>
</Properties>
</file>